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5A6D4" w14:textId="77777777" w:rsidR="001A5429" w:rsidRPr="00614293" w:rsidRDefault="001A5429" w:rsidP="001E1E58"/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614293" w14:paraId="7DA0FCD4" w14:textId="77777777" w:rsidTr="0092125E">
        <w:tc>
          <w:tcPr>
            <w:tcW w:w="9350" w:type="dxa"/>
            <w:gridSpan w:val="5"/>
            <w:vAlign w:val="center"/>
          </w:tcPr>
          <w:p w14:paraId="18EE00CA" w14:textId="77777777" w:rsidR="0092125E" w:rsidRPr="00614293" w:rsidRDefault="002E5E0F" w:rsidP="0092125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11C61CECC834937A0450E00011B886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BC03CA">
                  <w:t>EASY GRADE</w:t>
                </w:r>
              </w:sdtContent>
            </w:sdt>
          </w:p>
        </w:tc>
      </w:tr>
      <w:tr w:rsidR="0092125E" w:rsidRPr="00614293" w14:paraId="6BF2FEC1" w14:textId="77777777" w:rsidTr="0092125E">
        <w:trPr>
          <w:trHeight w:val="144"/>
        </w:trPr>
        <w:tc>
          <w:tcPr>
            <w:tcW w:w="1440" w:type="dxa"/>
            <w:shd w:val="clear" w:color="auto" w:fill="auto"/>
          </w:tcPr>
          <w:p w14:paraId="24103ABE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14:paraId="1DAA49E4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28E17284" w14:textId="77777777" w:rsidR="0092125E" w:rsidRPr="00614293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614293" w14:paraId="56F6B549" w14:textId="77777777" w:rsidTr="0092125E">
        <w:tc>
          <w:tcPr>
            <w:tcW w:w="9350" w:type="dxa"/>
            <w:gridSpan w:val="5"/>
            <w:vAlign w:val="center"/>
          </w:tcPr>
          <w:p w14:paraId="642412EB" w14:textId="65660A0B" w:rsidR="0092125E" w:rsidRPr="00614293" w:rsidRDefault="002E5E0F" w:rsidP="006F35BA">
            <w:pPr>
              <w:pStyle w:val="Title"/>
            </w:pPr>
            <w:sdt>
              <w:sdtPr>
                <w:alias w:val="Title 2"/>
                <w:tag w:val=""/>
                <w:id w:val="-1692516626"/>
                <w:placeholder>
                  <w:docPart w:val="59F1C97DF0614434A13EC594529F28D8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15:appearance w15:val="hidden"/>
                <w:text/>
              </w:sdtPr>
              <w:sdtEndPr>
                <w:rPr>
                  <w:rStyle w:val="TitleChar"/>
                  <w:b w:val="0"/>
                </w:rPr>
              </w:sdtEndPr>
              <w:sdtContent>
                <w:r w:rsidR="00C12CCB">
                  <w:t>COMPLETION PROGRESS</w:t>
                </w:r>
              </w:sdtContent>
            </w:sdt>
          </w:p>
        </w:tc>
      </w:tr>
      <w:tr w:rsidR="0092125E" w:rsidRPr="00614293" w14:paraId="6C808431" w14:textId="77777777" w:rsidTr="0092125E">
        <w:trPr>
          <w:trHeight w:val="1368"/>
        </w:trPr>
        <w:tc>
          <w:tcPr>
            <w:tcW w:w="2340" w:type="dxa"/>
            <w:gridSpan w:val="2"/>
          </w:tcPr>
          <w:p w14:paraId="51958B48" w14:textId="77777777" w:rsidR="0092125E" w:rsidRPr="00614293" w:rsidRDefault="0092125E" w:rsidP="001E1E58"/>
        </w:tc>
        <w:tc>
          <w:tcPr>
            <w:tcW w:w="4590" w:type="dxa"/>
            <w:shd w:val="clear" w:color="auto" w:fill="107082" w:themeFill="accent2"/>
            <w:vAlign w:val="center"/>
          </w:tcPr>
          <w:sdt>
            <w:sdtPr>
              <w:alias w:val="Subtitle"/>
              <w:tag w:val=""/>
              <w:id w:val="1073854703"/>
              <w:placeholder>
                <w:docPart w:val="BC03D3809E0840F58452F7FF77B1CF1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10D3A38" w14:textId="1AC6805D" w:rsidR="0092125E" w:rsidRPr="00614293" w:rsidRDefault="006E221B" w:rsidP="0092125E">
                <w:pPr>
                  <w:pStyle w:val="Subtitle"/>
                </w:pPr>
                <w:r>
                  <w:t>Manual</w:t>
                </w:r>
              </w:p>
            </w:sdtContent>
          </w:sdt>
        </w:tc>
        <w:tc>
          <w:tcPr>
            <w:tcW w:w="2420" w:type="dxa"/>
            <w:gridSpan w:val="2"/>
          </w:tcPr>
          <w:p w14:paraId="237F7A38" w14:textId="77777777" w:rsidR="0092125E" w:rsidRPr="00614293" w:rsidRDefault="0092125E" w:rsidP="001E1E58"/>
        </w:tc>
      </w:tr>
    </w:tbl>
    <w:p w14:paraId="195C4171" w14:textId="77777777" w:rsidR="00066DE2" w:rsidRPr="00614293" w:rsidRDefault="001A5429" w:rsidP="0092125E">
      <w:r w:rsidRPr="00614293">
        <w:t xml:space="preserve"> </w:t>
      </w:r>
    </w:p>
    <w:p w14:paraId="0347466D" w14:textId="77777777" w:rsidR="00066DE2" w:rsidRPr="00614293" w:rsidRDefault="00066DE2" w:rsidP="00066DE2">
      <w:pPr>
        <w:sectPr w:rsidR="00066DE2" w:rsidRPr="00614293" w:rsidSect="0092125E">
          <w:headerReference w:type="default" r:id="rId11"/>
          <w:headerReference w:type="first" r:id="rId12"/>
          <w:footerReference w:type="first" r:id="rId13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606563D1" w14:textId="77777777" w:rsidR="001E1E58" w:rsidRPr="00614293" w:rsidRDefault="00493EC0" w:rsidP="003F13B0">
          <w:pPr>
            <w:pStyle w:val="TOCHeading"/>
          </w:pPr>
          <w:r w:rsidRPr="00614293">
            <w:t>TABLE OF CONTENTS</w:t>
          </w:r>
        </w:p>
        <w:p w14:paraId="11EB9305" w14:textId="5FC8402D" w:rsidR="005A4B36" w:rsidRDefault="001E1E58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r w:rsidRPr="00614293">
            <w:rPr>
              <w:b/>
              <w:bCs/>
              <w:noProof/>
            </w:rPr>
            <w:fldChar w:fldCharType="begin"/>
          </w:r>
          <w:r w:rsidRPr="00614293">
            <w:rPr>
              <w:b/>
              <w:bCs/>
              <w:noProof/>
            </w:rPr>
            <w:instrText xml:space="preserve"> TOC \o "1-3" \h \z \u </w:instrText>
          </w:r>
          <w:r w:rsidRPr="00614293">
            <w:rPr>
              <w:b/>
              <w:bCs/>
              <w:noProof/>
            </w:rPr>
            <w:fldChar w:fldCharType="separate"/>
          </w:r>
          <w:hyperlink w:anchor="_Toc103863111" w:history="1">
            <w:r w:rsidR="005A4B36" w:rsidRPr="00804C9D">
              <w:rPr>
                <w:rStyle w:val="Hyperlink"/>
                <w:noProof/>
              </w:rPr>
              <w:t>marking standards</w:t>
            </w:r>
            <w:r w:rsidR="005A4B36">
              <w:rPr>
                <w:noProof/>
                <w:webHidden/>
              </w:rPr>
              <w:tab/>
            </w:r>
            <w:r w:rsidR="005A4B36">
              <w:rPr>
                <w:noProof/>
                <w:webHidden/>
              </w:rPr>
              <w:fldChar w:fldCharType="begin"/>
            </w:r>
            <w:r w:rsidR="005A4B36">
              <w:rPr>
                <w:noProof/>
                <w:webHidden/>
              </w:rPr>
              <w:instrText xml:space="preserve"> PAGEREF _Toc103863111 \h </w:instrText>
            </w:r>
            <w:r w:rsidR="005A4B36">
              <w:rPr>
                <w:noProof/>
                <w:webHidden/>
              </w:rPr>
            </w:r>
            <w:r w:rsidR="005A4B36">
              <w:rPr>
                <w:noProof/>
                <w:webHidden/>
              </w:rPr>
              <w:fldChar w:fldCharType="separate"/>
            </w:r>
            <w:r w:rsidR="005A4B36">
              <w:rPr>
                <w:noProof/>
                <w:webHidden/>
              </w:rPr>
              <w:t>3</w:t>
            </w:r>
            <w:r w:rsidR="005A4B36">
              <w:rPr>
                <w:noProof/>
                <w:webHidden/>
              </w:rPr>
              <w:fldChar w:fldCharType="end"/>
            </w:r>
          </w:hyperlink>
        </w:p>
        <w:p w14:paraId="1573D2E1" w14:textId="1D88BCEB" w:rsidR="005A4B36" w:rsidRDefault="002E5E0F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3863112" w:history="1">
            <w:r w:rsidR="005A4B36" w:rsidRPr="00804C9D">
              <w:rPr>
                <w:rStyle w:val="Hyperlink"/>
                <w:noProof/>
              </w:rPr>
              <w:t>how to access</w:t>
            </w:r>
            <w:r w:rsidR="005A4B36">
              <w:rPr>
                <w:noProof/>
                <w:webHidden/>
              </w:rPr>
              <w:tab/>
            </w:r>
            <w:r w:rsidR="005A4B36">
              <w:rPr>
                <w:noProof/>
                <w:webHidden/>
              </w:rPr>
              <w:fldChar w:fldCharType="begin"/>
            </w:r>
            <w:r w:rsidR="005A4B36">
              <w:rPr>
                <w:noProof/>
                <w:webHidden/>
              </w:rPr>
              <w:instrText xml:space="preserve"> PAGEREF _Toc103863112 \h </w:instrText>
            </w:r>
            <w:r w:rsidR="005A4B36">
              <w:rPr>
                <w:noProof/>
                <w:webHidden/>
              </w:rPr>
            </w:r>
            <w:r w:rsidR="005A4B36">
              <w:rPr>
                <w:noProof/>
                <w:webHidden/>
              </w:rPr>
              <w:fldChar w:fldCharType="separate"/>
            </w:r>
            <w:r w:rsidR="005A4B36">
              <w:rPr>
                <w:noProof/>
                <w:webHidden/>
              </w:rPr>
              <w:t>4</w:t>
            </w:r>
            <w:r w:rsidR="005A4B36">
              <w:rPr>
                <w:noProof/>
                <w:webHidden/>
              </w:rPr>
              <w:fldChar w:fldCharType="end"/>
            </w:r>
          </w:hyperlink>
        </w:p>
        <w:p w14:paraId="176DADB9" w14:textId="0510E305" w:rsidR="005A4B36" w:rsidRDefault="002E5E0F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3863113" w:history="1">
            <w:r w:rsidR="005A4B36" w:rsidRPr="00804C9D">
              <w:rPr>
                <w:rStyle w:val="Hyperlink"/>
                <w:noProof/>
              </w:rPr>
              <w:t>how to grade</w:t>
            </w:r>
            <w:r w:rsidR="005A4B36">
              <w:rPr>
                <w:noProof/>
                <w:webHidden/>
              </w:rPr>
              <w:tab/>
            </w:r>
            <w:r w:rsidR="005A4B36">
              <w:rPr>
                <w:noProof/>
                <w:webHidden/>
              </w:rPr>
              <w:fldChar w:fldCharType="begin"/>
            </w:r>
            <w:r w:rsidR="005A4B36">
              <w:rPr>
                <w:noProof/>
                <w:webHidden/>
              </w:rPr>
              <w:instrText xml:space="preserve"> PAGEREF _Toc103863113 \h </w:instrText>
            </w:r>
            <w:r w:rsidR="005A4B36">
              <w:rPr>
                <w:noProof/>
                <w:webHidden/>
              </w:rPr>
            </w:r>
            <w:r w:rsidR="005A4B36">
              <w:rPr>
                <w:noProof/>
                <w:webHidden/>
              </w:rPr>
              <w:fldChar w:fldCharType="separate"/>
            </w:r>
            <w:r w:rsidR="005A4B36">
              <w:rPr>
                <w:noProof/>
                <w:webHidden/>
              </w:rPr>
              <w:t>6</w:t>
            </w:r>
            <w:r w:rsidR="005A4B36">
              <w:rPr>
                <w:noProof/>
                <w:webHidden/>
              </w:rPr>
              <w:fldChar w:fldCharType="end"/>
            </w:r>
          </w:hyperlink>
        </w:p>
        <w:p w14:paraId="65AE5D95" w14:textId="18FC31C0" w:rsidR="005A4B36" w:rsidRDefault="002E5E0F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3863114" w:history="1">
            <w:r w:rsidR="005A4B36" w:rsidRPr="00804C9D">
              <w:rPr>
                <w:rStyle w:val="Hyperlink"/>
                <w:noProof/>
              </w:rPr>
              <w:t>EMAIL NOTIFICATIONS CONFIGURATION</w:t>
            </w:r>
            <w:r w:rsidR="005A4B36">
              <w:rPr>
                <w:noProof/>
                <w:webHidden/>
              </w:rPr>
              <w:tab/>
            </w:r>
            <w:r w:rsidR="005A4B36">
              <w:rPr>
                <w:noProof/>
                <w:webHidden/>
              </w:rPr>
              <w:fldChar w:fldCharType="begin"/>
            </w:r>
            <w:r w:rsidR="005A4B36">
              <w:rPr>
                <w:noProof/>
                <w:webHidden/>
              </w:rPr>
              <w:instrText xml:space="preserve"> PAGEREF _Toc103863114 \h </w:instrText>
            </w:r>
            <w:r w:rsidR="005A4B36">
              <w:rPr>
                <w:noProof/>
                <w:webHidden/>
              </w:rPr>
            </w:r>
            <w:r w:rsidR="005A4B36">
              <w:rPr>
                <w:noProof/>
                <w:webHidden/>
              </w:rPr>
              <w:fldChar w:fldCharType="separate"/>
            </w:r>
            <w:r w:rsidR="005A4B36">
              <w:rPr>
                <w:noProof/>
                <w:webHidden/>
              </w:rPr>
              <w:t>7</w:t>
            </w:r>
            <w:r w:rsidR="005A4B36">
              <w:rPr>
                <w:noProof/>
                <w:webHidden/>
              </w:rPr>
              <w:fldChar w:fldCharType="end"/>
            </w:r>
          </w:hyperlink>
        </w:p>
        <w:p w14:paraId="6D4912FD" w14:textId="62828036" w:rsidR="005A4B36" w:rsidRDefault="002E5E0F">
          <w:pPr>
            <w:pStyle w:val="TOC1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  <w:szCs w:val="22"/>
              <w:lang w:val="en-AU" w:eastAsia="en-AU"/>
            </w:rPr>
          </w:pPr>
          <w:hyperlink w:anchor="_Toc103863115" w:history="1">
            <w:r w:rsidR="005A4B36" w:rsidRPr="00804C9D">
              <w:rPr>
                <w:rStyle w:val="Hyperlink"/>
                <w:noProof/>
              </w:rPr>
              <w:t>Exception handling</w:t>
            </w:r>
            <w:r w:rsidR="005A4B36">
              <w:rPr>
                <w:noProof/>
                <w:webHidden/>
              </w:rPr>
              <w:tab/>
            </w:r>
            <w:r w:rsidR="005A4B36">
              <w:rPr>
                <w:noProof/>
                <w:webHidden/>
              </w:rPr>
              <w:fldChar w:fldCharType="begin"/>
            </w:r>
            <w:r w:rsidR="005A4B36">
              <w:rPr>
                <w:noProof/>
                <w:webHidden/>
              </w:rPr>
              <w:instrText xml:space="preserve"> PAGEREF _Toc103863115 \h </w:instrText>
            </w:r>
            <w:r w:rsidR="005A4B36">
              <w:rPr>
                <w:noProof/>
                <w:webHidden/>
              </w:rPr>
            </w:r>
            <w:r w:rsidR="005A4B36">
              <w:rPr>
                <w:noProof/>
                <w:webHidden/>
              </w:rPr>
              <w:fldChar w:fldCharType="separate"/>
            </w:r>
            <w:r w:rsidR="005A4B36">
              <w:rPr>
                <w:noProof/>
                <w:webHidden/>
              </w:rPr>
              <w:t>8</w:t>
            </w:r>
            <w:r w:rsidR="005A4B36">
              <w:rPr>
                <w:noProof/>
                <w:webHidden/>
              </w:rPr>
              <w:fldChar w:fldCharType="end"/>
            </w:r>
          </w:hyperlink>
        </w:p>
        <w:p w14:paraId="1342D59B" w14:textId="276A6966" w:rsidR="001E1E58" w:rsidRPr="00614293" w:rsidRDefault="001E1E58" w:rsidP="00974BF8">
          <w:pPr>
            <w:tabs>
              <w:tab w:val="left" w:pos="5670"/>
            </w:tabs>
            <w:ind w:left="5103"/>
          </w:pPr>
          <w:r w:rsidRPr="00614293">
            <w:rPr>
              <w:b/>
              <w:bCs/>
              <w:noProof/>
            </w:rPr>
            <w:fldChar w:fldCharType="end"/>
          </w:r>
        </w:p>
      </w:sdtContent>
    </w:sdt>
    <w:p w14:paraId="06094CC4" w14:textId="77777777" w:rsidR="000A7626" w:rsidRPr="00614293" w:rsidRDefault="000A7626" w:rsidP="000A7626"/>
    <w:p w14:paraId="2DD2AA2F" w14:textId="77777777" w:rsidR="000A7626" w:rsidRPr="00614293" w:rsidRDefault="000A7626" w:rsidP="000A7626">
      <w:pPr>
        <w:sectPr w:rsidR="000A7626" w:rsidRPr="00614293" w:rsidSect="001155CE">
          <w:footerReference w:type="first" r:id="rId14"/>
          <w:pgSz w:w="12240" w:h="15840" w:code="1"/>
          <w:pgMar w:top="2160" w:right="1080" w:bottom="720" w:left="6120" w:header="432" w:footer="432" w:gutter="0"/>
          <w:pgNumType w:fmt="lowerRoman"/>
          <w:cols w:space="708"/>
          <w:titlePg/>
          <w:docGrid w:linePitch="360"/>
        </w:sectPr>
      </w:pPr>
    </w:p>
    <w:p w14:paraId="05D7A2A5" w14:textId="77777777" w:rsidR="001E1E58" w:rsidRPr="00614293" w:rsidRDefault="00843874" w:rsidP="0003123C">
      <w:pPr>
        <w:pStyle w:val="Heading1"/>
      </w:pPr>
      <w:bookmarkStart w:id="0" w:name="_Toc103863111"/>
      <w:r>
        <w:lastRenderedPageBreak/>
        <w:t>marking standards</w:t>
      </w:r>
      <w:bookmarkEnd w:id="0"/>
    </w:p>
    <w:p w14:paraId="3C87580D" w14:textId="77777777" w:rsidR="00843874" w:rsidRPr="00614293" w:rsidRDefault="00843874" w:rsidP="00843874">
      <w:pPr>
        <w:rPr>
          <w:rStyle w:val="Strong"/>
        </w:rPr>
      </w:pPr>
      <w:r>
        <w:t>Remember below color guide while marking</w:t>
      </w:r>
    </w:p>
    <w:p w14:paraId="2F49C8D5" w14:textId="77777777" w:rsidR="00843874" w:rsidRPr="00614293" w:rsidRDefault="00843874" w:rsidP="00843874">
      <w:pPr>
        <w:pStyle w:val="ListBullet"/>
        <w:rPr>
          <w:rStyle w:val="Strong"/>
        </w:rPr>
      </w:pPr>
      <w:r w:rsidRPr="00843874">
        <w:rPr>
          <w:rStyle w:val="Bold"/>
          <w:color w:val="73A839"/>
        </w:rPr>
        <w:t>Dark Green Box</w:t>
      </w:r>
      <w:r>
        <w:rPr>
          <w:rStyle w:val="Bold"/>
        </w:rPr>
        <w:t>:</w:t>
      </w:r>
      <w:r w:rsidRPr="00614293">
        <w:rPr>
          <w:rStyle w:val="Strong"/>
        </w:rPr>
        <w:t xml:space="preserve"> </w:t>
      </w:r>
      <w:r>
        <w:t>Activity Completion / Compliance.</w:t>
      </w:r>
    </w:p>
    <w:p w14:paraId="3CAA729D" w14:textId="77777777" w:rsidR="00843874" w:rsidRPr="00614293" w:rsidRDefault="00843874" w:rsidP="00843874">
      <w:pPr>
        <w:pStyle w:val="ListBullet"/>
        <w:rPr>
          <w:rStyle w:val="Strong"/>
        </w:rPr>
      </w:pPr>
      <w:r w:rsidRPr="00843874">
        <w:rPr>
          <w:rStyle w:val="Bold"/>
          <w:color w:val="B5ED77"/>
        </w:rPr>
        <w:t>Light Green Box</w:t>
      </w:r>
      <w:r>
        <w:rPr>
          <w:rStyle w:val="Bold"/>
        </w:rPr>
        <w:t>:</w:t>
      </w:r>
      <w:r w:rsidRPr="00614293">
        <w:rPr>
          <w:rStyle w:val="Bold"/>
        </w:rPr>
        <w:t xml:space="preserve"> </w:t>
      </w:r>
      <w:r>
        <w:t>Activity submitted for marking.</w:t>
      </w:r>
    </w:p>
    <w:p w14:paraId="71FBC5B4" w14:textId="77777777" w:rsidR="00843874" w:rsidRPr="00614293" w:rsidRDefault="00843874" w:rsidP="00843874">
      <w:pPr>
        <w:pStyle w:val="ListBullet"/>
      </w:pPr>
      <w:r w:rsidRPr="00843874">
        <w:rPr>
          <w:rStyle w:val="Bold"/>
          <w:color w:val="025187"/>
        </w:rPr>
        <w:t>Dark Blue</w:t>
      </w:r>
      <w:r>
        <w:rPr>
          <w:rStyle w:val="Bold"/>
        </w:rPr>
        <w:t>:</w:t>
      </w:r>
      <w:r w:rsidRPr="00614293">
        <w:t xml:space="preserve"> </w:t>
      </w:r>
      <w:r>
        <w:t>Activity not completed, not started, not attempted</w:t>
      </w:r>
    </w:p>
    <w:p w14:paraId="62DC6DF8" w14:textId="151F863A" w:rsidR="00843874" w:rsidRDefault="00843874" w:rsidP="00843874">
      <w:pPr>
        <w:pStyle w:val="ListBullet"/>
      </w:pPr>
      <w:r w:rsidRPr="00843874">
        <w:rPr>
          <w:rStyle w:val="Bold"/>
          <w:color w:val="C71C22"/>
        </w:rPr>
        <w:t>Red</w:t>
      </w:r>
      <w:r>
        <w:rPr>
          <w:rStyle w:val="Bold"/>
        </w:rPr>
        <w:t>:</w:t>
      </w:r>
      <w:r w:rsidRPr="00614293">
        <w:t xml:space="preserve"> </w:t>
      </w:r>
      <w:r>
        <w:t>Activity not completed/ not compliance</w:t>
      </w:r>
    </w:p>
    <w:p w14:paraId="7038C7A0" w14:textId="5063FAB8" w:rsidR="00C12CCB" w:rsidRDefault="000F7924" w:rsidP="009367F4">
      <w:pPr>
        <w:pStyle w:val="ListBullet"/>
        <w:numPr>
          <w:ilvl w:val="0"/>
          <w:numId w:val="0"/>
        </w:numPr>
        <w:rPr>
          <w:rStyle w:val="Bold"/>
          <w:color w:val="C71C22"/>
        </w:rPr>
      </w:pPr>
      <w:r>
        <w:rPr>
          <w:noProof/>
        </w:rPr>
        <w:drawing>
          <wp:inline distT="0" distB="0" distL="0" distR="0" wp14:anchorId="269634A5" wp14:editId="1EC812D8">
            <wp:extent cx="6400800" cy="2834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912" w14:textId="77777777" w:rsidR="009367F4" w:rsidRDefault="009367F4" w:rsidP="009367F4">
      <w:pPr>
        <w:pStyle w:val="ListBullet"/>
        <w:numPr>
          <w:ilvl w:val="0"/>
          <w:numId w:val="0"/>
        </w:numPr>
        <w:rPr>
          <w:rStyle w:val="Bold"/>
          <w:color w:val="C71C22"/>
        </w:rPr>
      </w:pPr>
    </w:p>
    <w:p w14:paraId="756D1491" w14:textId="3EC54F34" w:rsidR="0071636E" w:rsidRPr="00614293" w:rsidRDefault="00C12CCB" w:rsidP="0071636E">
      <w:pPr>
        <w:pStyle w:val="ListBullet"/>
        <w:numPr>
          <w:ilvl w:val="0"/>
          <w:numId w:val="0"/>
        </w:numPr>
        <w:ind w:left="340"/>
      </w:pPr>
      <w:r>
        <w:rPr>
          <w:rStyle w:val="Bold"/>
          <w:color w:val="C71C22"/>
        </w:rPr>
        <w:t>Note: GRADE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could be 0(Zero)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OR</w:t>
      </w:r>
      <w:r w:rsidR="0071636E">
        <w:rPr>
          <w:rStyle w:val="Bold"/>
          <w:color w:val="C71C22"/>
        </w:rPr>
        <w:t xml:space="preserve"> </w:t>
      </w:r>
      <w:r>
        <w:rPr>
          <w:rStyle w:val="Bold"/>
          <w:color w:val="C71C22"/>
        </w:rPr>
        <w:t>1(One)</w:t>
      </w:r>
    </w:p>
    <w:p w14:paraId="3D73AC5E" w14:textId="479380AC" w:rsidR="00843874" w:rsidRDefault="00843874" w:rsidP="0003123C"/>
    <w:p w14:paraId="4C02E3E5" w14:textId="6399A17F" w:rsidR="005660C6" w:rsidRPr="00614293" w:rsidRDefault="005660C6" w:rsidP="005660C6">
      <w:pPr>
        <w:pStyle w:val="Heading1"/>
      </w:pPr>
      <w:bookmarkStart w:id="1" w:name="_Toc103863112"/>
      <w:r>
        <w:lastRenderedPageBreak/>
        <w:t>how to access</w:t>
      </w:r>
      <w:bookmarkEnd w:id="1"/>
    </w:p>
    <w:p w14:paraId="19A873DC" w14:textId="77777777" w:rsidR="001E1E58" w:rsidRPr="00614293" w:rsidRDefault="00BC03CA" w:rsidP="0003123C">
      <w:r>
        <w:t>Easy Grading development for completion progress</w:t>
      </w:r>
      <w:r w:rsidR="00626840">
        <w:t xml:space="preserve"> </w:t>
      </w:r>
    </w:p>
    <w:p w14:paraId="6E716D00" w14:textId="77777777" w:rsidR="0003123C" w:rsidRDefault="00626840" w:rsidP="00BC03CA">
      <w:pPr>
        <w:pStyle w:val="ListBullet"/>
      </w:pPr>
      <w:r>
        <w:t xml:space="preserve">Admin </w:t>
      </w:r>
      <w:r w:rsidR="00BC03CA">
        <w:t xml:space="preserve">can check all students progress </w:t>
      </w:r>
      <w:r>
        <w:t xml:space="preserve">from right hand slider. </w:t>
      </w:r>
    </w:p>
    <w:p w14:paraId="106F8E0B" w14:textId="77777777" w:rsidR="00626840" w:rsidRDefault="00626840" w:rsidP="00BC03CA">
      <w:pPr>
        <w:pStyle w:val="ListBullet"/>
      </w:pPr>
      <w:r>
        <w:t xml:space="preserve">Trainer can check their course all students progress from right hand slider. </w:t>
      </w:r>
    </w:p>
    <w:p w14:paraId="22A8E4FC" w14:textId="77777777" w:rsidR="00626840" w:rsidRDefault="00626840" w:rsidP="00BC03CA">
      <w:pPr>
        <w:pStyle w:val="ListBullet"/>
      </w:pPr>
      <w:r>
        <w:t xml:space="preserve">Student can check their course progress from right hand slider. </w:t>
      </w:r>
    </w:p>
    <w:p w14:paraId="3211BDDE" w14:textId="6C8D5C5F" w:rsidR="009367F4" w:rsidRDefault="009367F4" w:rsidP="009367F4">
      <w:pPr>
        <w:pStyle w:val="ListBullet"/>
        <w:numPr>
          <w:ilvl w:val="0"/>
          <w:numId w:val="0"/>
        </w:numPr>
      </w:pPr>
      <w:r>
        <w:t>STEP 1 (SLIDER - RIGHT HAND SIDE IN CLUSTER):</w:t>
      </w:r>
    </w:p>
    <w:p w14:paraId="105E6F24" w14:textId="5199D39D" w:rsidR="000F7924" w:rsidRDefault="000F7924" w:rsidP="009367F4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55805EE" wp14:editId="6262994E">
            <wp:extent cx="6400800" cy="3101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2E97" w14:textId="2D8C1FCC" w:rsidR="000F7924" w:rsidRDefault="000F7924">
      <w:r w:rsidRPr="000F7924">
        <w:rPr>
          <w:b/>
          <w:bCs/>
        </w:rPr>
        <w:t>STUDENT VIEW:</w:t>
      </w:r>
      <w:r>
        <w:t xml:space="preserve">  Submit All Assessments button visible if student progress &gt; </w:t>
      </w:r>
      <w:r w:rsidR="0007153C">
        <w:t>85</w:t>
      </w:r>
      <w:bookmarkStart w:id="2" w:name="_GoBack"/>
      <w:bookmarkEnd w:id="2"/>
      <w:r>
        <w:t>%</w:t>
      </w:r>
    </w:p>
    <w:p w14:paraId="089B89FD" w14:textId="502C356A" w:rsidR="000F7924" w:rsidRDefault="000F7924">
      <w:r>
        <w:rPr>
          <w:noProof/>
        </w:rPr>
        <w:drawing>
          <wp:inline distT="0" distB="0" distL="0" distR="0" wp14:anchorId="4B0A0630" wp14:editId="6472A829">
            <wp:extent cx="6400800" cy="2222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1C63BB" w14:textId="7E8AC69C" w:rsidR="009367F4" w:rsidRDefault="009367F4" w:rsidP="000F7924">
      <w:pPr>
        <w:pStyle w:val="ListBullet"/>
        <w:numPr>
          <w:ilvl w:val="0"/>
          <w:numId w:val="0"/>
        </w:numPr>
        <w:spacing w:after="0" w:line="240" w:lineRule="auto"/>
      </w:pPr>
      <w:r w:rsidRPr="000F7924">
        <w:rPr>
          <w:b/>
          <w:bCs/>
        </w:rPr>
        <w:lastRenderedPageBreak/>
        <w:t>STEP 2 (ADMIN</w:t>
      </w:r>
      <w:r w:rsidR="000F7924" w:rsidRPr="000F7924">
        <w:rPr>
          <w:b/>
          <w:bCs/>
        </w:rPr>
        <w:t xml:space="preserve"> VIEW</w:t>
      </w:r>
      <w:r w:rsidRPr="000F7924">
        <w:rPr>
          <w:b/>
          <w:bCs/>
        </w:rPr>
        <w:t>):</w:t>
      </w:r>
      <w:r w:rsidR="000F7924">
        <w:rPr>
          <w:b/>
          <w:bCs/>
        </w:rPr>
        <w:t xml:space="preserve"> </w:t>
      </w:r>
      <w:r w:rsidR="000F7924">
        <w:t>Assign Trainer button visible if student progress &gt; 90%.</w:t>
      </w:r>
    </w:p>
    <w:p w14:paraId="2CF24104" w14:textId="7F3A398A" w:rsidR="000F7924" w:rsidRPr="000F7924" w:rsidRDefault="000F7924" w:rsidP="000F7924">
      <w:pPr>
        <w:pStyle w:val="ListBullet"/>
        <w:numPr>
          <w:ilvl w:val="0"/>
          <w:numId w:val="0"/>
        </w:numPr>
        <w:spacing w:after="0" w:line="240" w:lineRule="auto"/>
        <w:rPr>
          <w:b/>
          <w:bCs/>
        </w:rPr>
      </w:pPr>
      <w:r>
        <w:t>Send email notification to trainer and admin about student ready for assessment marking</w:t>
      </w:r>
    </w:p>
    <w:p w14:paraId="33E10A6D" w14:textId="0106EC08" w:rsidR="000F7924" w:rsidRDefault="000F7924" w:rsidP="009367F4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F09AFC5" wp14:editId="28F50398">
            <wp:extent cx="6400800" cy="2834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78C3" w14:textId="4F80394A" w:rsidR="000F7924" w:rsidRPr="000F7924" w:rsidRDefault="000F7924" w:rsidP="000F7924">
      <w:pPr>
        <w:pStyle w:val="ListBullet"/>
        <w:numPr>
          <w:ilvl w:val="0"/>
          <w:numId w:val="0"/>
        </w:numPr>
        <w:spacing w:after="0" w:line="240" w:lineRule="auto"/>
      </w:pPr>
      <w:r w:rsidRPr="000F7924">
        <w:rPr>
          <w:b/>
          <w:bCs/>
        </w:rPr>
        <w:t>STEP 2 (</w:t>
      </w:r>
      <w:r>
        <w:rPr>
          <w:b/>
          <w:bCs/>
        </w:rPr>
        <w:t>TRAINER</w:t>
      </w:r>
      <w:r w:rsidRPr="000F7924">
        <w:rPr>
          <w:b/>
          <w:bCs/>
        </w:rPr>
        <w:t xml:space="preserve"> VIEW):</w:t>
      </w:r>
      <w:r>
        <w:rPr>
          <w:b/>
          <w:bCs/>
        </w:rPr>
        <w:t xml:space="preserve"> </w:t>
      </w:r>
      <w:r>
        <w:t xml:space="preserve">Release result button visible if trainer progress &gt; </w:t>
      </w:r>
      <w:r w:rsidR="000C1EBF">
        <w:t>8</w:t>
      </w:r>
      <w:r>
        <w:t>0%.</w:t>
      </w:r>
    </w:p>
    <w:p w14:paraId="13BFB305" w14:textId="31D234A6" w:rsidR="000F7924" w:rsidRDefault="000F7924" w:rsidP="000F7924">
      <w:pPr>
        <w:pStyle w:val="ListBullet"/>
        <w:numPr>
          <w:ilvl w:val="0"/>
          <w:numId w:val="0"/>
        </w:numPr>
        <w:spacing w:after="0" w:line="240" w:lineRule="auto"/>
        <w:rPr>
          <w:b/>
          <w:bCs/>
        </w:rPr>
      </w:pPr>
      <w:r>
        <w:t>Send email notification to student and admin about student assessment marking completed</w:t>
      </w:r>
    </w:p>
    <w:p w14:paraId="627CCD64" w14:textId="6DACA7F4" w:rsidR="000F7924" w:rsidRPr="000F7924" w:rsidRDefault="000F7924" w:rsidP="000F7924">
      <w:pPr>
        <w:pStyle w:val="ListBullet"/>
        <w:numPr>
          <w:ilvl w:val="0"/>
          <w:numId w:val="0"/>
        </w:numPr>
        <w:rPr>
          <w:b/>
          <w:bCs/>
        </w:rPr>
      </w:pPr>
      <w:r>
        <w:rPr>
          <w:noProof/>
        </w:rPr>
        <w:drawing>
          <wp:inline distT="0" distB="0" distL="0" distR="0" wp14:anchorId="13B4394C" wp14:editId="2FEEDDBD">
            <wp:extent cx="6400800" cy="2924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114" w14:textId="42D24B19" w:rsidR="000F7924" w:rsidRDefault="000F7924" w:rsidP="009367F4">
      <w:pPr>
        <w:pStyle w:val="ListBullet"/>
        <w:numPr>
          <w:ilvl w:val="0"/>
          <w:numId w:val="0"/>
        </w:numPr>
      </w:pPr>
    </w:p>
    <w:p w14:paraId="0D777137" w14:textId="04CAB1B3" w:rsidR="009367F4" w:rsidRDefault="009367F4" w:rsidP="009367F4">
      <w:pPr>
        <w:pStyle w:val="ListBullet"/>
        <w:numPr>
          <w:ilvl w:val="0"/>
          <w:numId w:val="0"/>
        </w:numPr>
      </w:pPr>
    </w:p>
    <w:p w14:paraId="72A8EBF6" w14:textId="48550838" w:rsidR="005660C6" w:rsidRPr="00614293" w:rsidRDefault="005660C6" w:rsidP="005660C6">
      <w:pPr>
        <w:pStyle w:val="Heading1"/>
      </w:pPr>
      <w:bookmarkStart w:id="3" w:name="_Toc103863113"/>
      <w:r>
        <w:lastRenderedPageBreak/>
        <w:t>how to grade</w:t>
      </w:r>
      <w:bookmarkEnd w:id="3"/>
    </w:p>
    <w:p w14:paraId="3D8F9494" w14:textId="77777777" w:rsidR="001E1E58" w:rsidRDefault="00626840" w:rsidP="0003123C">
      <w:r>
        <w:t>Highlight any activity to view activity name and status.</w:t>
      </w:r>
    </w:p>
    <w:p w14:paraId="4843B7D3" w14:textId="77777777" w:rsidR="001E1E58" w:rsidRDefault="00626840" w:rsidP="00626840">
      <w:pPr>
        <w:pStyle w:val="ListNumber"/>
      </w:pPr>
      <w:r>
        <w:t xml:space="preserve">Click color bar to view activity in the same </w:t>
      </w:r>
      <w:r w:rsidR="00843874">
        <w:t>tab</w:t>
      </w:r>
      <w:r>
        <w:t xml:space="preserve"> for </w:t>
      </w:r>
      <w:r w:rsidR="00843874">
        <w:t>grading.</w:t>
      </w:r>
    </w:p>
    <w:p w14:paraId="68EFED1F" w14:textId="0A4756CE" w:rsidR="00843874" w:rsidRPr="004D2652" w:rsidRDefault="00626840" w:rsidP="00843874">
      <w:pPr>
        <w:pStyle w:val="ListNumber"/>
      </w:pPr>
      <w:r>
        <w:t xml:space="preserve">Click below </w:t>
      </w:r>
      <w:r w:rsidR="000F7924">
        <w:t xml:space="preserve">blue </w:t>
      </w:r>
      <w:r w:rsidR="005A4B36">
        <w:t xml:space="preserve">activity name </w:t>
      </w:r>
      <w:r w:rsidR="000F7924">
        <w:t xml:space="preserve">button </w:t>
      </w:r>
      <w:r w:rsidR="00843874">
        <w:t>to view activity in new tab for grading.</w:t>
      </w:r>
      <w:r w:rsidR="00083E30">
        <w:t xml:space="preserve"> </w:t>
      </w:r>
      <w:r w:rsidR="00083E30" w:rsidRPr="00083E30">
        <w:rPr>
          <w:color w:val="FF0000"/>
        </w:rPr>
        <w:t>Recommended</w:t>
      </w:r>
    </w:p>
    <w:p w14:paraId="38158547" w14:textId="323EDDC2" w:rsidR="004D2652" w:rsidRDefault="004D2652" w:rsidP="00843874">
      <w:pPr>
        <w:pStyle w:val="ListNumber"/>
      </w:pPr>
      <w:r>
        <w:t>Complete marking on new page (Mark, Save, Close page) Step 2</w:t>
      </w:r>
      <w:r w:rsidR="005A4B36">
        <w:t xml:space="preserve">, </w:t>
      </w:r>
      <w:r w:rsidR="005A4B36" w:rsidRPr="005A4B36">
        <w:rPr>
          <w:color w:val="FF0000"/>
        </w:rPr>
        <w:t>don’t override marks</w:t>
      </w:r>
      <w:r w:rsidR="005A4B36">
        <w:rPr>
          <w:color w:val="FF0000"/>
        </w:rPr>
        <w:t>.</w:t>
      </w:r>
    </w:p>
    <w:p w14:paraId="59C99898" w14:textId="7A2844DA" w:rsidR="00083E30" w:rsidRPr="00614293" w:rsidRDefault="000F7924" w:rsidP="00083E30">
      <w:pPr>
        <w:pStyle w:val="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5E64CE3" wp14:editId="7A6EAA6C">
            <wp:extent cx="6400800" cy="2834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A570" w14:textId="554A6064" w:rsidR="00010571" w:rsidRDefault="00010571">
      <w:r>
        <w:br w:type="page"/>
      </w:r>
    </w:p>
    <w:p w14:paraId="2DD56353" w14:textId="0938D756" w:rsidR="00010571" w:rsidRPr="00614293" w:rsidRDefault="005A4B36" w:rsidP="00010571">
      <w:pPr>
        <w:pStyle w:val="Heading1"/>
      </w:pPr>
      <w:bookmarkStart w:id="4" w:name="_Toc103863114"/>
      <w:r>
        <w:lastRenderedPageBreak/>
        <w:t>EMAIL NOTIFICATIONS CONFIGURATION</w:t>
      </w:r>
      <w:bookmarkEnd w:id="4"/>
    </w:p>
    <w:p w14:paraId="54531029" w14:textId="407DE228" w:rsidR="00010571" w:rsidRPr="00010571" w:rsidRDefault="005A4B36" w:rsidP="00010571">
      <w:pPr>
        <w:rPr>
          <w:color w:val="07697A" w:themeColor="accent3" w:themeTint="E6"/>
        </w:rPr>
      </w:pPr>
      <w:r>
        <w:rPr>
          <w:color w:val="07697A" w:themeColor="accent3" w:themeTint="E6"/>
        </w:rPr>
        <w:t>Email notifications:</w:t>
      </w:r>
    </w:p>
    <w:p w14:paraId="4BD852F4" w14:textId="358EC708" w:rsidR="00010571" w:rsidRDefault="00010571" w:rsidP="00010571">
      <w:pPr>
        <w:pStyle w:val="ListParagraph"/>
        <w:numPr>
          <w:ilvl w:val="0"/>
          <w:numId w:val="41"/>
        </w:numPr>
      </w:pPr>
      <w:r>
        <w:t xml:space="preserve">All </w:t>
      </w:r>
      <w:r w:rsidRPr="00FA61A1">
        <w:rPr>
          <w:color w:val="07697A" w:themeColor="accent3" w:themeTint="E6"/>
        </w:rPr>
        <w:t>AC Staff</w:t>
      </w:r>
      <w:r w:rsidR="00FA61A1">
        <w:rPr>
          <w:color w:val="07697A" w:themeColor="accent3" w:themeTint="E6"/>
        </w:rPr>
        <w:t xml:space="preserve"> /Course Manager</w:t>
      </w:r>
      <w:r w:rsidRPr="00FA61A1">
        <w:rPr>
          <w:color w:val="07697A" w:themeColor="accent3" w:themeTint="E6"/>
        </w:rPr>
        <w:t xml:space="preserve"> </w:t>
      </w:r>
      <w:r w:rsidR="005A4B36">
        <w:rPr>
          <w:color w:val="07697A" w:themeColor="accent3" w:themeTint="E6"/>
        </w:rPr>
        <w:t xml:space="preserve">&amp; trainers </w:t>
      </w:r>
      <w:r w:rsidR="005A4B36">
        <w:t xml:space="preserve">will receive notification of </w:t>
      </w:r>
      <w:r w:rsidR="005A4B36">
        <w:rPr>
          <w:color w:val="07697A" w:themeColor="accent3" w:themeTint="E6"/>
        </w:rPr>
        <w:t>Assign Trainer / Submit all assessments</w:t>
      </w:r>
      <w:r w:rsidR="005A4B36">
        <w:t>.</w:t>
      </w:r>
    </w:p>
    <w:p w14:paraId="6EDC0ADC" w14:textId="775A453E" w:rsidR="005A4B36" w:rsidRDefault="005A4B36" w:rsidP="00010571">
      <w:pPr>
        <w:pStyle w:val="ListParagraph"/>
        <w:numPr>
          <w:ilvl w:val="0"/>
          <w:numId w:val="41"/>
        </w:numPr>
      </w:pPr>
      <w:r>
        <w:rPr>
          <w:color w:val="07697A" w:themeColor="accent3" w:themeTint="E6"/>
        </w:rPr>
        <w:t xml:space="preserve">Student &amp; all </w:t>
      </w:r>
      <w:r w:rsidRPr="00FA61A1">
        <w:rPr>
          <w:color w:val="07697A" w:themeColor="accent3" w:themeTint="E6"/>
        </w:rPr>
        <w:t>AC Staff</w:t>
      </w:r>
      <w:r>
        <w:rPr>
          <w:color w:val="07697A" w:themeColor="accent3" w:themeTint="E6"/>
        </w:rPr>
        <w:t xml:space="preserve"> /Course </w:t>
      </w:r>
      <w:r>
        <w:t xml:space="preserve">will receive notification of </w:t>
      </w:r>
      <w:r>
        <w:rPr>
          <w:color w:val="07697A" w:themeColor="accent3" w:themeTint="E6"/>
        </w:rPr>
        <w:t>Release Result</w:t>
      </w:r>
      <w:r>
        <w:t>.</w:t>
      </w:r>
    </w:p>
    <w:p w14:paraId="26B938E8" w14:textId="30CE30E5" w:rsidR="003D1ADC" w:rsidRDefault="003D1ADC" w:rsidP="00FA61A1">
      <w:pPr>
        <w:pStyle w:val="ListNumber"/>
        <w:numPr>
          <w:ilvl w:val="0"/>
          <w:numId w:val="0"/>
        </w:numPr>
        <w:ind w:left="360"/>
        <w:jc w:val="center"/>
      </w:pPr>
    </w:p>
    <w:p w14:paraId="0DE0A1F3" w14:textId="47158E6F" w:rsidR="00DF10DB" w:rsidRDefault="00DF10DB" w:rsidP="00DF10DB">
      <w:pPr>
        <w:pStyle w:val="ListNumber"/>
        <w:numPr>
          <w:ilvl w:val="0"/>
          <w:numId w:val="0"/>
        </w:numPr>
        <w:ind w:left="720"/>
        <w:jc w:val="center"/>
      </w:pPr>
    </w:p>
    <w:p w14:paraId="2160C17C" w14:textId="157BB3BB" w:rsidR="001E1E58" w:rsidRPr="00614293" w:rsidRDefault="001E1E58" w:rsidP="00010571"/>
    <w:p w14:paraId="649F9818" w14:textId="77777777" w:rsidR="0003123C" w:rsidRPr="00614293" w:rsidRDefault="008D0E65" w:rsidP="00843874">
      <w:pPr>
        <w:pStyle w:val="Heading1"/>
        <w:tabs>
          <w:tab w:val="left" w:pos="284"/>
        </w:tabs>
      </w:pPr>
      <w:bookmarkStart w:id="5" w:name="_Toc103863115"/>
      <w:r>
        <w:lastRenderedPageBreak/>
        <w:t>Exception handling</w:t>
      </w:r>
      <w:bookmarkEnd w:id="5"/>
    </w:p>
    <w:p w14:paraId="599ACBD3" w14:textId="77777777" w:rsidR="00BA31C4" w:rsidRPr="00614293" w:rsidRDefault="008D0E65" w:rsidP="00BA31C4">
      <w:pPr>
        <w:rPr>
          <w:rStyle w:val="Strong"/>
        </w:rPr>
      </w:pPr>
      <w:r>
        <w:t>Pages should ignore.</w:t>
      </w:r>
    </w:p>
    <w:p w14:paraId="228A4834" w14:textId="77777777" w:rsidR="00BA31C4" w:rsidRDefault="00843874" w:rsidP="00BA31C4">
      <w:pPr>
        <w:pStyle w:val="ListBullet"/>
      </w:pPr>
      <w:r w:rsidRPr="00843874">
        <w:rPr>
          <w:rStyle w:val="Bold"/>
          <w:color w:val="025187"/>
        </w:rPr>
        <w:t>Dark Blue</w:t>
      </w:r>
      <w:r>
        <w:rPr>
          <w:rStyle w:val="Bold"/>
        </w:rPr>
        <w:t>:</w:t>
      </w:r>
      <w:r w:rsidR="00BA31C4" w:rsidRPr="00614293">
        <w:t xml:space="preserve"> </w:t>
      </w:r>
      <w:r>
        <w:t>Activity not completed, not started, not attempted</w:t>
      </w:r>
    </w:p>
    <w:p w14:paraId="2E00B19B" w14:textId="77777777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Admin can view all student quiz/assignment submissions.</w:t>
      </w:r>
    </w:p>
    <w:p w14:paraId="6BAA626B" w14:textId="77777777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Trainer can view all student quiz/assignment submission.</w:t>
      </w:r>
    </w:p>
    <w:p w14:paraId="028E9E48" w14:textId="13DCE1BB" w:rsidR="008D0E65" w:rsidRDefault="008D0E65" w:rsidP="008D0E65">
      <w:pPr>
        <w:pStyle w:val="ListBullet"/>
        <w:numPr>
          <w:ilvl w:val="0"/>
          <w:numId w:val="39"/>
        </w:numPr>
        <w:rPr>
          <w:rStyle w:val="Bold"/>
          <w:color w:val="025187"/>
        </w:rPr>
      </w:pPr>
      <w:r>
        <w:rPr>
          <w:rStyle w:val="Bold"/>
          <w:color w:val="025187"/>
        </w:rPr>
        <w:t>Student can view a page to attempt quiz/assignment.</w:t>
      </w:r>
    </w:p>
    <w:p w14:paraId="3F7B6637" w14:textId="51134AFF" w:rsidR="00C94DB5" w:rsidRP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262626" w:themeColor="text1" w:themeTint="D9"/>
        </w:rPr>
      </w:pPr>
      <w:r w:rsidRPr="00C94DB5">
        <w:rPr>
          <w:rStyle w:val="Bold"/>
          <w:color w:val="262626" w:themeColor="text1" w:themeTint="D9"/>
        </w:rPr>
        <w:t>Ignore below pages while grading</w:t>
      </w:r>
      <w:r>
        <w:rPr>
          <w:rStyle w:val="Bold"/>
          <w:color w:val="262626" w:themeColor="text1" w:themeTint="D9"/>
        </w:rPr>
        <w:t>.</w:t>
      </w:r>
    </w:p>
    <w:p w14:paraId="1BCC8027" w14:textId="1D5ACD1C" w:rsid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  <w:r>
        <w:rPr>
          <w:noProof/>
        </w:rPr>
        <w:drawing>
          <wp:inline distT="0" distB="0" distL="0" distR="0" wp14:anchorId="4680A57A" wp14:editId="6903773D">
            <wp:extent cx="6400322" cy="235131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903" cy="23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AE33" w14:textId="54E10E7C" w:rsidR="00C94DB5" w:rsidRDefault="00C94DB5" w:rsidP="00C94DB5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  <w:r>
        <w:rPr>
          <w:noProof/>
        </w:rPr>
        <w:drawing>
          <wp:inline distT="0" distB="0" distL="0" distR="0" wp14:anchorId="58F59020" wp14:editId="32C7281E">
            <wp:extent cx="6400800" cy="21362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3853" cy="21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48DE" w14:textId="4EB0AE7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B215E59" w14:textId="7A2D5DBC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3971FA98" w14:textId="64A7787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07C4CED0" w14:textId="243EBEC8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629C17F" w14:textId="5AF0D98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4D54F27" w14:textId="664A7FD4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316E119" w14:textId="2FC66A4E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9E8ED3A" w14:textId="2611EBC3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88E4ED7" w14:textId="26734E05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3084ED55" w14:textId="7691B5B6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4EF4ED2B" w14:textId="716F4A03" w:rsidR="003B0430" w:rsidRPr="003B0430" w:rsidRDefault="003B0430" w:rsidP="003B0430">
      <w:pPr>
        <w:pStyle w:val="ListBullet"/>
        <w:numPr>
          <w:ilvl w:val="0"/>
          <w:numId w:val="0"/>
        </w:numPr>
        <w:ind w:left="340" w:hanging="340"/>
        <w:jc w:val="center"/>
        <w:rPr>
          <w:rStyle w:val="Bold"/>
          <w:color w:val="025187"/>
          <w:sz w:val="90"/>
          <w:szCs w:val="90"/>
        </w:rPr>
      </w:pPr>
      <w:r w:rsidRPr="003B0430">
        <w:rPr>
          <w:rStyle w:val="Bold"/>
          <w:color w:val="025187"/>
          <w:sz w:val="90"/>
          <w:szCs w:val="90"/>
        </w:rPr>
        <w:t>THANK YOU</w:t>
      </w:r>
    </w:p>
    <w:p w14:paraId="74D43A27" w14:textId="557751B2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D85F633" w14:textId="7742E8E0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CECDE39" w14:textId="06160C80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16EA2B2C" w14:textId="77777777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6CE44B57" w14:textId="77777777" w:rsidR="003B0430" w:rsidRDefault="003B0430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p w14:paraId="5BD0592A" w14:textId="4A6BD688" w:rsidR="003B0430" w:rsidRDefault="003B0430" w:rsidP="007B1DF3">
      <w:pPr>
        <w:pStyle w:val="ListBullet"/>
        <w:numPr>
          <w:ilvl w:val="0"/>
          <w:numId w:val="0"/>
        </w:numPr>
        <w:ind w:left="340" w:hanging="340"/>
        <w:jc w:val="center"/>
        <w:rPr>
          <w:rStyle w:val="Bold"/>
          <w:color w:val="0D0D0D" w:themeColor="text1" w:themeTint="F2"/>
        </w:rPr>
      </w:pPr>
      <w:r>
        <w:rPr>
          <w:rStyle w:val="Bold"/>
          <w:color w:val="0D0D0D" w:themeColor="text1" w:themeTint="F2"/>
        </w:rPr>
        <w:t>Should you have any questions, please do not hesitate to</w:t>
      </w:r>
      <w:r w:rsidR="006E221B" w:rsidRPr="006E221B">
        <w:rPr>
          <w:rStyle w:val="Bold"/>
          <w:color w:val="0D0D0D" w:themeColor="text1" w:themeTint="F2"/>
        </w:rPr>
        <w:t xml:space="preserve"> contact IT department: </w:t>
      </w:r>
    </w:p>
    <w:p w14:paraId="43FCF59B" w14:textId="4C3D049B" w:rsidR="003B0430" w:rsidRPr="003B0430" w:rsidRDefault="003B0430" w:rsidP="007B1DF3">
      <w:pPr>
        <w:pStyle w:val="ListBullet"/>
        <w:numPr>
          <w:ilvl w:val="0"/>
          <w:numId w:val="0"/>
        </w:numPr>
        <w:ind w:left="340" w:hanging="340"/>
        <w:jc w:val="center"/>
        <w:rPr>
          <w:b/>
          <w:bCs/>
          <w:color w:val="07697A" w:themeColor="accent3" w:themeTint="E6"/>
          <w:sz w:val="32"/>
          <w:szCs w:val="32"/>
        </w:rPr>
      </w:pPr>
      <w:r w:rsidRPr="003B0430">
        <w:rPr>
          <w:b/>
          <w:bCs/>
          <w:color w:val="07697A" w:themeColor="accent3" w:themeTint="E6"/>
          <w:sz w:val="32"/>
          <w:szCs w:val="32"/>
        </w:rPr>
        <w:t xml:space="preserve">Syed </w:t>
      </w:r>
      <w:proofErr w:type="spellStart"/>
      <w:r w:rsidRPr="003B0430">
        <w:rPr>
          <w:b/>
          <w:bCs/>
          <w:color w:val="07697A" w:themeColor="accent3" w:themeTint="E6"/>
          <w:sz w:val="32"/>
          <w:szCs w:val="32"/>
        </w:rPr>
        <w:t>Nayab</w:t>
      </w:r>
      <w:proofErr w:type="spellEnd"/>
      <w:r w:rsidRPr="003B0430">
        <w:rPr>
          <w:b/>
          <w:bCs/>
          <w:color w:val="07697A" w:themeColor="accent3" w:themeTint="E6"/>
          <w:sz w:val="32"/>
          <w:szCs w:val="32"/>
        </w:rPr>
        <w:t xml:space="preserve"> Bukhari</w:t>
      </w:r>
    </w:p>
    <w:p w14:paraId="1DEBC117" w14:textId="29B5B8B4" w:rsidR="006E221B" w:rsidRDefault="002E5E0F" w:rsidP="007B1DF3">
      <w:pPr>
        <w:pStyle w:val="ListBullet"/>
        <w:numPr>
          <w:ilvl w:val="0"/>
          <w:numId w:val="0"/>
        </w:numPr>
        <w:ind w:left="340" w:hanging="340"/>
        <w:jc w:val="center"/>
        <w:rPr>
          <w:rStyle w:val="Hyperlink"/>
          <w:color w:val="0D0D0D" w:themeColor="text1" w:themeTint="F2"/>
        </w:rPr>
      </w:pPr>
      <w:hyperlink r:id="rId21" w:history="1">
        <w:r w:rsidR="003B0430" w:rsidRPr="005C49D2">
          <w:rPr>
            <w:rStyle w:val="Hyperlink"/>
          </w:rPr>
          <w:t>Syed@australiancollege.edu.au</w:t>
        </w:r>
      </w:hyperlink>
    </w:p>
    <w:p w14:paraId="0F5CC91B" w14:textId="5004FDD3" w:rsidR="003B0430" w:rsidRDefault="002E5E0F" w:rsidP="003B0430">
      <w:pPr>
        <w:pStyle w:val="ListBullet"/>
        <w:numPr>
          <w:ilvl w:val="0"/>
          <w:numId w:val="0"/>
        </w:numPr>
        <w:ind w:left="340" w:hanging="340"/>
        <w:jc w:val="center"/>
        <w:rPr>
          <w:rStyle w:val="Bold"/>
          <w:color w:val="025187"/>
        </w:rPr>
      </w:pPr>
      <w:hyperlink r:id="rId22" w:history="1">
        <w:r w:rsidR="003B0430" w:rsidRPr="005C49D2">
          <w:rPr>
            <w:rStyle w:val="Hyperlink"/>
          </w:rPr>
          <w:t>Bec_dir@yahoo.com</w:t>
        </w:r>
      </w:hyperlink>
    </w:p>
    <w:p w14:paraId="215D5D71" w14:textId="77777777" w:rsidR="003B0430" w:rsidRDefault="003B0430" w:rsidP="003B0430">
      <w:pPr>
        <w:pStyle w:val="ListBullet"/>
        <w:numPr>
          <w:ilvl w:val="0"/>
          <w:numId w:val="0"/>
        </w:numPr>
        <w:ind w:left="340" w:hanging="340"/>
        <w:jc w:val="right"/>
        <w:rPr>
          <w:rStyle w:val="Bold"/>
          <w:color w:val="025187"/>
        </w:rPr>
      </w:pPr>
    </w:p>
    <w:p w14:paraId="144DE319" w14:textId="77777777" w:rsidR="006E221B" w:rsidRDefault="006E221B" w:rsidP="006E221B">
      <w:pPr>
        <w:pStyle w:val="ListBullet"/>
        <w:numPr>
          <w:ilvl w:val="0"/>
          <w:numId w:val="0"/>
        </w:numPr>
        <w:ind w:left="340" w:hanging="340"/>
        <w:rPr>
          <w:rStyle w:val="Bold"/>
          <w:color w:val="025187"/>
        </w:rPr>
      </w:pPr>
    </w:p>
    <w:sectPr w:rsidR="006E221B" w:rsidSect="00495909">
      <w:footerReference w:type="default" r:id="rId23"/>
      <w:footerReference w:type="first" r:id="rId24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04EBF7" w14:textId="77777777" w:rsidR="002E5E0F" w:rsidRDefault="002E5E0F" w:rsidP="005A20E2">
      <w:pPr>
        <w:spacing w:after="0"/>
      </w:pPr>
      <w:r>
        <w:separator/>
      </w:r>
    </w:p>
    <w:p w14:paraId="0EDD27E5" w14:textId="77777777" w:rsidR="002E5E0F" w:rsidRDefault="002E5E0F"/>
    <w:p w14:paraId="55502267" w14:textId="77777777" w:rsidR="002E5E0F" w:rsidRDefault="002E5E0F" w:rsidP="009B4773"/>
    <w:p w14:paraId="7E44BBAE" w14:textId="77777777" w:rsidR="002E5E0F" w:rsidRDefault="002E5E0F" w:rsidP="00513832"/>
  </w:endnote>
  <w:endnote w:type="continuationSeparator" w:id="0">
    <w:p w14:paraId="2C294E0D" w14:textId="77777777" w:rsidR="002E5E0F" w:rsidRDefault="002E5E0F" w:rsidP="005A20E2">
      <w:pPr>
        <w:spacing w:after="0"/>
      </w:pPr>
      <w:r>
        <w:continuationSeparator/>
      </w:r>
    </w:p>
    <w:p w14:paraId="47A41DFE" w14:textId="77777777" w:rsidR="002E5E0F" w:rsidRDefault="002E5E0F"/>
    <w:p w14:paraId="7E1F67DF" w14:textId="77777777" w:rsidR="002E5E0F" w:rsidRDefault="002E5E0F" w:rsidP="009B4773"/>
    <w:p w14:paraId="15E0C49C" w14:textId="77777777" w:rsidR="002E5E0F" w:rsidRDefault="002E5E0F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074261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2009893785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B65186A" w14:textId="77777777" w:rsidR="00626840" w:rsidRDefault="00626840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57903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011107972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DD664B9" w14:textId="77777777" w:rsidR="00626840" w:rsidRDefault="00626840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F1E3D" w14:textId="77777777" w:rsidR="00626840" w:rsidRPr="00F8411A" w:rsidRDefault="00626840" w:rsidP="00F8411A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Pr="00F8411A">
      <w:t>1</w:t>
    </w:r>
    <w:r w:rsidRPr="00F8411A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27777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61378974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651DBD94" w14:textId="77777777" w:rsidR="00626840" w:rsidRDefault="00626840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40FECAFB" w14:textId="77777777" w:rsidR="00626840" w:rsidRDefault="002E5E0F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B9C95F" w14:textId="77777777" w:rsidR="002E5E0F" w:rsidRDefault="002E5E0F" w:rsidP="005A20E2">
      <w:pPr>
        <w:spacing w:after="0"/>
      </w:pPr>
      <w:r>
        <w:separator/>
      </w:r>
    </w:p>
    <w:p w14:paraId="7B6F1594" w14:textId="77777777" w:rsidR="002E5E0F" w:rsidRDefault="002E5E0F"/>
    <w:p w14:paraId="6F9BC753" w14:textId="77777777" w:rsidR="002E5E0F" w:rsidRDefault="002E5E0F" w:rsidP="009B4773"/>
    <w:p w14:paraId="463A9F08" w14:textId="77777777" w:rsidR="002E5E0F" w:rsidRDefault="002E5E0F" w:rsidP="00513832"/>
  </w:footnote>
  <w:footnote w:type="continuationSeparator" w:id="0">
    <w:p w14:paraId="12335B87" w14:textId="77777777" w:rsidR="002E5E0F" w:rsidRDefault="002E5E0F" w:rsidP="005A20E2">
      <w:pPr>
        <w:spacing w:after="0"/>
      </w:pPr>
      <w:r>
        <w:continuationSeparator/>
      </w:r>
    </w:p>
    <w:p w14:paraId="574AF99F" w14:textId="77777777" w:rsidR="002E5E0F" w:rsidRDefault="002E5E0F"/>
    <w:p w14:paraId="72572FB6" w14:textId="77777777" w:rsidR="002E5E0F" w:rsidRDefault="002E5E0F" w:rsidP="009B4773"/>
    <w:p w14:paraId="15CE48FD" w14:textId="77777777" w:rsidR="002E5E0F" w:rsidRDefault="002E5E0F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22759A" w14:textId="77777777" w:rsidR="00626840" w:rsidRDefault="00626840" w:rsidP="005A20E2">
    <w:pPr>
      <w:pStyle w:val="Header"/>
      <w:tabs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670528" behindDoc="1" locked="0" layoutInCell="1" allowOverlap="1" wp14:anchorId="71CF0E00" wp14:editId="2F58FC2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2" name="Picture 2" descr="Women with laptop and business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 preferRelativeResize="0"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7008" t="5698" r="27787" b="24543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06517C" w14:textId="77777777" w:rsidR="00626840" w:rsidRDefault="0062684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73284" w14:textId="77777777" w:rsidR="00626840" w:rsidRDefault="00626840">
    <w:r>
      <w:rPr>
        <w:noProof/>
      </w:rPr>
      <w:drawing>
        <wp:anchor distT="0" distB="0" distL="114300" distR="114300" simplePos="0" relativeHeight="251675648" behindDoc="1" locked="0" layoutInCell="1" allowOverlap="1" wp14:anchorId="03CD47A6" wp14:editId="75424D9E">
          <wp:simplePos x="0" y="0"/>
          <wp:positionH relativeFrom="page">
            <wp:posOffset>347345</wp:posOffset>
          </wp:positionH>
          <wp:positionV relativeFrom="page">
            <wp:align>center</wp:align>
          </wp:positionV>
          <wp:extent cx="3300984" cy="9427464"/>
          <wp:effectExtent l="0" t="0" r="0" b="2540"/>
          <wp:wrapNone/>
          <wp:docPr id="3" name="Picture 3" descr="Women and some documen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7115" t="11270" r="35057" b="12436"/>
                  <a:stretch/>
                </pic:blipFill>
                <pic:spPr bwMode="auto">
                  <a:xfrm flipH="1">
                    <a:off x="0" y="0"/>
                    <a:ext cx="3300984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C83083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C1B270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C41B94"/>
    <w:multiLevelType w:val="hybridMultilevel"/>
    <w:tmpl w:val="4BA688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C57CB6"/>
    <w:multiLevelType w:val="hybridMultilevel"/>
    <w:tmpl w:val="48507B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E3022B9"/>
    <w:multiLevelType w:val="hybridMultilevel"/>
    <w:tmpl w:val="B70000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BF2304"/>
    <w:multiLevelType w:val="hybridMultilevel"/>
    <w:tmpl w:val="1F5EC2DA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A01D35"/>
    <w:multiLevelType w:val="hybridMultilevel"/>
    <w:tmpl w:val="36B646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74404D"/>
    <w:multiLevelType w:val="hybridMultilevel"/>
    <w:tmpl w:val="36B646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021AA"/>
    <w:multiLevelType w:val="hybridMultilevel"/>
    <w:tmpl w:val="36B6467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9"/>
  </w:num>
  <w:num w:numId="3">
    <w:abstractNumId w:val="18"/>
  </w:num>
  <w:num w:numId="4">
    <w:abstractNumId w:val="29"/>
  </w:num>
  <w:num w:numId="5">
    <w:abstractNumId w:val="15"/>
  </w:num>
  <w:num w:numId="6">
    <w:abstractNumId w:val="8"/>
  </w:num>
  <w:num w:numId="7">
    <w:abstractNumId w:val="38"/>
  </w:num>
  <w:num w:numId="8">
    <w:abstractNumId w:val="14"/>
  </w:num>
  <w:num w:numId="9">
    <w:abstractNumId w:val="41"/>
  </w:num>
  <w:num w:numId="10">
    <w:abstractNumId w:val="35"/>
  </w:num>
  <w:num w:numId="11">
    <w:abstractNumId w:val="4"/>
  </w:num>
  <w:num w:numId="12">
    <w:abstractNumId w:val="11"/>
  </w:num>
  <w:num w:numId="13">
    <w:abstractNumId w:val="17"/>
  </w:num>
  <w:num w:numId="14">
    <w:abstractNumId w:val="28"/>
  </w:num>
  <w:num w:numId="15">
    <w:abstractNumId w:val="23"/>
  </w:num>
  <w:num w:numId="16">
    <w:abstractNumId w:val="7"/>
  </w:num>
  <w:num w:numId="17">
    <w:abstractNumId w:val="30"/>
  </w:num>
  <w:num w:numId="18">
    <w:abstractNumId w:val="43"/>
  </w:num>
  <w:num w:numId="19">
    <w:abstractNumId w:val="10"/>
  </w:num>
  <w:num w:numId="20">
    <w:abstractNumId w:val="33"/>
  </w:num>
  <w:num w:numId="21">
    <w:abstractNumId w:val="12"/>
  </w:num>
  <w:num w:numId="22">
    <w:abstractNumId w:val="25"/>
  </w:num>
  <w:num w:numId="23">
    <w:abstractNumId w:val="27"/>
  </w:num>
  <w:num w:numId="24">
    <w:abstractNumId w:val="21"/>
  </w:num>
  <w:num w:numId="25">
    <w:abstractNumId w:val="26"/>
  </w:num>
  <w:num w:numId="26">
    <w:abstractNumId w:val="9"/>
  </w:num>
  <w:num w:numId="27">
    <w:abstractNumId w:val="36"/>
  </w:num>
  <w:num w:numId="28">
    <w:abstractNumId w:val="16"/>
  </w:num>
  <w:num w:numId="29">
    <w:abstractNumId w:val="6"/>
  </w:num>
  <w:num w:numId="30">
    <w:abstractNumId w:val="20"/>
  </w:num>
  <w:num w:numId="31">
    <w:abstractNumId w:val="5"/>
  </w:num>
  <w:num w:numId="32">
    <w:abstractNumId w:val="32"/>
  </w:num>
  <w:num w:numId="33">
    <w:abstractNumId w:val="34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7"/>
  </w:num>
  <w:num w:numId="39">
    <w:abstractNumId w:val="24"/>
  </w:num>
  <w:num w:numId="40">
    <w:abstractNumId w:val="42"/>
  </w:num>
  <w:num w:numId="41">
    <w:abstractNumId w:val="13"/>
  </w:num>
  <w:num w:numId="42">
    <w:abstractNumId w:val="40"/>
  </w:num>
  <w:num w:numId="43">
    <w:abstractNumId w:val="44"/>
  </w:num>
  <w:num w:numId="44">
    <w:abstractNumId w:val="22"/>
  </w:num>
  <w:num w:numId="45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CwNDIzNDAyMzM3MjBV0lEKTi0uzszPAykwqgUAbHST4iwAAAA="/>
  </w:docVars>
  <w:rsids>
    <w:rsidRoot w:val="004E3E44"/>
    <w:rsid w:val="0000092E"/>
    <w:rsid w:val="00010571"/>
    <w:rsid w:val="00012A83"/>
    <w:rsid w:val="00017C3C"/>
    <w:rsid w:val="00021F2E"/>
    <w:rsid w:val="00023F87"/>
    <w:rsid w:val="00026EAE"/>
    <w:rsid w:val="0003123C"/>
    <w:rsid w:val="00032A10"/>
    <w:rsid w:val="00043FFE"/>
    <w:rsid w:val="00044074"/>
    <w:rsid w:val="0004430C"/>
    <w:rsid w:val="00066DE2"/>
    <w:rsid w:val="0007153C"/>
    <w:rsid w:val="00077931"/>
    <w:rsid w:val="00083E30"/>
    <w:rsid w:val="00084E91"/>
    <w:rsid w:val="000900B6"/>
    <w:rsid w:val="000A649E"/>
    <w:rsid w:val="000A7626"/>
    <w:rsid w:val="000B5DA2"/>
    <w:rsid w:val="000C1C28"/>
    <w:rsid w:val="000C1EBF"/>
    <w:rsid w:val="000C5872"/>
    <w:rsid w:val="000E0979"/>
    <w:rsid w:val="000E1544"/>
    <w:rsid w:val="000F7924"/>
    <w:rsid w:val="001155CE"/>
    <w:rsid w:val="001225D9"/>
    <w:rsid w:val="00124370"/>
    <w:rsid w:val="00160392"/>
    <w:rsid w:val="001A5429"/>
    <w:rsid w:val="001B1DAF"/>
    <w:rsid w:val="001C7F44"/>
    <w:rsid w:val="001D1C22"/>
    <w:rsid w:val="001E11F1"/>
    <w:rsid w:val="001E1E58"/>
    <w:rsid w:val="00206719"/>
    <w:rsid w:val="00212B1B"/>
    <w:rsid w:val="0021693D"/>
    <w:rsid w:val="00237972"/>
    <w:rsid w:val="00240312"/>
    <w:rsid w:val="00247B17"/>
    <w:rsid w:val="00252E4A"/>
    <w:rsid w:val="002642A8"/>
    <w:rsid w:val="002A137B"/>
    <w:rsid w:val="002E1554"/>
    <w:rsid w:val="002E5E0F"/>
    <w:rsid w:val="0031130D"/>
    <w:rsid w:val="00314A6F"/>
    <w:rsid w:val="00334394"/>
    <w:rsid w:val="00347AF5"/>
    <w:rsid w:val="00360F98"/>
    <w:rsid w:val="00362478"/>
    <w:rsid w:val="00374421"/>
    <w:rsid w:val="00385D4D"/>
    <w:rsid w:val="003A0C03"/>
    <w:rsid w:val="003B0430"/>
    <w:rsid w:val="003B5758"/>
    <w:rsid w:val="003D04F0"/>
    <w:rsid w:val="003D1ADC"/>
    <w:rsid w:val="003D59A7"/>
    <w:rsid w:val="003E78A7"/>
    <w:rsid w:val="003F0714"/>
    <w:rsid w:val="003F13B0"/>
    <w:rsid w:val="003F5F4A"/>
    <w:rsid w:val="00400698"/>
    <w:rsid w:val="00403423"/>
    <w:rsid w:val="004211AF"/>
    <w:rsid w:val="00423A18"/>
    <w:rsid w:val="004262DD"/>
    <w:rsid w:val="0042646F"/>
    <w:rsid w:val="00435096"/>
    <w:rsid w:val="00440BF7"/>
    <w:rsid w:val="004411FB"/>
    <w:rsid w:val="00443212"/>
    <w:rsid w:val="004567E6"/>
    <w:rsid w:val="00471035"/>
    <w:rsid w:val="00493EC0"/>
    <w:rsid w:val="00495909"/>
    <w:rsid w:val="004B5251"/>
    <w:rsid w:val="004C7B3E"/>
    <w:rsid w:val="004D2652"/>
    <w:rsid w:val="004E3E44"/>
    <w:rsid w:val="00513832"/>
    <w:rsid w:val="00526C37"/>
    <w:rsid w:val="00533047"/>
    <w:rsid w:val="005660C6"/>
    <w:rsid w:val="00577B45"/>
    <w:rsid w:val="00582502"/>
    <w:rsid w:val="005919AF"/>
    <w:rsid w:val="005A20E2"/>
    <w:rsid w:val="005A4B36"/>
    <w:rsid w:val="005B5B61"/>
    <w:rsid w:val="005B6A1A"/>
    <w:rsid w:val="005D2146"/>
    <w:rsid w:val="005F6388"/>
    <w:rsid w:val="00614293"/>
    <w:rsid w:val="00626840"/>
    <w:rsid w:val="006329E1"/>
    <w:rsid w:val="00633E73"/>
    <w:rsid w:val="00655308"/>
    <w:rsid w:val="00664450"/>
    <w:rsid w:val="006936EB"/>
    <w:rsid w:val="006B2383"/>
    <w:rsid w:val="006D0144"/>
    <w:rsid w:val="006E221B"/>
    <w:rsid w:val="006E3FC8"/>
    <w:rsid w:val="006E523A"/>
    <w:rsid w:val="006F35BA"/>
    <w:rsid w:val="00707756"/>
    <w:rsid w:val="007157EF"/>
    <w:rsid w:val="0071636E"/>
    <w:rsid w:val="00730BAF"/>
    <w:rsid w:val="0073670F"/>
    <w:rsid w:val="00740FCE"/>
    <w:rsid w:val="00753E67"/>
    <w:rsid w:val="00794B88"/>
    <w:rsid w:val="007B17C4"/>
    <w:rsid w:val="007B1DF3"/>
    <w:rsid w:val="007B1F5A"/>
    <w:rsid w:val="007B3AB6"/>
    <w:rsid w:val="007B5AFF"/>
    <w:rsid w:val="007C136F"/>
    <w:rsid w:val="007C5AF4"/>
    <w:rsid w:val="007D5767"/>
    <w:rsid w:val="007F793B"/>
    <w:rsid w:val="00810DF6"/>
    <w:rsid w:val="00813EC8"/>
    <w:rsid w:val="00817F8C"/>
    <w:rsid w:val="0083428B"/>
    <w:rsid w:val="00843874"/>
    <w:rsid w:val="0085492C"/>
    <w:rsid w:val="00876F99"/>
    <w:rsid w:val="00877A44"/>
    <w:rsid w:val="008820B3"/>
    <w:rsid w:val="00886169"/>
    <w:rsid w:val="008965F6"/>
    <w:rsid w:val="008A2B5E"/>
    <w:rsid w:val="008D0E65"/>
    <w:rsid w:val="008D3386"/>
    <w:rsid w:val="008D3518"/>
    <w:rsid w:val="008F704C"/>
    <w:rsid w:val="0090206C"/>
    <w:rsid w:val="00902998"/>
    <w:rsid w:val="00912C1B"/>
    <w:rsid w:val="0092125E"/>
    <w:rsid w:val="00924319"/>
    <w:rsid w:val="009367F4"/>
    <w:rsid w:val="00952A7A"/>
    <w:rsid w:val="00974BF8"/>
    <w:rsid w:val="009A3B33"/>
    <w:rsid w:val="009A45A0"/>
    <w:rsid w:val="009B35B5"/>
    <w:rsid w:val="009B4773"/>
    <w:rsid w:val="009C018F"/>
    <w:rsid w:val="009D2556"/>
    <w:rsid w:val="009E55E1"/>
    <w:rsid w:val="00A44EEF"/>
    <w:rsid w:val="00A630FD"/>
    <w:rsid w:val="00A73823"/>
    <w:rsid w:val="00A74908"/>
    <w:rsid w:val="00A91213"/>
    <w:rsid w:val="00A960DC"/>
    <w:rsid w:val="00A9621B"/>
    <w:rsid w:val="00AA29B1"/>
    <w:rsid w:val="00AA66D7"/>
    <w:rsid w:val="00AB3E1F"/>
    <w:rsid w:val="00AC3653"/>
    <w:rsid w:val="00AE0241"/>
    <w:rsid w:val="00AE5008"/>
    <w:rsid w:val="00B254CD"/>
    <w:rsid w:val="00B26302"/>
    <w:rsid w:val="00B37B3B"/>
    <w:rsid w:val="00B44C47"/>
    <w:rsid w:val="00B57756"/>
    <w:rsid w:val="00B57F4F"/>
    <w:rsid w:val="00B7636D"/>
    <w:rsid w:val="00B80CF1"/>
    <w:rsid w:val="00B96667"/>
    <w:rsid w:val="00BA2A38"/>
    <w:rsid w:val="00BA31C4"/>
    <w:rsid w:val="00BA3E51"/>
    <w:rsid w:val="00BB02E6"/>
    <w:rsid w:val="00BC03CA"/>
    <w:rsid w:val="00BD0C60"/>
    <w:rsid w:val="00C12CCB"/>
    <w:rsid w:val="00C17BCF"/>
    <w:rsid w:val="00C3246A"/>
    <w:rsid w:val="00C65564"/>
    <w:rsid w:val="00C94DB5"/>
    <w:rsid w:val="00CA61D8"/>
    <w:rsid w:val="00CD1D98"/>
    <w:rsid w:val="00CF1267"/>
    <w:rsid w:val="00D13200"/>
    <w:rsid w:val="00D26769"/>
    <w:rsid w:val="00D27AF8"/>
    <w:rsid w:val="00D6543F"/>
    <w:rsid w:val="00D74E0C"/>
    <w:rsid w:val="00D86A0A"/>
    <w:rsid w:val="00D94688"/>
    <w:rsid w:val="00DB124E"/>
    <w:rsid w:val="00DB5A2E"/>
    <w:rsid w:val="00DC0528"/>
    <w:rsid w:val="00DC1104"/>
    <w:rsid w:val="00DC3A45"/>
    <w:rsid w:val="00DC7466"/>
    <w:rsid w:val="00DC7E1C"/>
    <w:rsid w:val="00DE65A2"/>
    <w:rsid w:val="00DF10DB"/>
    <w:rsid w:val="00DF2DCC"/>
    <w:rsid w:val="00E01D0E"/>
    <w:rsid w:val="00E16215"/>
    <w:rsid w:val="00E31650"/>
    <w:rsid w:val="00E35169"/>
    <w:rsid w:val="00E404DF"/>
    <w:rsid w:val="00E53724"/>
    <w:rsid w:val="00E552C8"/>
    <w:rsid w:val="00E75006"/>
    <w:rsid w:val="00E757A0"/>
    <w:rsid w:val="00E819D3"/>
    <w:rsid w:val="00E84350"/>
    <w:rsid w:val="00E857E2"/>
    <w:rsid w:val="00E85863"/>
    <w:rsid w:val="00E91AE4"/>
    <w:rsid w:val="00EA431D"/>
    <w:rsid w:val="00EB47F9"/>
    <w:rsid w:val="00EC4BCD"/>
    <w:rsid w:val="00F24E10"/>
    <w:rsid w:val="00F273EA"/>
    <w:rsid w:val="00F33F5E"/>
    <w:rsid w:val="00F5322D"/>
    <w:rsid w:val="00F53A40"/>
    <w:rsid w:val="00F60840"/>
    <w:rsid w:val="00F75B86"/>
    <w:rsid w:val="00F77933"/>
    <w:rsid w:val="00F8411A"/>
    <w:rsid w:val="00FA0D95"/>
    <w:rsid w:val="00FA61A1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CBB8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4"/>
        <w:szCs w:val="24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293"/>
  </w:style>
  <w:style w:type="paragraph" w:styleId="Heading1">
    <w:name w:val="heading 1"/>
    <w:basedOn w:val="Normal"/>
    <w:next w:val="Normal"/>
    <w:link w:val="Heading1Char"/>
    <w:uiPriority w:val="9"/>
    <w:qFormat/>
    <w:rsid w:val="00E404DF"/>
    <w:pPr>
      <w:keepNext/>
      <w:keepLines/>
      <w:pageBreakBefore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B47F9"/>
    <w:pPr>
      <w:spacing w:before="0" w:after="0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Char">
    <w:name w:val="Header Char"/>
    <w:basedOn w:val="DefaultParagraphFont"/>
    <w:link w:val="Header"/>
    <w:uiPriority w:val="99"/>
    <w:rsid w:val="00EB47F9"/>
    <w:rPr>
      <w:rFonts w:asciiTheme="majorHAnsi" w:hAnsiTheme="majorHAnsi"/>
      <w:b/>
      <w:caps/>
      <w:color w:val="107082" w:themeColor="accent2"/>
      <w:sz w:val="28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813EC8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EC8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F5E"/>
    <w:pPr>
      <w:numPr>
        <w:ilvl w:val="1"/>
      </w:numPr>
      <w:spacing w:after="0"/>
      <w:jc w:val="center"/>
    </w:pPr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F33F5E"/>
    <w:rPr>
      <w:rFonts w:eastAsiaTheme="minorEastAsia"/>
      <w:b/>
      <w:i/>
      <w:color w:val="F0CDA1" w:themeColor="accent1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404DF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</w:rPr>
  </w:style>
  <w:style w:type="paragraph" w:styleId="ListBullet">
    <w:name w:val="List Bullet"/>
    <w:basedOn w:val="Normal"/>
    <w:uiPriority w:val="99"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">
    <w:name w:val="Table Text"/>
    <w:basedOn w:val="Normal"/>
    <w:next w:val="Normal"/>
    <w:qFormat/>
    <w:rsid w:val="00810DF6"/>
    <w:pPr>
      <w:spacing w:before="0" w:after="0" w:line="240" w:lineRule="auto"/>
    </w:pPr>
    <w:rPr>
      <w:sz w:val="18"/>
    </w:rPr>
  </w:style>
  <w:style w:type="paragraph" w:customStyle="1" w:styleId="TableHeading">
    <w:name w:val="Table Heading"/>
    <w:basedOn w:val="Normal"/>
    <w:qFormat/>
    <w:rsid w:val="00DC3A45"/>
    <w:pPr>
      <w:spacing w:before="0" w:after="0" w:line="216" w:lineRule="auto"/>
      <w:ind w:left="85"/>
    </w:pPr>
    <w:rPr>
      <w:b/>
      <w:color w:val="FFFFFF" w:themeColor="background1"/>
      <w:sz w:val="18"/>
      <w:szCs w:val="18"/>
    </w:rPr>
  </w:style>
  <w:style w:type="paragraph" w:customStyle="1" w:styleId="Header2">
    <w:name w:val="Header2"/>
    <w:basedOn w:val="Normal"/>
    <w:next w:val="Normal"/>
    <w:link w:val="Header2Char"/>
    <w:qFormat/>
    <w:rsid w:val="00BA3E51"/>
    <w:pPr>
      <w:spacing w:before="0" w:after="0"/>
    </w:pPr>
    <w:rPr>
      <w:i/>
    </w:rPr>
  </w:style>
  <w:style w:type="paragraph" w:customStyle="1" w:styleId="Tabletotal">
    <w:name w:val="Table total"/>
    <w:basedOn w:val="Normal"/>
    <w:next w:val="Normal"/>
    <w:link w:val="TabletotalChar"/>
    <w:qFormat/>
    <w:rsid w:val="004211AF"/>
    <w:pPr>
      <w:spacing w:before="0" w:after="0" w:line="256" w:lineRule="auto"/>
    </w:pPr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character" w:customStyle="1" w:styleId="Header2Char">
    <w:name w:val="Header2 Char"/>
    <w:basedOn w:val="DefaultParagraphFont"/>
    <w:link w:val="Header2"/>
    <w:rsid w:val="00BA3E51"/>
    <w:rPr>
      <w:i/>
    </w:rPr>
  </w:style>
  <w:style w:type="character" w:customStyle="1" w:styleId="TabletotalChar">
    <w:name w:val="Table total Char"/>
    <w:basedOn w:val="DefaultParagraphFont"/>
    <w:link w:val="Tabletotal"/>
    <w:rsid w:val="004211AF"/>
    <w:rPr>
      <w:rFonts w:ascii="Arial" w:eastAsia="Arial" w:hAnsi="Arial" w:cs="Times New Roman"/>
      <w:b/>
      <w:bCs/>
      <w:caps/>
      <w:color w:val="404040" w:themeColor="text1" w:themeTint="BF"/>
      <w:sz w:val="18"/>
      <w:szCs w:val="22"/>
    </w:rPr>
  </w:style>
  <w:style w:type="paragraph" w:customStyle="1" w:styleId="TableTextright">
    <w:name w:val="Table Text right"/>
    <w:basedOn w:val="Normal"/>
    <w:next w:val="Normal"/>
    <w:link w:val="TableTextrightChar"/>
    <w:qFormat/>
    <w:rsid w:val="00810DF6"/>
    <w:pPr>
      <w:spacing w:before="0" w:after="0" w:line="240" w:lineRule="auto"/>
      <w:jc w:val="right"/>
    </w:pPr>
    <w:rPr>
      <w:sz w:val="18"/>
    </w:rPr>
  </w:style>
  <w:style w:type="paragraph" w:customStyle="1" w:styleId="TableTextbold">
    <w:name w:val="Table Text bold"/>
    <w:basedOn w:val="Normal"/>
    <w:next w:val="Normal"/>
    <w:link w:val="TableTextboldChar"/>
    <w:qFormat/>
    <w:rsid w:val="009C018F"/>
    <w:pPr>
      <w:spacing w:before="0" w:after="0" w:line="240" w:lineRule="auto"/>
    </w:pPr>
    <w:rPr>
      <w:b/>
      <w:sz w:val="18"/>
    </w:rPr>
  </w:style>
  <w:style w:type="character" w:customStyle="1" w:styleId="TableTextrightChar">
    <w:name w:val="Table Text right Char"/>
    <w:basedOn w:val="DefaultParagraphFont"/>
    <w:link w:val="TableTextright"/>
    <w:rsid w:val="00810DF6"/>
    <w:rPr>
      <w:sz w:val="18"/>
    </w:rPr>
  </w:style>
  <w:style w:type="character" w:customStyle="1" w:styleId="TableTextboldChar">
    <w:name w:val="Table Text bold Char"/>
    <w:basedOn w:val="DefaultParagraphFont"/>
    <w:link w:val="TableTextbold"/>
    <w:rsid w:val="009C018F"/>
    <w:rPr>
      <w:b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E2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yperlink" Target="mailto:Syed@australiancollege.edu.au" TargetMode="Externa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yperlink" Target="mailto:Bec_dir@yahoo.com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y\AppData\Roaming\Microsoft\Templates\Home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11C61CECC834937A0450E00011B88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A1A038-5127-4CEB-8B62-53B2650C9E08}"/>
      </w:docPartPr>
      <w:docPartBody>
        <w:p w:rsidR="00CE5930" w:rsidRDefault="008968E1">
          <w:pPr>
            <w:pStyle w:val="411C61CECC834937A0450E00011B886C"/>
          </w:pPr>
          <w:r w:rsidRPr="00614293">
            <w:t>HOME BASED</w:t>
          </w:r>
        </w:p>
      </w:docPartBody>
    </w:docPart>
    <w:docPart>
      <w:docPartPr>
        <w:name w:val="59F1C97DF0614434A13EC594529F2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DBBA7-60CE-45A6-838E-119CC63E284C}"/>
      </w:docPartPr>
      <w:docPartBody>
        <w:p w:rsidR="00CE5930" w:rsidRDefault="008968E1">
          <w:pPr>
            <w:pStyle w:val="59F1C97DF0614434A13EC594529F28D8"/>
          </w:pPr>
          <w:r w:rsidRPr="00614293">
            <w:rPr>
              <w:rStyle w:val="TitleChar"/>
              <w:b w:val="0"/>
            </w:rPr>
            <w:t>PROFESSIONAL SERVICES</w:t>
          </w:r>
        </w:p>
      </w:docPartBody>
    </w:docPart>
    <w:docPart>
      <w:docPartPr>
        <w:name w:val="BC03D3809E0840F58452F7FF77B1CF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AD7F6-83D5-4CCB-AE5C-A09FC86B137D}"/>
      </w:docPartPr>
      <w:docPartBody>
        <w:p w:rsidR="00CE5930" w:rsidRDefault="008968E1">
          <w:pPr>
            <w:pStyle w:val="BC03D3809E0840F58452F7FF77B1CF1A"/>
          </w:pPr>
          <w:r w:rsidRPr="00614293">
            <w:t>Business Plan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8E1"/>
    <w:rsid w:val="003344E6"/>
    <w:rsid w:val="006840DC"/>
    <w:rsid w:val="00742CB4"/>
    <w:rsid w:val="008968E1"/>
    <w:rsid w:val="00AD28B8"/>
    <w:rsid w:val="00CE5930"/>
    <w:rsid w:val="00E22CE8"/>
    <w:rsid w:val="00EC3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1C61CECC834937A0450E00011B886C">
    <w:name w:val="411C61CECC834937A0450E00011B886C"/>
  </w:style>
  <w:style w:type="paragraph" w:styleId="Title">
    <w:name w:val="Title"/>
    <w:basedOn w:val="Normal"/>
    <w:next w:val="Normal"/>
    <w:link w:val="TitleChar"/>
    <w:uiPriority w:val="10"/>
    <w:qFormat/>
    <w:pPr>
      <w:spacing w:before="120" w:after="0" w:line="288" w:lineRule="auto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96"/>
      <w:szCs w:val="56"/>
      <w:lang w:val="en-US" w:eastAsia="en-US"/>
    </w:rPr>
  </w:style>
  <w:style w:type="paragraph" w:customStyle="1" w:styleId="59F1C97DF0614434A13EC594529F28D8">
    <w:name w:val="59F1C97DF0614434A13EC594529F28D8"/>
  </w:style>
  <w:style w:type="paragraph" w:customStyle="1" w:styleId="BC03D3809E0840F58452F7FF77B1CF1A">
    <w:name w:val="BC03D3809E0840F58452F7FF77B1CF1A"/>
  </w:style>
  <w:style w:type="paragraph" w:customStyle="1" w:styleId="24A89ADC9D0C439EA9D69693E8593618">
    <w:name w:val="24A89ADC9D0C439EA9D69693E8593618"/>
  </w:style>
  <w:style w:type="paragraph" w:customStyle="1" w:styleId="4E939EEEA7524953A9CCB267B20ADFB1">
    <w:name w:val="4E939EEEA7524953A9CCB267B20ADFB1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A88B2B28078445AFB9F605BD7C7778E1">
    <w:name w:val="A88B2B28078445AFB9F605BD7C7778E1"/>
  </w:style>
  <w:style w:type="paragraph" w:customStyle="1" w:styleId="BD17024E49E546BAB299E081206EAB08">
    <w:name w:val="BD17024E49E546BAB299E081206EAB08"/>
  </w:style>
  <w:style w:type="paragraph" w:customStyle="1" w:styleId="FEB96A431B6E4217A9CC2856710D661E">
    <w:name w:val="FEB96A431B6E4217A9CC2856710D661E"/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D76E7D6835B44834AE991B06319E1E1E">
    <w:name w:val="D76E7D6835B44834AE991B06319E1E1E"/>
  </w:style>
  <w:style w:type="paragraph" w:customStyle="1" w:styleId="B2199ACE68964F8D93FE442F3E0FBEF6">
    <w:name w:val="B2199ACE68964F8D93FE442F3E0FBEF6"/>
  </w:style>
  <w:style w:type="paragraph" w:customStyle="1" w:styleId="592A55ACC926407D9C3D5CCDF162D983">
    <w:name w:val="592A55ACC926407D9C3D5CCDF162D983"/>
  </w:style>
  <w:style w:type="character" w:customStyle="1" w:styleId="Bold">
    <w:name w:val="Bold"/>
    <w:uiPriority w:val="1"/>
    <w:qFormat/>
    <w:rPr>
      <w:b/>
      <w:bCs/>
    </w:rPr>
  </w:style>
  <w:style w:type="paragraph" w:customStyle="1" w:styleId="85AB155A616D430AB13651949947BBA3">
    <w:name w:val="85AB155A616D430AB13651949947BBA3"/>
  </w:style>
  <w:style w:type="paragraph" w:customStyle="1" w:styleId="A5D55C47842A46CB8F3F599EB3F4FA69">
    <w:name w:val="A5D55C47842A46CB8F3F599EB3F4FA69"/>
  </w:style>
  <w:style w:type="paragraph" w:customStyle="1" w:styleId="C19897D8F58B4C98A2935C9023A5CB75">
    <w:name w:val="C19897D8F58B4C98A2935C9023A5CB75"/>
  </w:style>
  <w:style w:type="paragraph" w:customStyle="1" w:styleId="E4FA330D6A1648D09ECFE96D7FFE86F6">
    <w:name w:val="E4FA330D6A1648D09ECFE96D7FFE86F6"/>
  </w:style>
  <w:style w:type="paragraph" w:customStyle="1" w:styleId="723E0CCB1C9947EE8F12119639CC97EA">
    <w:name w:val="723E0CCB1C9947EE8F12119639CC97EA"/>
  </w:style>
  <w:style w:type="paragraph" w:customStyle="1" w:styleId="CD84BB235EFA4540B752D9224EB14458">
    <w:name w:val="CD84BB235EFA4540B752D9224EB14458"/>
  </w:style>
  <w:style w:type="paragraph" w:customStyle="1" w:styleId="E676AF0AECAC45D8AB7AD8C39616111E">
    <w:name w:val="E676AF0AECAC45D8AB7AD8C39616111E"/>
  </w:style>
  <w:style w:type="paragraph" w:customStyle="1" w:styleId="0A1EA18650C748FB9290815A39BBC55D">
    <w:name w:val="0A1EA18650C748FB9290815A39BBC55D"/>
  </w:style>
  <w:style w:type="paragraph" w:customStyle="1" w:styleId="91424E65E67E4E649027E2C279B9F108">
    <w:name w:val="91424E65E67E4E649027E2C279B9F108"/>
  </w:style>
  <w:style w:type="paragraph" w:customStyle="1" w:styleId="56C4A15A837742CD89A7B2B078325C83">
    <w:name w:val="56C4A15A837742CD89A7B2B078325C83"/>
  </w:style>
  <w:style w:type="paragraph" w:customStyle="1" w:styleId="ED78F55FD0DC40C993DA65A2DF2E6988">
    <w:name w:val="ED78F55FD0DC40C993DA65A2DF2E6988"/>
  </w:style>
  <w:style w:type="paragraph" w:customStyle="1" w:styleId="E42F41D85D944D8BB47922B743EA1148">
    <w:name w:val="E42F41D85D944D8BB47922B743EA1148"/>
  </w:style>
  <w:style w:type="paragraph" w:customStyle="1" w:styleId="B6F657662B06453591FA66BA356D9963">
    <w:name w:val="B6F657662B06453591FA66BA356D9963"/>
  </w:style>
  <w:style w:type="paragraph" w:customStyle="1" w:styleId="C6DF31650BD24E5FAFE1DC9101F4166A">
    <w:name w:val="C6DF31650BD24E5FAFE1DC9101F4166A"/>
  </w:style>
  <w:style w:type="paragraph" w:customStyle="1" w:styleId="209E1B70A14C4BBFA98816656FE68EA0">
    <w:name w:val="209E1B70A14C4BBFA98816656FE68EA0"/>
  </w:style>
  <w:style w:type="paragraph" w:customStyle="1" w:styleId="A2D0F79A1DC945ED986406E2968541EF">
    <w:name w:val="A2D0F79A1DC945ED986406E2968541EF"/>
  </w:style>
  <w:style w:type="paragraph" w:customStyle="1" w:styleId="E98E11FC2E384A98863FE6564AD7E517">
    <w:name w:val="E98E11FC2E384A98863FE6564AD7E517"/>
  </w:style>
  <w:style w:type="paragraph" w:customStyle="1" w:styleId="D8BC1724B7DC41588072FC388F2309BE">
    <w:name w:val="D8BC1724B7DC41588072FC388F2309BE"/>
  </w:style>
  <w:style w:type="paragraph" w:customStyle="1" w:styleId="B7DE3D4CF58644C1975FF7CB1A242219">
    <w:name w:val="B7DE3D4CF58644C1975FF7CB1A242219"/>
  </w:style>
  <w:style w:type="paragraph" w:customStyle="1" w:styleId="716BF06448F74EFDA565E73718B7CF83">
    <w:name w:val="716BF06448F74EFDA565E73718B7CF83"/>
  </w:style>
  <w:style w:type="paragraph" w:customStyle="1" w:styleId="32D83DD215874877AE5E44F788C6B151">
    <w:name w:val="32D83DD215874877AE5E44F788C6B151"/>
  </w:style>
  <w:style w:type="paragraph" w:customStyle="1" w:styleId="130B0085814B478AB20FA7487396983B">
    <w:name w:val="130B0085814B478AB20FA7487396983B"/>
  </w:style>
  <w:style w:type="paragraph" w:customStyle="1" w:styleId="0173315667824D09B3AD8221F157E156">
    <w:name w:val="0173315667824D09B3AD8221F157E156"/>
  </w:style>
  <w:style w:type="paragraph" w:customStyle="1" w:styleId="59A65CCD7D14497D86A85CA2834D004A">
    <w:name w:val="59A65CCD7D14497D86A85CA2834D004A"/>
  </w:style>
  <w:style w:type="paragraph" w:customStyle="1" w:styleId="54E61C9C8A124332BB0CF7C0E85E8076">
    <w:name w:val="54E61C9C8A124332BB0CF7C0E85E8076"/>
  </w:style>
  <w:style w:type="paragraph" w:customStyle="1" w:styleId="C8B67384DE77457CABEE3F8A97403148">
    <w:name w:val="C8B67384DE77457CABEE3F8A97403148"/>
  </w:style>
  <w:style w:type="paragraph" w:customStyle="1" w:styleId="C1F0EA3C1066428B8DD01B094C9FD370">
    <w:name w:val="C1F0EA3C1066428B8DD01B094C9FD370"/>
  </w:style>
  <w:style w:type="paragraph" w:customStyle="1" w:styleId="B4340FD5C0A2417A964CBD33D34F9DFF">
    <w:name w:val="B4340FD5C0A2417A964CBD33D34F9DFF"/>
  </w:style>
  <w:style w:type="paragraph" w:customStyle="1" w:styleId="526B70A266614C8FAEDE0790ABC3ECDD">
    <w:name w:val="526B70A266614C8FAEDE0790ABC3ECDD"/>
  </w:style>
  <w:style w:type="paragraph" w:customStyle="1" w:styleId="7DAB628F48634B3D88B509640227ABFA">
    <w:name w:val="7DAB628F48634B3D88B509640227ABFA"/>
  </w:style>
  <w:style w:type="paragraph" w:customStyle="1" w:styleId="D2B9FBD24EFF4612BCAABFE81A7B6450">
    <w:name w:val="D2B9FBD24EFF4612BCAABFE81A7B6450"/>
  </w:style>
  <w:style w:type="paragraph" w:customStyle="1" w:styleId="D16715717BCB4BAA89FDA4B4BC77D58D">
    <w:name w:val="D16715717BCB4BAA89FDA4B4BC77D58D"/>
  </w:style>
  <w:style w:type="paragraph" w:customStyle="1" w:styleId="8C86CB3ADEB44F71AF3306FE795B3D49">
    <w:name w:val="8C86CB3ADEB44F71AF3306FE795B3D49"/>
  </w:style>
  <w:style w:type="paragraph" w:customStyle="1" w:styleId="DA8B3B58EF4C461299F0556A2EE5DB92">
    <w:name w:val="DA8B3B58EF4C461299F0556A2EE5DB92"/>
  </w:style>
  <w:style w:type="paragraph" w:customStyle="1" w:styleId="0A92C3F44F3A415C8708CEC09F26189C">
    <w:name w:val="0A92C3F44F3A415C8708CEC09F26189C"/>
  </w:style>
  <w:style w:type="paragraph" w:customStyle="1" w:styleId="F23189AA4D6B4AE585FA23C3B466DBB8">
    <w:name w:val="F23189AA4D6B4AE585FA23C3B466DBB8"/>
  </w:style>
  <w:style w:type="paragraph" w:customStyle="1" w:styleId="27C7FD56DF264344AF9D356E90E32C6D">
    <w:name w:val="27C7FD56DF264344AF9D356E90E32C6D"/>
  </w:style>
  <w:style w:type="paragraph" w:customStyle="1" w:styleId="DCA1332D32A347C497B9689F2E642F15">
    <w:name w:val="DCA1332D32A347C497B9689F2E642F15"/>
  </w:style>
  <w:style w:type="paragraph" w:customStyle="1" w:styleId="3DD8124056FC4FBB81C473978832C2CB">
    <w:name w:val="3DD8124056FC4FBB81C473978832C2CB"/>
  </w:style>
  <w:style w:type="paragraph" w:customStyle="1" w:styleId="BD73EFC91AE644D5BE6E8B1508F2562D">
    <w:name w:val="BD73EFC91AE644D5BE6E8B1508F2562D"/>
  </w:style>
  <w:style w:type="paragraph" w:customStyle="1" w:styleId="B7531562C80F4CED925DA54A046B6FBA">
    <w:name w:val="B7531562C80F4CED925DA54A046B6FBA"/>
  </w:style>
  <w:style w:type="paragraph" w:customStyle="1" w:styleId="BC4C3D07221240C1962DA938359904C2">
    <w:name w:val="BC4C3D07221240C1962DA938359904C2"/>
  </w:style>
  <w:style w:type="paragraph" w:customStyle="1" w:styleId="3543706ADD4E49B78CF08B71EB4D6FB0">
    <w:name w:val="3543706ADD4E49B78CF08B71EB4D6FB0"/>
  </w:style>
  <w:style w:type="paragraph" w:customStyle="1" w:styleId="42E0DDB9E53B48FAA5B58114437EE6F5">
    <w:name w:val="42E0DDB9E53B48FAA5B58114437EE6F5"/>
  </w:style>
  <w:style w:type="paragraph" w:customStyle="1" w:styleId="09CE3E99E7CE441C975EA6C827C46ECE">
    <w:name w:val="09CE3E99E7CE441C975EA6C827C46ECE"/>
  </w:style>
  <w:style w:type="paragraph" w:customStyle="1" w:styleId="020A05A1A94B427F9BCAFF4BEC783497">
    <w:name w:val="020A05A1A94B427F9BCAFF4BEC783497"/>
  </w:style>
  <w:style w:type="paragraph" w:customStyle="1" w:styleId="AA60ED7B1C4B45829F643EADE1A4DC8F">
    <w:name w:val="AA60ED7B1C4B45829F643EADE1A4DC8F"/>
  </w:style>
  <w:style w:type="paragraph" w:customStyle="1" w:styleId="0744730600D140CFAA2C0C11553615F2">
    <w:name w:val="0744730600D140CFAA2C0C11553615F2"/>
  </w:style>
  <w:style w:type="paragraph" w:customStyle="1" w:styleId="9FAD631CC3024E76A210FC2914B8C597">
    <w:name w:val="9FAD631CC3024E76A210FC2914B8C597"/>
  </w:style>
  <w:style w:type="paragraph" w:customStyle="1" w:styleId="CCAE958B561045CDA5FF636A220D6129">
    <w:name w:val="CCAE958B561045CDA5FF636A220D6129"/>
  </w:style>
  <w:style w:type="paragraph" w:customStyle="1" w:styleId="D4F8B4A48BB3484BAC73CF5D962EBC4C">
    <w:name w:val="D4F8B4A48BB3484BAC73CF5D962EBC4C"/>
  </w:style>
  <w:style w:type="paragraph" w:customStyle="1" w:styleId="D3E5D57F501541BD9A8F0C57BDF6553C">
    <w:name w:val="D3E5D57F501541BD9A8F0C57BDF6553C"/>
  </w:style>
  <w:style w:type="paragraph" w:customStyle="1" w:styleId="6EECF23DF1BE48CF81E48D7C483572EA">
    <w:name w:val="6EECF23DF1BE48CF81E48D7C483572EA"/>
  </w:style>
  <w:style w:type="paragraph" w:customStyle="1" w:styleId="D34BEF1E181D4A13B14790951D52A695">
    <w:name w:val="D34BEF1E181D4A13B14790951D52A695"/>
  </w:style>
  <w:style w:type="paragraph" w:customStyle="1" w:styleId="Graphbullet">
    <w:name w:val="Graph bullet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5E7E52F6433644A3BAAEEE3B4C83D354">
    <w:name w:val="5E7E52F6433644A3BAAEEE3B4C83D354"/>
  </w:style>
  <w:style w:type="paragraph" w:customStyle="1" w:styleId="50A22FA4791844D1A0A90AC728EFCEC7">
    <w:name w:val="50A22FA4791844D1A0A90AC728EFCEC7"/>
  </w:style>
  <w:style w:type="paragraph" w:customStyle="1" w:styleId="Graphbullet2">
    <w:name w:val="Graph bullet 2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7ACC045B724D44D6BD33A621FC6BE573">
    <w:name w:val="7ACC045B724D44D6BD33A621FC6BE573"/>
  </w:style>
  <w:style w:type="paragraph" w:customStyle="1" w:styleId="ED711C696B6C494691DB193123100AC6">
    <w:name w:val="ED711C696B6C494691DB193123100AC6"/>
  </w:style>
  <w:style w:type="paragraph" w:customStyle="1" w:styleId="Graphbullet3">
    <w:name w:val="Graph bullet 3"/>
    <w:basedOn w:val="Normal"/>
    <w:qFormat/>
    <w:pPr>
      <w:numPr>
        <w:numId w:val="5"/>
      </w:numPr>
      <w:spacing w:after="0" w:line="216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0B2C76F6B5B34B57A51B5F153480513C">
    <w:name w:val="0B2C76F6B5B34B57A51B5F153480513C"/>
  </w:style>
  <w:style w:type="paragraph" w:customStyle="1" w:styleId="B45C02BAE989497A9287EE9DB9B67F31">
    <w:name w:val="B45C02BAE989497A9287EE9DB9B67F31"/>
  </w:style>
  <w:style w:type="paragraph" w:customStyle="1" w:styleId="Graphbullet4">
    <w:name w:val="Graph bullet 4"/>
    <w:basedOn w:val="Normal"/>
    <w:qFormat/>
    <w:pPr>
      <w:numPr>
        <w:numId w:val="6"/>
      </w:numPr>
      <w:spacing w:after="0" w:line="240" w:lineRule="auto"/>
      <w:ind w:left="284" w:hanging="284"/>
    </w:pPr>
    <w:rPr>
      <w:rFonts w:eastAsiaTheme="minorHAnsi"/>
      <w:color w:val="595959" w:themeColor="text1" w:themeTint="A6"/>
      <w:sz w:val="20"/>
      <w:szCs w:val="24"/>
      <w:lang w:val="en-US" w:eastAsia="en-US"/>
    </w:rPr>
  </w:style>
  <w:style w:type="paragraph" w:customStyle="1" w:styleId="18C59715D60C4159A9BF81204519166F">
    <w:name w:val="18C59715D60C4159A9BF81204519166F"/>
  </w:style>
  <w:style w:type="paragraph" w:customStyle="1" w:styleId="ACCA7286350B4492A9DE5522C0B118AD">
    <w:name w:val="ACCA7286350B4492A9DE5522C0B118AD"/>
  </w:style>
  <w:style w:type="paragraph" w:customStyle="1" w:styleId="D6D5C832A535428FA3988916B71141EF">
    <w:name w:val="D6D5C832A535428FA3988916B71141EF"/>
  </w:style>
  <w:style w:type="paragraph" w:customStyle="1" w:styleId="BC2AA775C2A94A5F951BCF2F11733A47">
    <w:name w:val="BC2AA775C2A94A5F951BCF2F11733A47"/>
  </w:style>
  <w:style w:type="paragraph" w:customStyle="1" w:styleId="1D2664B052794103BC0A1FC76007EBF4">
    <w:name w:val="1D2664B052794103BC0A1FC76007EBF4"/>
  </w:style>
  <w:style w:type="paragraph" w:customStyle="1" w:styleId="9B4F3144BBEC477A9C8118F11BE8A9D0">
    <w:name w:val="9B4F3144BBEC477A9C8118F11BE8A9D0"/>
  </w:style>
  <w:style w:type="paragraph" w:customStyle="1" w:styleId="C58D01820A8A44CB8BF513FEAF513153">
    <w:name w:val="C58D01820A8A44CB8BF513FEAF513153"/>
  </w:style>
  <w:style w:type="paragraph" w:customStyle="1" w:styleId="DB037E10064C46319B0993F0AE87F8E0">
    <w:name w:val="DB037E10064C46319B0993F0AE87F8E0"/>
  </w:style>
  <w:style w:type="paragraph" w:customStyle="1" w:styleId="0684158852E349E09D13E5548489C569">
    <w:name w:val="0684158852E349E09D13E5548489C569"/>
  </w:style>
  <w:style w:type="paragraph" w:customStyle="1" w:styleId="2F74183CDEE14F5799932E86ECDA93F8">
    <w:name w:val="2F74183CDEE14F5799932E86ECDA93F8"/>
  </w:style>
  <w:style w:type="paragraph" w:customStyle="1" w:styleId="15D576016C1C4B2C855551172A910C8F">
    <w:name w:val="15D576016C1C4B2C855551172A910C8F"/>
  </w:style>
  <w:style w:type="paragraph" w:customStyle="1" w:styleId="1477C04B3D3D4499B137D39E551A4A3E">
    <w:name w:val="1477C04B3D3D4499B137D39E551A4A3E"/>
  </w:style>
  <w:style w:type="paragraph" w:customStyle="1" w:styleId="15D6C21A81034F5ABB53F1C2ECED9CE5">
    <w:name w:val="15D6C21A81034F5ABB53F1C2ECED9CE5"/>
  </w:style>
  <w:style w:type="paragraph" w:customStyle="1" w:styleId="15E74DC34B50456DAA9D02E88BB2B493">
    <w:name w:val="15E74DC34B50456DAA9D02E88BB2B493"/>
  </w:style>
  <w:style w:type="paragraph" w:customStyle="1" w:styleId="5CF0B1021AB94481AB500F1001216045">
    <w:name w:val="5CF0B1021AB94481AB500F1001216045"/>
  </w:style>
  <w:style w:type="paragraph" w:customStyle="1" w:styleId="AA4D1BC348E64191AF2ACFDB3BC4876A">
    <w:name w:val="AA4D1BC348E64191AF2ACFDB3BC4876A"/>
  </w:style>
  <w:style w:type="paragraph" w:customStyle="1" w:styleId="EF78FAA72E33480EA2C0BCD158543A06">
    <w:name w:val="EF78FAA72E33480EA2C0BCD158543A06"/>
  </w:style>
  <w:style w:type="paragraph" w:customStyle="1" w:styleId="F83383F07ABC426F852A595D3DC3C704">
    <w:name w:val="F83383F07ABC426F852A595D3DC3C704"/>
  </w:style>
  <w:style w:type="paragraph" w:customStyle="1" w:styleId="3E2E5285E85D4324B88E8E2A635099C3">
    <w:name w:val="3E2E5285E85D4324B88E8E2A635099C3"/>
  </w:style>
  <w:style w:type="paragraph" w:customStyle="1" w:styleId="316C41E41E7143618468CED6DBE497F2">
    <w:name w:val="316C41E41E7143618468CED6DBE497F2"/>
  </w:style>
  <w:style w:type="paragraph" w:customStyle="1" w:styleId="A8995BD0E98546A58E46AEA84FB05190">
    <w:name w:val="A8995BD0E98546A58E46AEA84FB05190"/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sz w:val="24"/>
      <w:szCs w:val="24"/>
      <w:lang w:val="en-US" w:eastAsia="en-US"/>
    </w:rPr>
  </w:style>
  <w:style w:type="paragraph" w:customStyle="1" w:styleId="72E74E80C1DD494EA12AE067238C2024">
    <w:name w:val="72E74E80C1DD494EA12AE067238C2024"/>
  </w:style>
  <w:style w:type="paragraph" w:customStyle="1" w:styleId="3910FB2F25AF4ED4853B4E1551E9F26E">
    <w:name w:val="3910FB2F25AF4ED4853B4E1551E9F26E"/>
  </w:style>
  <w:style w:type="paragraph" w:customStyle="1" w:styleId="927B893C8DDA43049E26CB31DA5C7D18">
    <w:name w:val="927B893C8DDA43049E26CB31DA5C7D18"/>
  </w:style>
  <w:style w:type="paragraph" w:customStyle="1" w:styleId="3BA2E69B68B840C89EDB4F9A36C14EE6">
    <w:name w:val="3BA2E69B68B840C89EDB4F9A36C14EE6"/>
  </w:style>
  <w:style w:type="paragraph" w:customStyle="1" w:styleId="447136EB68B2457586BF2B1AD1366DAB">
    <w:name w:val="447136EB68B2457586BF2B1AD1366DAB"/>
  </w:style>
  <w:style w:type="paragraph" w:customStyle="1" w:styleId="2FE8B27AD2F1454FBEB79100CE23318E">
    <w:name w:val="2FE8B27AD2F1454FBEB79100CE23318E"/>
  </w:style>
  <w:style w:type="paragraph" w:customStyle="1" w:styleId="68B3A8B7A76E4A4EAE313AFBC0F13DE7">
    <w:name w:val="68B3A8B7A76E4A4EAE313AFBC0F13DE7"/>
  </w:style>
  <w:style w:type="paragraph" w:customStyle="1" w:styleId="1BEA265A37EF4590954C8FE9306B415D">
    <w:name w:val="1BEA265A37EF4590954C8FE9306B415D"/>
  </w:style>
  <w:style w:type="paragraph" w:customStyle="1" w:styleId="4D131D4F744B476DA930AA501700193C">
    <w:name w:val="4D131D4F744B476DA930AA501700193C"/>
  </w:style>
  <w:style w:type="paragraph" w:customStyle="1" w:styleId="996B356F580E464AB33AF3A58CB13BBE">
    <w:name w:val="996B356F580E464AB33AF3A58CB13BBE"/>
  </w:style>
  <w:style w:type="paragraph" w:customStyle="1" w:styleId="7ACF6937E2B243D599FABC4E688A0A05">
    <w:name w:val="7ACF6937E2B243D599FABC4E688A0A05"/>
  </w:style>
  <w:style w:type="paragraph" w:customStyle="1" w:styleId="95FF75D9C15C49B6840967EC45EF3657">
    <w:name w:val="95FF75D9C15C49B6840967EC45EF3657"/>
  </w:style>
  <w:style w:type="paragraph" w:customStyle="1" w:styleId="BBF152AA4F9D4DC381D4AE578C81862F">
    <w:name w:val="BBF152AA4F9D4DC381D4AE578C81862F"/>
  </w:style>
  <w:style w:type="paragraph" w:customStyle="1" w:styleId="AD5ADEFFCC5A4273A5F210450199B7FD">
    <w:name w:val="AD5ADEFFCC5A4273A5F210450199B7FD"/>
  </w:style>
  <w:style w:type="paragraph" w:customStyle="1" w:styleId="5438D12CE5564D3E8424F11A9F8202C9">
    <w:name w:val="5438D12CE5564D3E8424F11A9F8202C9"/>
  </w:style>
  <w:style w:type="paragraph" w:customStyle="1" w:styleId="1D643BD242E64C7AA0FC5D4DF1C335DC">
    <w:name w:val="1D643BD242E64C7AA0FC5D4DF1C335DC"/>
  </w:style>
  <w:style w:type="paragraph" w:customStyle="1" w:styleId="0D0CDB70939440F3B8A2DAEF2EA6EE5D">
    <w:name w:val="0D0CDB70939440F3B8A2DAEF2EA6EE5D"/>
  </w:style>
  <w:style w:type="paragraph" w:customStyle="1" w:styleId="221DA4606298441685249698FFED9292">
    <w:name w:val="221DA4606298441685249698FFED9292"/>
  </w:style>
  <w:style w:type="paragraph" w:customStyle="1" w:styleId="FD12F446C79F469A90930DDD0FFFF85A">
    <w:name w:val="FD12F446C79F469A90930DDD0FFFF85A"/>
  </w:style>
  <w:style w:type="paragraph" w:customStyle="1" w:styleId="B413C0BC9699448BBCEE85704FA19D66">
    <w:name w:val="B413C0BC9699448BBCEE85704FA19D66"/>
  </w:style>
  <w:style w:type="paragraph" w:customStyle="1" w:styleId="37115B8CA92F47F0872F97885BE477E0">
    <w:name w:val="37115B8CA92F47F0872F97885BE477E0"/>
  </w:style>
  <w:style w:type="paragraph" w:customStyle="1" w:styleId="341257DAC8CD42ADA63B5683255E6E7B">
    <w:name w:val="341257DAC8CD42ADA63B5683255E6E7B"/>
  </w:style>
  <w:style w:type="paragraph" w:customStyle="1" w:styleId="8B8CA4C775354281934D6BAFC5E7B9E5">
    <w:name w:val="8B8CA4C775354281934D6BAFC5E7B9E5"/>
  </w:style>
  <w:style w:type="paragraph" w:customStyle="1" w:styleId="F9643757BB6C43F9BC3585BA08222F60">
    <w:name w:val="F9643757BB6C43F9BC3585BA08222F60"/>
  </w:style>
  <w:style w:type="paragraph" w:customStyle="1" w:styleId="C4971516F42D4DC59B616A1466CD4CFE">
    <w:name w:val="C4971516F42D4DC59B616A1466CD4CFE"/>
  </w:style>
  <w:style w:type="paragraph" w:customStyle="1" w:styleId="9CC1610145F24862A22E4A385B4B35EF">
    <w:name w:val="9CC1610145F24862A22E4A385B4B35EF"/>
  </w:style>
  <w:style w:type="paragraph" w:customStyle="1" w:styleId="F7290133A14348648E9EBF5B787A982C">
    <w:name w:val="F7290133A14348648E9EBF5B787A982C"/>
  </w:style>
  <w:style w:type="paragraph" w:customStyle="1" w:styleId="8BE27AF3E8B149EDB8BE3DEC52D87E60">
    <w:name w:val="8BE27AF3E8B149EDB8BE3DEC52D87E60"/>
  </w:style>
  <w:style w:type="paragraph" w:customStyle="1" w:styleId="06A203726EF8409D8144568CD9DAE009">
    <w:name w:val="06A203726EF8409D8144568CD9DAE009"/>
  </w:style>
  <w:style w:type="paragraph" w:customStyle="1" w:styleId="8E91C2238AB9475A8C06E2AB9D45E3F6">
    <w:name w:val="8E91C2238AB9475A8C06E2AB9D45E3F6"/>
  </w:style>
  <w:style w:type="paragraph" w:customStyle="1" w:styleId="A545E365AD764D61AD14A6197D4668D4">
    <w:name w:val="A545E365AD764D61AD14A6197D4668D4"/>
  </w:style>
  <w:style w:type="paragraph" w:customStyle="1" w:styleId="0E11AF7DF96B48C7B579E5825F97AA4D">
    <w:name w:val="0E11AF7DF96B48C7B579E5825F97AA4D"/>
  </w:style>
  <w:style w:type="paragraph" w:customStyle="1" w:styleId="363F6A961AFC408092389C82608AC8AB">
    <w:name w:val="363F6A961AFC408092389C82608AC8AB"/>
  </w:style>
  <w:style w:type="paragraph" w:customStyle="1" w:styleId="A7DCB4C1BC0844698D14393D2C8316C5">
    <w:name w:val="A7DCB4C1BC0844698D14393D2C8316C5"/>
  </w:style>
  <w:style w:type="paragraph" w:customStyle="1" w:styleId="DB20BAFDE2A74FACAD6CA812F770FBF6">
    <w:name w:val="DB20BAFDE2A74FACAD6CA812F770FBF6"/>
  </w:style>
  <w:style w:type="paragraph" w:customStyle="1" w:styleId="FDD29778E716420184631D33E0AA74C7">
    <w:name w:val="FDD29778E716420184631D33E0AA74C7"/>
  </w:style>
  <w:style w:type="paragraph" w:customStyle="1" w:styleId="1589CFC2DBB84A56A7C54FF8105C78F6">
    <w:name w:val="1589CFC2DBB84A56A7C54FF8105C78F6"/>
  </w:style>
  <w:style w:type="paragraph" w:customStyle="1" w:styleId="C7B63B2D9CFD4A9EA9B45C836E6AB029">
    <w:name w:val="C7B63B2D9CFD4A9EA9B45C836E6AB029"/>
  </w:style>
  <w:style w:type="paragraph" w:customStyle="1" w:styleId="F853F7283F6242509F6B47A8A15D3115">
    <w:name w:val="F853F7283F6242509F6B47A8A15D3115"/>
  </w:style>
  <w:style w:type="paragraph" w:customStyle="1" w:styleId="36FEB019448742278EC34A6143ACDAD1">
    <w:name w:val="36FEB019448742278EC34A6143ACDAD1"/>
  </w:style>
  <w:style w:type="paragraph" w:customStyle="1" w:styleId="17D4121CDC9D4DBDAC5010C496F2BB20">
    <w:name w:val="17D4121CDC9D4DBDAC5010C496F2BB20"/>
  </w:style>
  <w:style w:type="paragraph" w:customStyle="1" w:styleId="4148144F232A4AA3B1BCBB46011EBD2B">
    <w:name w:val="4148144F232A4AA3B1BCBB46011EBD2B"/>
  </w:style>
  <w:style w:type="paragraph" w:customStyle="1" w:styleId="6865C88E227F4F1398B8A3FF64A324F4">
    <w:name w:val="6865C88E227F4F1398B8A3FF64A324F4"/>
  </w:style>
  <w:style w:type="paragraph" w:customStyle="1" w:styleId="27E8545CE6D6443993DD39449874322D">
    <w:name w:val="27E8545CE6D6443993DD39449874322D"/>
  </w:style>
  <w:style w:type="paragraph" w:customStyle="1" w:styleId="C589E8473D0142029DD0B9978CD2BD9C">
    <w:name w:val="C589E8473D0142029DD0B9978CD2BD9C"/>
  </w:style>
  <w:style w:type="paragraph" w:customStyle="1" w:styleId="F31121CFB32447B2B2CCF14D86979246">
    <w:name w:val="F31121CFB32447B2B2CCF14D86979246"/>
  </w:style>
  <w:style w:type="paragraph" w:customStyle="1" w:styleId="A518878D623644EFBA2F92C8AA29DC3B">
    <w:name w:val="A518878D623644EFBA2F92C8AA29DC3B"/>
  </w:style>
  <w:style w:type="paragraph" w:customStyle="1" w:styleId="0B27DECF827D49F88CE1949A962EDB37">
    <w:name w:val="0B27DECF827D49F88CE1949A962EDB37"/>
  </w:style>
  <w:style w:type="paragraph" w:customStyle="1" w:styleId="3DEDCCF91DC44C56B258C8ACA56EDDA4">
    <w:name w:val="3DEDCCF91DC44C56B258C8ACA56EDDA4"/>
  </w:style>
  <w:style w:type="paragraph" w:customStyle="1" w:styleId="9B275B10416B450B8F55C3021BCBED57">
    <w:name w:val="9B275B10416B450B8F55C3021BCBED57"/>
  </w:style>
  <w:style w:type="paragraph" w:customStyle="1" w:styleId="E7831B84A4F34E9BA2DAA6C67A5F586A">
    <w:name w:val="E7831B84A4F34E9BA2DAA6C67A5F586A"/>
  </w:style>
  <w:style w:type="paragraph" w:customStyle="1" w:styleId="5A549A3D1ACD450C85C622A738EA5279">
    <w:name w:val="5A549A3D1ACD450C85C622A738EA5279"/>
  </w:style>
  <w:style w:type="paragraph" w:customStyle="1" w:styleId="73F0F122416843D8B4797D5782DFF515">
    <w:name w:val="73F0F122416843D8B4797D5782DFF515"/>
  </w:style>
  <w:style w:type="paragraph" w:customStyle="1" w:styleId="559AF361270646C795B05123A3FDFA9B">
    <w:name w:val="559AF361270646C795B05123A3FDFA9B"/>
  </w:style>
  <w:style w:type="paragraph" w:customStyle="1" w:styleId="D1C38AB013F84337872B040E51887726">
    <w:name w:val="D1C38AB013F84337872B040E51887726"/>
  </w:style>
  <w:style w:type="paragraph" w:customStyle="1" w:styleId="E1B424BB57314E4FBD69B708AC22418D">
    <w:name w:val="E1B424BB57314E4FBD69B708AC22418D"/>
  </w:style>
  <w:style w:type="paragraph" w:customStyle="1" w:styleId="A258855C542E472E9D2FE4308B00BCEA">
    <w:name w:val="A258855C542E472E9D2FE4308B00BCEA"/>
  </w:style>
  <w:style w:type="paragraph" w:customStyle="1" w:styleId="D7AA0F5DDF4140B3A63360313AA5148C">
    <w:name w:val="D7AA0F5DDF4140B3A63360313AA5148C"/>
  </w:style>
  <w:style w:type="paragraph" w:customStyle="1" w:styleId="B413767BF6FD4717B2D20C956BF26A73">
    <w:name w:val="B413767BF6FD4717B2D20C956BF26A73"/>
  </w:style>
  <w:style w:type="paragraph" w:customStyle="1" w:styleId="535CA6C7CEE74496901A60E3AFE78E8C">
    <w:name w:val="535CA6C7CEE74496901A60E3AFE78E8C"/>
  </w:style>
  <w:style w:type="paragraph" w:customStyle="1" w:styleId="E2E30D24CD0440D1BCA6D7CE7F43FCD7">
    <w:name w:val="E2E30D24CD0440D1BCA6D7CE7F43FCD7"/>
  </w:style>
  <w:style w:type="paragraph" w:customStyle="1" w:styleId="721A3EE5F5D24C8385D36B052B5C2638">
    <w:name w:val="721A3EE5F5D24C8385D36B052B5C2638"/>
  </w:style>
  <w:style w:type="paragraph" w:customStyle="1" w:styleId="FC0A6C774E26441F91B6E07C8BC7A2FE">
    <w:name w:val="FC0A6C774E26441F91B6E07C8BC7A2FE"/>
  </w:style>
  <w:style w:type="paragraph" w:customStyle="1" w:styleId="EEC897AFC97F4A6DA98C5C783D1ED5BE">
    <w:name w:val="EEC897AFC97F4A6DA98C5C783D1ED5BE"/>
  </w:style>
  <w:style w:type="paragraph" w:customStyle="1" w:styleId="3BF8D04112EB4C51B422F4565D6CE4EC">
    <w:name w:val="3BF8D04112EB4C51B422F4565D6CE4EC"/>
  </w:style>
  <w:style w:type="paragraph" w:customStyle="1" w:styleId="39393095BA684D5AA3EED298C15508F1">
    <w:name w:val="39393095BA684D5AA3EED298C15508F1"/>
  </w:style>
  <w:style w:type="paragraph" w:customStyle="1" w:styleId="3274E9F279FE4E7B8CEB8306E56E4618">
    <w:name w:val="3274E9F279FE4E7B8CEB8306E56E4618"/>
  </w:style>
  <w:style w:type="paragraph" w:customStyle="1" w:styleId="D02D26297FB844E0AD7AA64CAE245D3D">
    <w:name w:val="D02D26297FB844E0AD7AA64CAE245D3D"/>
  </w:style>
  <w:style w:type="paragraph" w:customStyle="1" w:styleId="F100089AF7354598BFAEEF33C2C3BA9A">
    <w:name w:val="F100089AF7354598BFAEEF33C2C3BA9A"/>
  </w:style>
  <w:style w:type="paragraph" w:customStyle="1" w:styleId="7B15CDA8ABE84969B951F1BA089479E8">
    <w:name w:val="7B15CDA8ABE84969B951F1BA089479E8"/>
  </w:style>
  <w:style w:type="paragraph" w:customStyle="1" w:styleId="050B6DADCDF34704907E3F27DE1EE55A">
    <w:name w:val="050B6DADCDF34704907E3F27DE1EE55A"/>
  </w:style>
  <w:style w:type="paragraph" w:customStyle="1" w:styleId="37914834A37F471D887A22D04D9DF383">
    <w:name w:val="37914834A37F471D887A22D04D9DF383"/>
  </w:style>
  <w:style w:type="paragraph" w:customStyle="1" w:styleId="9AA9795254334060A7F075D24B7F81BF">
    <w:name w:val="9AA9795254334060A7F075D24B7F81BF"/>
  </w:style>
  <w:style w:type="paragraph" w:customStyle="1" w:styleId="7B75E5DAD6C64AD2A08F51DA3E434E63">
    <w:name w:val="7B75E5DAD6C64AD2A08F51DA3E434E63"/>
  </w:style>
  <w:style w:type="paragraph" w:customStyle="1" w:styleId="8857CAAA3FEB4AC89988C8BEE9656F1F">
    <w:name w:val="8857CAAA3FEB4AC89988C8BEE9656F1F"/>
  </w:style>
  <w:style w:type="paragraph" w:customStyle="1" w:styleId="5DDA6EB8C2DB4D50835F8246AFC2A94E">
    <w:name w:val="5DDA6EB8C2DB4D50835F8246AFC2A94E"/>
  </w:style>
  <w:style w:type="paragraph" w:customStyle="1" w:styleId="419BF17132C64CAA9E44CE0C15013F7A">
    <w:name w:val="419BF17132C64CAA9E44CE0C15013F7A"/>
  </w:style>
  <w:style w:type="paragraph" w:customStyle="1" w:styleId="6E9B69CEE6DF40CDA51E3F4E08559359">
    <w:name w:val="6E9B69CEE6DF40CDA51E3F4E08559359"/>
  </w:style>
  <w:style w:type="paragraph" w:customStyle="1" w:styleId="52D05040AD904B0B8F60C20C293B3CDC">
    <w:name w:val="52D05040AD904B0B8F60C20C293B3CDC"/>
  </w:style>
  <w:style w:type="paragraph" w:customStyle="1" w:styleId="5D1DF7DB6C8E4599850829E9B189795B">
    <w:name w:val="5D1DF7DB6C8E4599850829E9B189795B"/>
  </w:style>
  <w:style w:type="paragraph" w:customStyle="1" w:styleId="DE0CA7CCB71645E6B18951F2640C7036">
    <w:name w:val="DE0CA7CCB71645E6B18951F2640C7036"/>
  </w:style>
  <w:style w:type="paragraph" w:customStyle="1" w:styleId="8417AFB4624C480F9EFC0521519D57A6">
    <w:name w:val="8417AFB4624C480F9EFC0521519D57A6"/>
  </w:style>
  <w:style w:type="paragraph" w:customStyle="1" w:styleId="33AAAED1BF12438F983F1FD00609D80A">
    <w:name w:val="33AAAED1BF12438F983F1FD00609D80A"/>
  </w:style>
  <w:style w:type="paragraph" w:customStyle="1" w:styleId="D475F63B22CC4293A31540590B36222D">
    <w:name w:val="D475F63B22CC4293A31540590B36222D"/>
  </w:style>
  <w:style w:type="paragraph" w:customStyle="1" w:styleId="96AD728729A74985B91E5CB9D8F8183A">
    <w:name w:val="96AD728729A74985B91E5CB9D8F8183A"/>
  </w:style>
  <w:style w:type="paragraph" w:customStyle="1" w:styleId="F31321EB38C24FF9824817D33EB4BC88">
    <w:name w:val="F31321EB38C24FF9824817D33EB4BC88"/>
  </w:style>
  <w:style w:type="paragraph" w:customStyle="1" w:styleId="835633B3AB1A4C45A6C453C6615721CA">
    <w:name w:val="835633B3AB1A4C45A6C453C6615721CA"/>
  </w:style>
  <w:style w:type="paragraph" w:customStyle="1" w:styleId="D7A806BFF9F742F1B5B6ABF5D7068069">
    <w:name w:val="D7A806BFF9F742F1B5B6ABF5D7068069"/>
  </w:style>
  <w:style w:type="paragraph" w:customStyle="1" w:styleId="9327872C1FEE4F8DB059E215AB5474EE">
    <w:name w:val="9327872C1FEE4F8DB059E215AB5474EE"/>
  </w:style>
  <w:style w:type="paragraph" w:customStyle="1" w:styleId="387084A43F454843AF90F707FF06C56E">
    <w:name w:val="387084A43F454843AF90F707FF06C56E"/>
  </w:style>
  <w:style w:type="paragraph" w:customStyle="1" w:styleId="30987098BAAC47058028E2FD6D6A10AA">
    <w:name w:val="30987098BAAC47058028E2FD6D6A10AA"/>
  </w:style>
  <w:style w:type="paragraph" w:customStyle="1" w:styleId="D3632637EECD40B7802D79F71CED2957">
    <w:name w:val="D3632637EECD40B7802D79F71CED2957"/>
  </w:style>
  <w:style w:type="paragraph" w:customStyle="1" w:styleId="1ECEB2777D9846008F11B4530A9B2441">
    <w:name w:val="1ECEB2777D9846008F11B4530A9B2441"/>
  </w:style>
  <w:style w:type="paragraph" w:customStyle="1" w:styleId="B2E32F8C37054E55A95DF34A689612D5">
    <w:name w:val="B2E32F8C37054E55A95DF34A689612D5"/>
  </w:style>
  <w:style w:type="paragraph" w:customStyle="1" w:styleId="335B1B0F687248788A8B056A6D2C2C84">
    <w:name w:val="335B1B0F687248788A8B056A6D2C2C84"/>
  </w:style>
  <w:style w:type="paragraph" w:customStyle="1" w:styleId="2608475CE69C436FB8A7BEC385381519">
    <w:name w:val="2608475CE69C436FB8A7BEC385381519"/>
  </w:style>
  <w:style w:type="paragraph" w:customStyle="1" w:styleId="19AC81AAA1D44D7DA62C084C413182A4">
    <w:name w:val="19AC81AAA1D44D7DA62C084C413182A4"/>
  </w:style>
  <w:style w:type="paragraph" w:customStyle="1" w:styleId="2F853281EA2B4538AA980A28EE6E5DD9">
    <w:name w:val="2F853281EA2B4538AA980A28EE6E5DD9"/>
  </w:style>
  <w:style w:type="paragraph" w:customStyle="1" w:styleId="849986D5517643A0963EA0C97E0DB1A9">
    <w:name w:val="849986D5517643A0963EA0C97E0DB1A9"/>
  </w:style>
  <w:style w:type="paragraph" w:customStyle="1" w:styleId="8EC89C3773BE420EBC455B37FD760C96">
    <w:name w:val="8EC89C3773BE420EBC455B37FD760C96"/>
  </w:style>
  <w:style w:type="paragraph" w:customStyle="1" w:styleId="5DB5CBA653704138AA166A8E612CE452">
    <w:name w:val="5DB5CBA653704138AA166A8E612CE452"/>
  </w:style>
  <w:style w:type="paragraph" w:customStyle="1" w:styleId="409B8696B5AA41138BEC146E086FE672">
    <w:name w:val="409B8696B5AA41138BEC146E086FE672"/>
  </w:style>
  <w:style w:type="paragraph" w:customStyle="1" w:styleId="20E560E356834F51BE23FF4617761806">
    <w:name w:val="20E560E356834F51BE23FF4617761806"/>
  </w:style>
  <w:style w:type="paragraph" w:customStyle="1" w:styleId="7D58052368064E7AB3F6C0E58AF510FB">
    <w:name w:val="7D58052368064E7AB3F6C0E58AF510FB"/>
  </w:style>
  <w:style w:type="paragraph" w:customStyle="1" w:styleId="A7C378A91FEC463885747070F241286D">
    <w:name w:val="A7C378A91FEC463885747070F241286D"/>
  </w:style>
  <w:style w:type="paragraph" w:customStyle="1" w:styleId="4A4DE12D29254AADAC7C156F9EBFC704">
    <w:name w:val="4A4DE12D29254AADAC7C156F9EBFC704"/>
  </w:style>
  <w:style w:type="paragraph" w:customStyle="1" w:styleId="0672040DD5DC402AA0113BE0759348E2">
    <w:name w:val="0672040DD5DC402AA0113BE0759348E2"/>
  </w:style>
  <w:style w:type="paragraph" w:customStyle="1" w:styleId="D2D3A7C27BFD46548354B06B6125D3F8">
    <w:name w:val="D2D3A7C27BFD46548354B06B6125D3F8"/>
  </w:style>
  <w:style w:type="paragraph" w:customStyle="1" w:styleId="1194B95092DE4D5AAC4A38BAB9D2479A">
    <w:name w:val="1194B95092DE4D5AAC4A38BAB9D2479A"/>
  </w:style>
  <w:style w:type="paragraph" w:customStyle="1" w:styleId="203840D848754C28B2579B6A6B85C797">
    <w:name w:val="203840D848754C28B2579B6A6B85C797"/>
  </w:style>
  <w:style w:type="paragraph" w:customStyle="1" w:styleId="B6A955CE1C364F25BB24475612C6B61D">
    <w:name w:val="B6A955CE1C364F25BB24475612C6B61D"/>
  </w:style>
  <w:style w:type="paragraph" w:customStyle="1" w:styleId="087302337682474F8FAE2B0F85D13B18">
    <w:name w:val="087302337682474F8FAE2B0F85D13B18"/>
  </w:style>
  <w:style w:type="paragraph" w:customStyle="1" w:styleId="B933E61C3569449DA25DF156A9AB324E">
    <w:name w:val="B933E61C3569449DA25DF156A9AB324E"/>
  </w:style>
  <w:style w:type="paragraph" w:customStyle="1" w:styleId="0461434BF644491AA919F8C5DE8F503D">
    <w:name w:val="0461434BF644491AA919F8C5DE8F503D"/>
  </w:style>
  <w:style w:type="paragraph" w:customStyle="1" w:styleId="BF2C2A24F534480BB6E9FAFA8834D5D1">
    <w:name w:val="BF2C2A24F534480BB6E9FAFA8834D5D1"/>
  </w:style>
  <w:style w:type="paragraph" w:customStyle="1" w:styleId="610C62520B304B5FA4BC55B885B99889">
    <w:name w:val="610C62520B304B5FA4BC55B885B99889"/>
  </w:style>
  <w:style w:type="paragraph" w:customStyle="1" w:styleId="DAE5F253A7974A60972BA7D8557F6E7A">
    <w:name w:val="DAE5F253A7974A60972BA7D8557F6E7A"/>
  </w:style>
  <w:style w:type="paragraph" w:customStyle="1" w:styleId="FC6D8355A30B468F93DA2758E99DAF1B">
    <w:name w:val="FC6D8355A30B468F93DA2758E99DAF1B"/>
  </w:style>
  <w:style w:type="paragraph" w:customStyle="1" w:styleId="FAE3F88B93004D87A9A524A24A43E25B">
    <w:name w:val="FAE3F88B93004D87A9A524A24A43E25B"/>
  </w:style>
  <w:style w:type="paragraph" w:customStyle="1" w:styleId="78EBE13FA34C4CEE8D02EB083AD802AE">
    <w:name w:val="78EBE13FA34C4CEE8D02EB083AD802AE"/>
  </w:style>
  <w:style w:type="paragraph" w:customStyle="1" w:styleId="163ADC353E924FCB9FDE6EECC2E203D4">
    <w:name w:val="163ADC353E924FCB9FDE6EECC2E203D4"/>
  </w:style>
  <w:style w:type="paragraph" w:customStyle="1" w:styleId="2B27327B832E4463A73831CCF9287DC2">
    <w:name w:val="2B27327B832E4463A73831CCF9287DC2"/>
  </w:style>
  <w:style w:type="paragraph" w:customStyle="1" w:styleId="B613E5B91DF04C6F86666FD6B5175479">
    <w:name w:val="B613E5B91DF04C6F86666FD6B5175479"/>
  </w:style>
  <w:style w:type="paragraph" w:customStyle="1" w:styleId="F024C8D775AF47A480754E326BDC768F">
    <w:name w:val="F024C8D775AF47A480754E326BDC768F"/>
  </w:style>
  <w:style w:type="paragraph" w:customStyle="1" w:styleId="174C99F7F6EC4178B97CF451CB99852D">
    <w:name w:val="174C99F7F6EC4178B97CF451CB99852D"/>
  </w:style>
  <w:style w:type="paragraph" w:customStyle="1" w:styleId="238D5E5364C84C9B80CDC2672A803AE0">
    <w:name w:val="238D5E5364C84C9B80CDC2672A803AE0"/>
  </w:style>
  <w:style w:type="paragraph" w:customStyle="1" w:styleId="0150E9DBAF644383AEB5E2869532F661">
    <w:name w:val="0150E9DBAF644383AEB5E2869532F661"/>
  </w:style>
  <w:style w:type="paragraph" w:customStyle="1" w:styleId="A78B056F759E4E1A8AAD9DC0E4866EA4">
    <w:name w:val="A78B056F759E4E1A8AAD9DC0E4866EA4"/>
  </w:style>
  <w:style w:type="paragraph" w:customStyle="1" w:styleId="DFCB4D8A4D504B548B3B1A6FE2414B4A">
    <w:name w:val="DFCB4D8A4D504B548B3B1A6FE2414B4A"/>
  </w:style>
  <w:style w:type="paragraph" w:customStyle="1" w:styleId="8BB7EEE084144D68BD4F6672EB93103B">
    <w:name w:val="8BB7EEE084144D68BD4F6672EB93103B"/>
  </w:style>
  <w:style w:type="paragraph" w:customStyle="1" w:styleId="1A30332BD196459B81E0AB7DE3E35896">
    <w:name w:val="1A30332BD196459B81E0AB7DE3E35896"/>
  </w:style>
  <w:style w:type="paragraph" w:customStyle="1" w:styleId="D0E414E7AF37418B823F5449D0EFDC9E">
    <w:name w:val="D0E414E7AF37418B823F5449D0EFDC9E"/>
  </w:style>
  <w:style w:type="paragraph" w:customStyle="1" w:styleId="41CAC96633474C84B0ECEF66A603CDDF">
    <w:name w:val="41CAC96633474C84B0ECEF66A603CDDF"/>
  </w:style>
  <w:style w:type="paragraph" w:customStyle="1" w:styleId="9D56317B8185498F8C24CAB72B8172E0">
    <w:name w:val="9D56317B8185498F8C24CAB72B8172E0"/>
  </w:style>
  <w:style w:type="paragraph" w:customStyle="1" w:styleId="0587E35806CD496A9CA0FDB0FE739522">
    <w:name w:val="0587E35806CD496A9CA0FDB0FE739522"/>
  </w:style>
  <w:style w:type="paragraph" w:customStyle="1" w:styleId="FA91C13CC3C54F27B8954517ACB71D6F">
    <w:name w:val="FA91C13CC3C54F27B8954517ACB71D6F"/>
  </w:style>
  <w:style w:type="paragraph" w:customStyle="1" w:styleId="E49682EE92B64E40AE555AB12379D87D">
    <w:name w:val="E49682EE92B64E40AE555AB12379D87D"/>
  </w:style>
  <w:style w:type="paragraph" w:customStyle="1" w:styleId="818005F955C943CC9D213ACC8F286BFC">
    <w:name w:val="818005F955C943CC9D213ACC8F286BFC"/>
  </w:style>
  <w:style w:type="paragraph" w:customStyle="1" w:styleId="C4F5CC66D2014AAB9D4520BC26113EE2">
    <w:name w:val="C4F5CC66D2014AAB9D4520BC26113EE2"/>
  </w:style>
  <w:style w:type="paragraph" w:customStyle="1" w:styleId="B817D164F5044394B005011C6E9169C5">
    <w:name w:val="B817D164F5044394B005011C6E9169C5"/>
  </w:style>
  <w:style w:type="paragraph" w:customStyle="1" w:styleId="66FE732850344E28927FD34938CAA234">
    <w:name w:val="66FE732850344E28927FD34938CAA234"/>
  </w:style>
  <w:style w:type="paragraph" w:customStyle="1" w:styleId="8DA3785C74AC49B9A732631763D3A47F">
    <w:name w:val="8DA3785C74AC49B9A732631763D3A47F"/>
  </w:style>
  <w:style w:type="paragraph" w:customStyle="1" w:styleId="869F54B45D8045A8BAFCE6D41CD5D653">
    <w:name w:val="869F54B45D8045A8BAFCE6D41CD5D653"/>
  </w:style>
  <w:style w:type="paragraph" w:customStyle="1" w:styleId="D71839F400EE4EBB9904E2787AC89F67">
    <w:name w:val="D71839F400EE4EBB9904E2787AC89F67"/>
  </w:style>
  <w:style w:type="paragraph" w:customStyle="1" w:styleId="C4BEC5780A064AC6BB31F1ED5C700DFA">
    <w:name w:val="C4BEC5780A064AC6BB31F1ED5C700DFA"/>
  </w:style>
  <w:style w:type="paragraph" w:customStyle="1" w:styleId="1F2D719BDDC74D78A71BCBBEA33E02AF">
    <w:name w:val="1F2D719BDDC74D78A71BCBBEA33E02AF"/>
  </w:style>
  <w:style w:type="paragraph" w:customStyle="1" w:styleId="E528443255524CA0A31FD9408D8F3202">
    <w:name w:val="E528443255524CA0A31FD9408D8F3202"/>
  </w:style>
  <w:style w:type="paragraph" w:customStyle="1" w:styleId="6B8E1430A076492C9D2DC5214397ACCA">
    <w:name w:val="6B8E1430A076492C9D2DC5214397ACCA"/>
  </w:style>
  <w:style w:type="paragraph" w:customStyle="1" w:styleId="FB48488407A546E5AC892E071F373DC5">
    <w:name w:val="FB48488407A546E5AC892E071F373DC5"/>
  </w:style>
  <w:style w:type="paragraph" w:customStyle="1" w:styleId="B5629CA3583C4CC4BE7C4C451864D83E">
    <w:name w:val="B5629CA3583C4CC4BE7C4C451864D83E"/>
  </w:style>
  <w:style w:type="paragraph" w:customStyle="1" w:styleId="B8B7B481D19C49289C7BD0449F47B15D">
    <w:name w:val="B8B7B481D19C49289C7BD0449F47B15D"/>
  </w:style>
  <w:style w:type="paragraph" w:customStyle="1" w:styleId="59A772D767584EE18A729FFCF3C7B5F2">
    <w:name w:val="59A772D767584EE18A729FFCF3C7B5F2"/>
  </w:style>
  <w:style w:type="paragraph" w:customStyle="1" w:styleId="DC5CFDD9A7F04E1199017738380B374D">
    <w:name w:val="DC5CFDD9A7F04E1199017738380B374D"/>
  </w:style>
  <w:style w:type="paragraph" w:customStyle="1" w:styleId="25B83976C3ED45DDA68DED10BA50B2FF">
    <w:name w:val="25B83976C3ED45DDA68DED10BA50B2FF"/>
  </w:style>
  <w:style w:type="paragraph" w:customStyle="1" w:styleId="DDA8E8817DFA4164BAC13C0F1D521381">
    <w:name w:val="DDA8E8817DFA4164BAC13C0F1D521381"/>
  </w:style>
  <w:style w:type="paragraph" w:customStyle="1" w:styleId="2025A22829124DF3B88452F79F4FD908">
    <w:name w:val="2025A22829124DF3B88452F79F4FD908"/>
  </w:style>
  <w:style w:type="paragraph" w:customStyle="1" w:styleId="2D4E5AE1B5BF4564BBEB7889BCF46FE5">
    <w:name w:val="2D4E5AE1B5BF4564BBEB7889BCF46FE5"/>
  </w:style>
  <w:style w:type="paragraph" w:customStyle="1" w:styleId="64CA787E020F42CF8A9176E42623C3EF">
    <w:name w:val="64CA787E020F42CF8A9176E42623C3EF"/>
  </w:style>
  <w:style w:type="paragraph" w:customStyle="1" w:styleId="CF5F3E999FD4420184FA931C9B2B7D2C">
    <w:name w:val="CF5F3E999FD4420184FA931C9B2B7D2C"/>
  </w:style>
  <w:style w:type="paragraph" w:customStyle="1" w:styleId="7D1E3EC0486646C1B762E724E20AC4B9">
    <w:name w:val="7D1E3EC0486646C1B762E724E20AC4B9"/>
  </w:style>
  <w:style w:type="paragraph" w:customStyle="1" w:styleId="C9EF4AE871DD445FA0D75314721C0EF7">
    <w:name w:val="C9EF4AE871DD445FA0D75314721C0EF7"/>
  </w:style>
  <w:style w:type="paragraph" w:customStyle="1" w:styleId="3756A006B305489BB584999678930390">
    <w:name w:val="3756A006B305489BB584999678930390"/>
  </w:style>
  <w:style w:type="paragraph" w:customStyle="1" w:styleId="265BC964B09245D69EDB76962321252A">
    <w:name w:val="265BC964B09245D69EDB76962321252A"/>
  </w:style>
  <w:style w:type="paragraph" w:customStyle="1" w:styleId="A2625C1E90E54E7CBC30140A04DE2230">
    <w:name w:val="A2625C1E90E54E7CBC30140A04DE2230"/>
  </w:style>
  <w:style w:type="paragraph" w:customStyle="1" w:styleId="E6F18F09010744999B54FFE832BC4F2B">
    <w:name w:val="E6F18F09010744999B54FFE832BC4F2B"/>
  </w:style>
  <w:style w:type="paragraph" w:customStyle="1" w:styleId="21BCB96883614413921CE039D4F2B872">
    <w:name w:val="21BCB96883614413921CE039D4F2B872"/>
  </w:style>
  <w:style w:type="paragraph" w:customStyle="1" w:styleId="232C6247C66C47CA85652DB33050896E">
    <w:name w:val="232C6247C66C47CA85652DB33050896E"/>
  </w:style>
  <w:style w:type="paragraph" w:customStyle="1" w:styleId="34432913529047D8A8E73F7ADDE6EEA7">
    <w:name w:val="34432913529047D8A8E73F7ADDE6EEA7"/>
  </w:style>
  <w:style w:type="paragraph" w:customStyle="1" w:styleId="EE360D06D6B34246A68B6FF5EC592E97">
    <w:name w:val="EE360D06D6B34246A68B6FF5EC592E97"/>
  </w:style>
  <w:style w:type="paragraph" w:customStyle="1" w:styleId="76096F0AAE1F41E7A7A59BB10F7217BB">
    <w:name w:val="76096F0AAE1F41E7A7A59BB10F7217BB"/>
  </w:style>
  <w:style w:type="paragraph" w:customStyle="1" w:styleId="717BF8C206A24FD1912E08FAA21F18D1">
    <w:name w:val="717BF8C206A24FD1912E08FAA21F18D1"/>
  </w:style>
  <w:style w:type="paragraph" w:customStyle="1" w:styleId="B9253631A2474D8CB506460F4EB5563F">
    <w:name w:val="B9253631A2474D8CB506460F4EB5563F"/>
  </w:style>
  <w:style w:type="paragraph" w:customStyle="1" w:styleId="29D9FAD8DAA0455E831B23D8F9516B7D">
    <w:name w:val="29D9FAD8DAA0455E831B23D8F9516B7D"/>
  </w:style>
  <w:style w:type="paragraph" w:customStyle="1" w:styleId="6DF41984431D4894965E006F9AF6181E">
    <w:name w:val="6DF41984431D4894965E006F9AF6181E"/>
  </w:style>
  <w:style w:type="paragraph" w:customStyle="1" w:styleId="BC8773C1767B41E1A3AC0E9BA7502E4C">
    <w:name w:val="BC8773C1767B41E1A3AC0E9BA7502E4C"/>
  </w:style>
  <w:style w:type="paragraph" w:customStyle="1" w:styleId="B76D81FF489E40F0A13A616ADE8F9FB6">
    <w:name w:val="B76D81FF489E40F0A13A616ADE8F9FB6"/>
  </w:style>
  <w:style w:type="paragraph" w:customStyle="1" w:styleId="54108223DDB24F6F8A9D283AFD786091">
    <w:name w:val="54108223DDB24F6F8A9D283AFD786091"/>
  </w:style>
  <w:style w:type="paragraph" w:customStyle="1" w:styleId="32971A2774E844DE8F8CDC4DB1229EFB">
    <w:name w:val="32971A2774E844DE8F8CDC4DB1229EFB"/>
  </w:style>
  <w:style w:type="paragraph" w:customStyle="1" w:styleId="F695C22E6A1441BDBF5D3C5B12BE2664">
    <w:name w:val="F695C22E6A1441BDBF5D3C5B12BE2664"/>
  </w:style>
  <w:style w:type="paragraph" w:customStyle="1" w:styleId="5E930EB1E6E941F0A8A13573DCADE718">
    <w:name w:val="5E930EB1E6E941F0A8A13573DCADE718"/>
  </w:style>
  <w:style w:type="paragraph" w:customStyle="1" w:styleId="B6EFB463FF2C49DCB3CCD0A91E770D03">
    <w:name w:val="B6EFB463FF2C49DCB3CCD0A91E770D03"/>
  </w:style>
  <w:style w:type="paragraph" w:customStyle="1" w:styleId="B1B664CD6A264DA5BCAD528934703EA7">
    <w:name w:val="B1B664CD6A264DA5BCAD528934703EA7"/>
  </w:style>
  <w:style w:type="paragraph" w:customStyle="1" w:styleId="9E199B2592DF426F924298AC3CF5C57E">
    <w:name w:val="9E199B2592DF426F924298AC3CF5C57E"/>
  </w:style>
  <w:style w:type="paragraph" w:customStyle="1" w:styleId="D8174E94B86A42948CA3487E4978BAC6">
    <w:name w:val="D8174E94B86A42948CA3487E4978BAC6"/>
  </w:style>
  <w:style w:type="paragraph" w:customStyle="1" w:styleId="E7E32CE09272449088CB0E07CAD8B2B6">
    <w:name w:val="E7E32CE09272449088CB0E07CAD8B2B6"/>
  </w:style>
  <w:style w:type="paragraph" w:customStyle="1" w:styleId="13F2E311EE5A4AB2ADAF66BF905DE502">
    <w:name w:val="13F2E311EE5A4AB2ADAF66BF905DE502"/>
  </w:style>
  <w:style w:type="paragraph" w:customStyle="1" w:styleId="5C13D6BC92CA4BC5AAAEDD021DA83151">
    <w:name w:val="5C13D6BC92CA4BC5AAAEDD021DA83151"/>
  </w:style>
  <w:style w:type="paragraph" w:customStyle="1" w:styleId="DE34E10537454538B44A66BE4F8CF20E">
    <w:name w:val="DE34E10537454538B44A66BE4F8CF20E"/>
  </w:style>
  <w:style w:type="paragraph" w:customStyle="1" w:styleId="7653B56AB588482A82615B5D3C812832">
    <w:name w:val="7653B56AB588482A82615B5D3C812832"/>
  </w:style>
  <w:style w:type="paragraph" w:customStyle="1" w:styleId="EA450A0E7E834255BEB6E1B029DF386A">
    <w:name w:val="EA450A0E7E834255BEB6E1B029DF386A"/>
  </w:style>
  <w:style w:type="paragraph" w:customStyle="1" w:styleId="301CB7EDEB1940EABFCCEB3D1D776023">
    <w:name w:val="301CB7EDEB1940EABFCCEB3D1D776023"/>
  </w:style>
  <w:style w:type="paragraph" w:customStyle="1" w:styleId="03E19BD5542E41DAAFBA7F724C03165B">
    <w:name w:val="03E19BD5542E41DAAFBA7F724C03165B"/>
  </w:style>
  <w:style w:type="paragraph" w:customStyle="1" w:styleId="C94DF1A8D3A6490C93C96FF757213325">
    <w:name w:val="C94DF1A8D3A6490C93C96FF757213325"/>
  </w:style>
  <w:style w:type="paragraph" w:customStyle="1" w:styleId="FF8B1C8A17654A4EA0B5BC42E7AA2A44">
    <w:name w:val="FF8B1C8A17654A4EA0B5BC42E7AA2A44"/>
  </w:style>
  <w:style w:type="paragraph" w:customStyle="1" w:styleId="A942E33469984A308FC855DE55540540">
    <w:name w:val="A942E33469984A308FC855DE55540540"/>
  </w:style>
  <w:style w:type="paragraph" w:customStyle="1" w:styleId="72B0F65C85CC493985067B279D5B738F">
    <w:name w:val="72B0F65C85CC493985067B279D5B738F"/>
  </w:style>
  <w:style w:type="paragraph" w:customStyle="1" w:styleId="91D61A2EAD744006B901C3472EA02462">
    <w:name w:val="91D61A2EAD744006B901C3472EA02462"/>
  </w:style>
  <w:style w:type="paragraph" w:customStyle="1" w:styleId="4F38DCEA739F46EF9082F374A4609C5C">
    <w:name w:val="4F38DCEA739F46EF9082F374A4609C5C"/>
  </w:style>
  <w:style w:type="paragraph" w:customStyle="1" w:styleId="83E7B8E6B0F64867A6D40614A19AFD6C">
    <w:name w:val="83E7B8E6B0F64867A6D40614A19AFD6C"/>
  </w:style>
  <w:style w:type="paragraph" w:customStyle="1" w:styleId="D33E7A3C7F4149B5BE70201195B11D41">
    <w:name w:val="D33E7A3C7F4149B5BE70201195B11D41"/>
  </w:style>
  <w:style w:type="paragraph" w:customStyle="1" w:styleId="8DC72CC8E0514410BC6DD974E0596216">
    <w:name w:val="8DC72CC8E0514410BC6DD974E0596216"/>
  </w:style>
  <w:style w:type="paragraph" w:customStyle="1" w:styleId="557D17E592F443588E4EEEECF4FB7E8B">
    <w:name w:val="557D17E592F443588E4EEEECF4FB7E8B"/>
  </w:style>
  <w:style w:type="paragraph" w:customStyle="1" w:styleId="F7F32DF46D164D92B0104C0C7579DC97">
    <w:name w:val="F7F32DF46D164D92B0104C0C7579DC97"/>
  </w:style>
  <w:style w:type="paragraph" w:customStyle="1" w:styleId="3DB854F980C5456EA2E3B04F3B0F7B96">
    <w:name w:val="3DB854F980C5456EA2E3B04F3B0F7B96"/>
  </w:style>
  <w:style w:type="paragraph" w:customStyle="1" w:styleId="5DC6C0C1A3FB491B8F4DE0EBDABE3920">
    <w:name w:val="5DC6C0C1A3FB491B8F4DE0EBDABE3920"/>
  </w:style>
  <w:style w:type="paragraph" w:customStyle="1" w:styleId="232F1904EF27487E806F1BEEFEA9A81E">
    <w:name w:val="232F1904EF27487E806F1BEEFEA9A81E"/>
  </w:style>
  <w:style w:type="paragraph" w:customStyle="1" w:styleId="425223A96CE14477A4BF112B7B195081">
    <w:name w:val="425223A96CE14477A4BF112B7B195081"/>
  </w:style>
  <w:style w:type="paragraph" w:customStyle="1" w:styleId="51BF5474F0964094A0BA5F8C66447003">
    <w:name w:val="51BF5474F0964094A0BA5F8C66447003"/>
  </w:style>
  <w:style w:type="paragraph" w:customStyle="1" w:styleId="85F7FEE3226042FEB47670396615323F">
    <w:name w:val="85F7FEE3226042FEB47670396615323F"/>
  </w:style>
  <w:style w:type="paragraph" w:customStyle="1" w:styleId="5AE82830D5E8449789776FB56BA7A19C">
    <w:name w:val="5AE82830D5E8449789776FB56BA7A19C"/>
  </w:style>
  <w:style w:type="paragraph" w:customStyle="1" w:styleId="D0177BA082FF4B95B4F53FE8E71DF41B">
    <w:name w:val="D0177BA082FF4B95B4F53FE8E71DF41B"/>
  </w:style>
  <w:style w:type="paragraph" w:customStyle="1" w:styleId="BA7A96F62E1B4ED19D3BFFDF6833E0F3">
    <w:name w:val="BA7A96F62E1B4ED19D3BFFDF6833E0F3"/>
  </w:style>
  <w:style w:type="paragraph" w:customStyle="1" w:styleId="EF3C15970356486D84B8B71F92005261">
    <w:name w:val="EF3C15970356486D84B8B71F92005261"/>
  </w:style>
  <w:style w:type="paragraph" w:customStyle="1" w:styleId="F1D4BB9EE74B4B898AEF79AF25D8E1AE">
    <w:name w:val="F1D4BB9EE74B4B898AEF79AF25D8E1AE"/>
  </w:style>
  <w:style w:type="paragraph" w:customStyle="1" w:styleId="C4FA6325610B4F0B8A221E36251687F3">
    <w:name w:val="C4FA6325610B4F0B8A221E36251687F3"/>
  </w:style>
  <w:style w:type="paragraph" w:customStyle="1" w:styleId="7FDB3340D82D4C119E7BAFA79C9EE99D">
    <w:name w:val="7FDB3340D82D4C119E7BAFA79C9EE99D"/>
  </w:style>
  <w:style w:type="paragraph" w:customStyle="1" w:styleId="D4AC2190F2974B82A17CB5254D7DF3B3">
    <w:name w:val="D4AC2190F2974B82A17CB5254D7DF3B3"/>
  </w:style>
  <w:style w:type="paragraph" w:customStyle="1" w:styleId="6180EBD244024BE28A64193829514D89">
    <w:name w:val="6180EBD244024BE28A64193829514D89"/>
  </w:style>
  <w:style w:type="paragraph" w:customStyle="1" w:styleId="2096573C46D14101BB081059A1426AC8">
    <w:name w:val="2096573C46D14101BB081059A1426AC8"/>
  </w:style>
  <w:style w:type="paragraph" w:customStyle="1" w:styleId="128D40A43ED74DA195C64711271F59C0">
    <w:name w:val="128D40A43ED74DA195C64711271F59C0"/>
  </w:style>
  <w:style w:type="paragraph" w:customStyle="1" w:styleId="3FCA2E0448AE4DE08B3A42D16E5688D8">
    <w:name w:val="3FCA2E0448AE4DE08B3A42D16E5688D8"/>
  </w:style>
  <w:style w:type="paragraph" w:customStyle="1" w:styleId="B6AE69CDFE9A4BBABE030F0AEC75B8EB">
    <w:name w:val="B6AE69CDFE9A4BBABE030F0AEC75B8EB"/>
  </w:style>
  <w:style w:type="paragraph" w:customStyle="1" w:styleId="1300FC7EEE6D446BB8CC2D7DD3F2BC40">
    <w:name w:val="1300FC7EEE6D446BB8CC2D7DD3F2BC40"/>
  </w:style>
  <w:style w:type="paragraph" w:customStyle="1" w:styleId="A94E6EE05813482FAFD5E8D2DB45942B">
    <w:name w:val="A94E6EE05813482FAFD5E8D2DB45942B"/>
  </w:style>
  <w:style w:type="paragraph" w:customStyle="1" w:styleId="88490B3A2CE5440982A6C87C2CFD5B24">
    <w:name w:val="88490B3A2CE5440982A6C87C2CFD5B24"/>
  </w:style>
  <w:style w:type="paragraph" w:customStyle="1" w:styleId="17CDE0EC9D6B4AF9854DC69748AA8699">
    <w:name w:val="17CDE0EC9D6B4AF9854DC69748AA8699"/>
  </w:style>
  <w:style w:type="paragraph" w:customStyle="1" w:styleId="DDA63AAC2A884C849FBDB359C88624F1">
    <w:name w:val="DDA63AAC2A884C849FBDB359C88624F1"/>
  </w:style>
  <w:style w:type="paragraph" w:customStyle="1" w:styleId="0A21CF8EE4584BDDAA69359148244483">
    <w:name w:val="0A21CF8EE4584BDDAA69359148244483"/>
  </w:style>
  <w:style w:type="paragraph" w:customStyle="1" w:styleId="7B3AC87E3A424F148723BA0F4EC04DD5">
    <w:name w:val="7B3AC87E3A424F148723BA0F4EC04DD5"/>
  </w:style>
  <w:style w:type="paragraph" w:customStyle="1" w:styleId="517B22CC1D8E4971B17C1F638A2F5DDC">
    <w:name w:val="517B22CC1D8E4971B17C1F638A2F5DDC"/>
  </w:style>
  <w:style w:type="paragraph" w:customStyle="1" w:styleId="AFC05046D611424499443CF1F22CF4AF">
    <w:name w:val="AFC05046D611424499443CF1F22CF4AF"/>
  </w:style>
  <w:style w:type="paragraph" w:customStyle="1" w:styleId="7D55902DCC2843CFA40BC8473451363C">
    <w:name w:val="7D55902DCC2843CFA40BC8473451363C"/>
  </w:style>
  <w:style w:type="paragraph" w:customStyle="1" w:styleId="D44AA5C36DDF44D996B9DA2611F87DA4">
    <w:name w:val="D44AA5C36DDF44D996B9DA2611F87DA4"/>
  </w:style>
  <w:style w:type="paragraph" w:customStyle="1" w:styleId="97FC117C922E438791A15169F3A8FE99">
    <w:name w:val="97FC117C922E438791A15169F3A8FE99"/>
  </w:style>
  <w:style w:type="paragraph" w:customStyle="1" w:styleId="CC317DB23D214F88BD635B295387EDC3">
    <w:name w:val="CC317DB23D214F88BD635B295387EDC3"/>
  </w:style>
  <w:style w:type="paragraph" w:customStyle="1" w:styleId="741CCC6EFAB946CDA24806C275BB0C9B">
    <w:name w:val="741CCC6EFAB946CDA24806C275BB0C9B"/>
  </w:style>
  <w:style w:type="paragraph" w:customStyle="1" w:styleId="54C2B6A6185647868E4A86B86561B126">
    <w:name w:val="54C2B6A6185647868E4A86B86561B126"/>
  </w:style>
  <w:style w:type="paragraph" w:customStyle="1" w:styleId="46B3AA492D1745229CF09B5652480934">
    <w:name w:val="46B3AA492D1745229CF09B5652480934"/>
  </w:style>
  <w:style w:type="paragraph" w:customStyle="1" w:styleId="5421BF2456864796A97311E81E096FBF">
    <w:name w:val="5421BF2456864796A97311E81E096FBF"/>
  </w:style>
  <w:style w:type="paragraph" w:customStyle="1" w:styleId="1C54F6058DA84ACAB66E561D4078D758">
    <w:name w:val="1C54F6058DA84ACAB66E561D4078D758"/>
  </w:style>
  <w:style w:type="paragraph" w:customStyle="1" w:styleId="D39B99E129184F85B576C3D2793E519E">
    <w:name w:val="D39B99E129184F85B576C3D2793E519E"/>
  </w:style>
  <w:style w:type="paragraph" w:customStyle="1" w:styleId="15423E66311147899C6657721A220291">
    <w:name w:val="15423E66311147899C6657721A220291"/>
  </w:style>
  <w:style w:type="paragraph" w:customStyle="1" w:styleId="3B0DE3A32B7B414FB9CDB451F126E71A">
    <w:name w:val="3B0DE3A32B7B414FB9CDB451F126E71A"/>
  </w:style>
  <w:style w:type="paragraph" w:customStyle="1" w:styleId="043F078F2AB9472A8D03E65DBC9CF6DD">
    <w:name w:val="043F078F2AB9472A8D03E65DBC9CF6DD"/>
  </w:style>
  <w:style w:type="paragraph" w:customStyle="1" w:styleId="8E60FB48E82E44878D28EAC9E0CC6A4E">
    <w:name w:val="8E60FB48E82E44878D28EAC9E0CC6A4E"/>
  </w:style>
  <w:style w:type="paragraph" w:customStyle="1" w:styleId="D60F8554E24A4002AF58FA9C521D1B32">
    <w:name w:val="D60F8554E24A4002AF58FA9C521D1B32"/>
  </w:style>
  <w:style w:type="paragraph" w:customStyle="1" w:styleId="6D733F246AC94C98A0E7B3F08BCA7FBE">
    <w:name w:val="6D733F246AC94C98A0E7B3F08BCA7FBE"/>
  </w:style>
  <w:style w:type="paragraph" w:customStyle="1" w:styleId="F2D20FC7F07F44D39B797D32E4B3799D">
    <w:name w:val="F2D20FC7F07F44D39B797D32E4B3799D"/>
  </w:style>
  <w:style w:type="paragraph" w:customStyle="1" w:styleId="8DB1FCFC7BF340499C0A8E26AAD4C347">
    <w:name w:val="8DB1FCFC7BF340499C0A8E26AAD4C347"/>
  </w:style>
  <w:style w:type="paragraph" w:customStyle="1" w:styleId="C40012AC8AA54B968B385C763501750E">
    <w:name w:val="C40012AC8AA54B968B385C763501750E"/>
  </w:style>
  <w:style w:type="paragraph" w:customStyle="1" w:styleId="5CA51E0C3D2045B9AF1E2E1F5D893A90">
    <w:name w:val="5CA51E0C3D2045B9AF1E2E1F5D893A90"/>
  </w:style>
  <w:style w:type="paragraph" w:customStyle="1" w:styleId="FFCD8714E7F040EBBA4FF13145C77142">
    <w:name w:val="FFCD8714E7F040EBBA4FF13145C77142"/>
  </w:style>
  <w:style w:type="paragraph" w:customStyle="1" w:styleId="B32926570AF54618A941B19D2AB26A4D">
    <w:name w:val="B32926570AF54618A941B19D2AB26A4D"/>
  </w:style>
  <w:style w:type="paragraph" w:customStyle="1" w:styleId="6F511FB53147450D8CA34C33D4869365">
    <w:name w:val="6F511FB53147450D8CA34C33D4869365"/>
  </w:style>
  <w:style w:type="paragraph" w:customStyle="1" w:styleId="A49B03941B6947C4BB02470F69A78E42">
    <w:name w:val="A49B03941B6947C4BB02470F69A78E42"/>
  </w:style>
  <w:style w:type="paragraph" w:customStyle="1" w:styleId="9B195B7F85614AD19AE58CDB29F6037E">
    <w:name w:val="9B195B7F85614AD19AE58CDB29F6037E"/>
  </w:style>
  <w:style w:type="paragraph" w:customStyle="1" w:styleId="9DEB5B72380F40BCAD29E9B5734E8E27">
    <w:name w:val="9DEB5B72380F40BCAD29E9B5734E8E27"/>
  </w:style>
  <w:style w:type="paragraph" w:customStyle="1" w:styleId="1E605FF93ACE4010B167395F609605A1">
    <w:name w:val="1E605FF93ACE4010B167395F609605A1"/>
  </w:style>
  <w:style w:type="paragraph" w:customStyle="1" w:styleId="3BF1F501AD0E483CAA1F5E6ED9D416C2">
    <w:name w:val="3BF1F501AD0E483CAA1F5E6ED9D416C2"/>
  </w:style>
  <w:style w:type="paragraph" w:customStyle="1" w:styleId="DABD7B3804D64378A29CE82F0C71692B">
    <w:name w:val="DABD7B3804D64378A29CE82F0C71692B"/>
  </w:style>
  <w:style w:type="paragraph" w:customStyle="1" w:styleId="B063F817A9094AFCB17CC111BA26ABFD">
    <w:name w:val="B063F817A9094AFCB17CC111BA26ABFD"/>
  </w:style>
  <w:style w:type="paragraph" w:customStyle="1" w:styleId="55F6FD0B386748A889E89181F6FA8F94">
    <w:name w:val="55F6FD0B386748A889E89181F6FA8F94"/>
  </w:style>
  <w:style w:type="paragraph" w:customStyle="1" w:styleId="66F06EAFA8BB438EA69E23B61F95F0FD">
    <w:name w:val="66F06EAFA8BB438EA69E23B61F95F0FD"/>
  </w:style>
  <w:style w:type="paragraph" w:customStyle="1" w:styleId="6DC81838F0854AC3897C0AF39BEEC69F">
    <w:name w:val="6DC81838F0854AC3897C0AF39BEEC69F"/>
  </w:style>
  <w:style w:type="paragraph" w:customStyle="1" w:styleId="2D70C2EB2B624F2EB0DF30CE1F5DFE4F">
    <w:name w:val="2D70C2EB2B624F2EB0DF30CE1F5DFE4F"/>
  </w:style>
  <w:style w:type="paragraph" w:customStyle="1" w:styleId="FC5D899DACD04DA2911C8574E6F25B1A">
    <w:name w:val="FC5D899DACD04DA2911C8574E6F25B1A"/>
  </w:style>
  <w:style w:type="paragraph" w:customStyle="1" w:styleId="4B74B0F9B56340F7898D604F4A9620B4">
    <w:name w:val="4B74B0F9B56340F7898D604F4A9620B4"/>
  </w:style>
  <w:style w:type="paragraph" w:customStyle="1" w:styleId="BD58AEB3E79B40A68DABA71696DD1995">
    <w:name w:val="BD58AEB3E79B40A68DABA71696DD1995"/>
  </w:style>
  <w:style w:type="paragraph" w:customStyle="1" w:styleId="B0D9CE3A5B3E42B4A777C52A2ADF1B76">
    <w:name w:val="B0D9CE3A5B3E42B4A777C52A2ADF1B76"/>
  </w:style>
  <w:style w:type="paragraph" w:customStyle="1" w:styleId="BEAABB392AF9476BA6B9A027DB478CC9">
    <w:name w:val="BEAABB392AF9476BA6B9A027DB478CC9"/>
  </w:style>
  <w:style w:type="paragraph" w:customStyle="1" w:styleId="D1DA277449A04D29AE1A111DB25A5B3E">
    <w:name w:val="D1DA277449A04D29AE1A111DB25A5B3E"/>
  </w:style>
  <w:style w:type="paragraph" w:customStyle="1" w:styleId="0553C18C1D81443B9CE0AB1FCD55BBD5">
    <w:name w:val="0553C18C1D81443B9CE0AB1FCD55BBD5"/>
  </w:style>
  <w:style w:type="paragraph" w:customStyle="1" w:styleId="21ED6E8ECF144D1E9FCFB061C34D6CBA">
    <w:name w:val="21ED6E8ECF144D1E9FCFB061C34D6CBA"/>
  </w:style>
  <w:style w:type="paragraph" w:customStyle="1" w:styleId="CE79B41173BC480B84FF1C01E5DD4528">
    <w:name w:val="CE79B41173BC480B84FF1C01E5DD4528"/>
  </w:style>
  <w:style w:type="paragraph" w:customStyle="1" w:styleId="3E8955BB717A445091D47DDF97EDF71E">
    <w:name w:val="3E8955BB717A445091D47DDF97EDF71E"/>
  </w:style>
  <w:style w:type="paragraph" w:customStyle="1" w:styleId="9316C4E9718F4B259FE097B7898B91B6">
    <w:name w:val="9316C4E9718F4B259FE097B7898B91B6"/>
  </w:style>
  <w:style w:type="paragraph" w:customStyle="1" w:styleId="C80349E70A9A4BF1B4660C2C48CFBA3D">
    <w:name w:val="C80349E70A9A4BF1B4660C2C48CFBA3D"/>
  </w:style>
  <w:style w:type="paragraph" w:customStyle="1" w:styleId="5A12F137325441C0857BC04D57761656">
    <w:name w:val="5A12F137325441C0857BC04D57761656"/>
  </w:style>
  <w:style w:type="paragraph" w:customStyle="1" w:styleId="DBE6FE823446407489BD98AE123772C5">
    <w:name w:val="DBE6FE823446407489BD98AE123772C5"/>
  </w:style>
  <w:style w:type="paragraph" w:customStyle="1" w:styleId="B581DD40D5374689A34162529DDFB90B">
    <w:name w:val="B581DD40D5374689A34162529DDFB90B"/>
  </w:style>
  <w:style w:type="paragraph" w:customStyle="1" w:styleId="F47BCC46A0C84CC7BA5C660BA237259F">
    <w:name w:val="F47BCC46A0C84CC7BA5C660BA237259F"/>
  </w:style>
  <w:style w:type="paragraph" w:customStyle="1" w:styleId="72C0D48425224766B5AA782B89322ECF">
    <w:name w:val="72C0D48425224766B5AA782B89322ECF"/>
  </w:style>
  <w:style w:type="paragraph" w:customStyle="1" w:styleId="E1073A27C7184E3C8E50F2E450752602">
    <w:name w:val="E1073A27C7184E3C8E50F2E450752602"/>
  </w:style>
  <w:style w:type="paragraph" w:customStyle="1" w:styleId="5A7521A984CC4DC0AD312D8F8A38EEA0">
    <w:name w:val="5A7521A984CC4DC0AD312D8F8A38EEA0"/>
  </w:style>
  <w:style w:type="paragraph" w:customStyle="1" w:styleId="B38A69A81F8140B98D281D7D1E33F179">
    <w:name w:val="B38A69A81F8140B98D281D7D1E33F179"/>
  </w:style>
  <w:style w:type="paragraph" w:customStyle="1" w:styleId="8E8BF39A3F4349B6994426EE7853372A">
    <w:name w:val="8E8BF39A3F4349B6994426EE7853372A"/>
  </w:style>
  <w:style w:type="paragraph" w:customStyle="1" w:styleId="9FB45FE93D3F462281E0EBC415FB5A32">
    <w:name w:val="9FB45FE93D3F462281E0EBC415FB5A32"/>
  </w:style>
  <w:style w:type="paragraph" w:customStyle="1" w:styleId="5F64D5B976EE4B1B8012F2D3677FB507">
    <w:name w:val="5F64D5B976EE4B1B8012F2D3677FB507"/>
  </w:style>
  <w:style w:type="paragraph" w:customStyle="1" w:styleId="38E0B9223E654D49B97AD058AA11A42F">
    <w:name w:val="38E0B9223E654D49B97AD058AA11A42F"/>
  </w:style>
  <w:style w:type="paragraph" w:customStyle="1" w:styleId="B0E54B51FD1E44F4B02280F0E9B9FE45">
    <w:name w:val="B0E54B51FD1E44F4B02280F0E9B9FE45"/>
  </w:style>
  <w:style w:type="paragraph" w:customStyle="1" w:styleId="84B45CDE47FB40D292F26821890F2B43">
    <w:name w:val="84B45CDE47FB40D292F26821890F2B43"/>
  </w:style>
  <w:style w:type="paragraph" w:customStyle="1" w:styleId="33A15F45BD874214903E94E644EB025E">
    <w:name w:val="33A15F45BD874214903E94E644EB025E"/>
  </w:style>
  <w:style w:type="paragraph" w:customStyle="1" w:styleId="7B6BF94B69ED4353B8A66544C8285B74">
    <w:name w:val="7B6BF94B69ED4353B8A66544C8285B74"/>
  </w:style>
  <w:style w:type="paragraph" w:customStyle="1" w:styleId="3CA45A9DB83846EAA645192E361DE11A">
    <w:name w:val="3CA45A9DB83846EAA645192E361DE11A"/>
  </w:style>
  <w:style w:type="paragraph" w:customStyle="1" w:styleId="07B0C3ADBC35483F89FC445373F9960D">
    <w:name w:val="07B0C3ADBC35483F89FC445373F9960D"/>
  </w:style>
  <w:style w:type="paragraph" w:customStyle="1" w:styleId="4DE04DD429044ED695BFDBB91DDD5912">
    <w:name w:val="4DE04DD429044ED695BFDBB91DDD5912"/>
  </w:style>
  <w:style w:type="paragraph" w:customStyle="1" w:styleId="33BABB9B5AE2496090A2A002DAD9411B">
    <w:name w:val="33BABB9B5AE2496090A2A002DAD9411B"/>
  </w:style>
  <w:style w:type="paragraph" w:customStyle="1" w:styleId="AA076BAC7AF14D6F99122285347FEB81">
    <w:name w:val="AA076BAC7AF14D6F99122285347FEB81"/>
  </w:style>
  <w:style w:type="paragraph" w:customStyle="1" w:styleId="79ECDE2014354B2FA76433D46C2EE874">
    <w:name w:val="79ECDE2014354B2FA76433D46C2EE874"/>
  </w:style>
  <w:style w:type="paragraph" w:customStyle="1" w:styleId="A1404FFFBA4D4418B2CC2A0104441FEA">
    <w:name w:val="A1404FFFBA4D4418B2CC2A0104441FEA"/>
  </w:style>
  <w:style w:type="paragraph" w:customStyle="1" w:styleId="11EBBA30104644778FD571B6E14042D8">
    <w:name w:val="11EBBA30104644778FD571B6E14042D8"/>
  </w:style>
  <w:style w:type="paragraph" w:customStyle="1" w:styleId="99AD1E10F9204B3491921C4236A788AA">
    <w:name w:val="99AD1E10F9204B3491921C4236A788AA"/>
  </w:style>
  <w:style w:type="paragraph" w:customStyle="1" w:styleId="791FBDFEA43742279FDC1EC97A4115A0">
    <w:name w:val="791FBDFEA43742279FDC1EC97A4115A0"/>
  </w:style>
  <w:style w:type="paragraph" w:customStyle="1" w:styleId="B63D4880F4274AE5908A5EB46B9ED96B">
    <w:name w:val="B63D4880F4274AE5908A5EB46B9ED96B"/>
  </w:style>
  <w:style w:type="paragraph" w:customStyle="1" w:styleId="1820B77096B845DABFFD053A776736F7">
    <w:name w:val="1820B77096B845DABFFD053A776736F7"/>
  </w:style>
  <w:style w:type="paragraph" w:customStyle="1" w:styleId="765956A83CB54EED8DB1237B06A05D5A">
    <w:name w:val="765956A83CB54EED8DB1237B06A05D5A"/>
  </w:style>
  <w:style w:type="paragraph" w:customStyle="1" w:styleId="C61742CE45D5497D87E68FFAB0EA54BE">
    <w:name w:val="C61742CE45D5497D87E68FFAB0EA54BE"/>
  </w:style>
  <w:style w:type="paragraph" w:customStyle="1" w:styleId="5F8515561111471A90E09EFA85E6876D">
    <w:name w:val="5F8515561111471A90E09EFA85E6876D"/>
  </w:style>
  <w:style w:type="paragraph" w:customStyle="1" w:styleId="71B3F4B54D474A3282D524987C1AFA8D">
    <w:name w:val="71B3F4B54D474A3282D524987C1AFA8D"/>
  </w:style>
  <w:style w:type="paragraph" w:customStyle="1" w:styleId="65F955A8BD3B4491BD943D58807DE7D2">
    <w:name w:val="65F955A8BD3B4491BD943D58807DE7D2"/>
  </w:style>
  <w:style w:type="paragraph" w:customStyle="1" w:styleId="6E04F8F9A4EB4D72BBE6C6D7DA6B3C3C">
    <w:name w:val="6E04F8F9A4EB4D72BBE6C6D7DA6B3C3C"/>
  </w:style>
  <w:style w:type="paragraph" w:customStyle="1" w:styleId="6CF108A7E46D4C94BB79FF2847C322AA">
    <w:name w:val="6CF108A7E46D4C94BB79FF2847C322AA"/>
  </w:style>
  <w:style w:type="paragraph" w:customStyle="1" w:styleId="CCB44F389B994E668F3FA51A07D18AF8">
    <w:name w:val="CCB44F389B994E668F3FA51A07D18AF8"/>
  </w:style>
  <w:style w:type="paragraph" w:customStyle="1" w:styleId="E6EA5037A39A42CFA6BBA8747BEAC19B">
    <w:name w:val="E6EA5037A39A42CFA6BBA8747BEAC19B"/>
  </w:style>
  <w:style w:type="paragraph" w:customStyle="1" w:styleId="9913C643EBF04D37825FF2670262BDFB">
    <w:name w:val="9913C643EBF04D37825FF2670262BDFB"/>
  </w:style>
  <w:style w:type="paragraph" w:customStyle="1" w:styleId="1BCD87A95A0643B99E47D5119F31C3E1">
    <w:name w:val="1BCD87A95A0643B99E47D5119F31C3E1"/>
  </w:style>
  <w:style w:type="paragraph" w:customStyle="1" w:styleId="55A4CBDB62CC44F38AC4D766D3052A31">
    <w:name w:val="55A4CBDB62CC44F38AC4D766D3052A31"/>
  </w:style>
  <w:style w:type="paragraph" w:customStyle="1" w:styleId="C783F93080BA434DBF078108D6837D08">
    <w:name w:val="C783F93080BA434DBF078108D6837D08"/>
  </w:style>
  <w:style w:type="paragraph" w:customStyle="1" w:styleId="5F2FA7A0848A4D2A9D152D7D1F2A4D67">
    <w:name w:val="5F2FA7A0848A4D2A9D152D7D1F2A4D67"/>
  </w:style>
  <w:style w:type="paragraph" w:customStyle="1" w:styleId="9372F5EC2259434A931554B72BE7FE15">
    <w:name w:val="9372F5EC2259434A931554B72BE7FE15"/>
  </w:style>
  <w:style w:type="paragraph" w:customStyle="1" w:styleId="0872658BA4A04680A193B3D2AD872E71">
    <w:name w:val="0872658BA4A04680A193B3D2AD872E71"/>
  </w:style>
  <w:style w:type="paragraph" w:customStyle="1" w:styleId="54C397EBC97E47BEB343223A163BC756">
    <w:name w:val="54C397EBC97E47BEB343223A163BC756"/>
  </w:style>
  <w:style w:type="paragraph" w:customStyle="1" w:styleId="F226060685E44D30AC63DC35A1EC4075">
    <w:name w:val="F226060685E44D30AC63DC35A1EC4075"/>
  </w:style>
  <w:style w:type="paragraph" w:customStyle="1" w:styleId="A7D02FC19F3F4A649F7E37CE6C14CC33">
    <w:name w:val="A7D02FC19F3F4A649F7E37CE6C14CC33"/>
  </w:style>
  <w:style w:type="paragraph" w:customStyle="1" w:styleId="1B03A835ACF84EEC96208C15FB901699">
    <w:name w:val="1B03A835ACF84EEC96208C15FB901699"/>
  </w:style>
  <w:style w:type="paragraph" w:customStyle="1" w:styleId="45D297F588E24B35AD9908C539F7581E">
    <w:name w:val="45D297F588E24B35AD9908C539F7581E"/>
  </w:style>
  <w:style w:type="paragraph" w:customStyle="1" w:styleId="0BD7DD1D4412478D8AF78645F3D2B373">
    <w:name w:val="0BD7DD1D4412478D8AF78645F3D2B373"/>
  </w:style>
  <w:style w:type="paragraph" w:customStyle="1" w:styleId="EF3A50A82BAA4569BFA1C2A24C866325">
    <w:name w:val="EF3A50A82BAA4569BFA1C2A24C866325"/>
  </w:style>
  <w:style w:type="paragraph" w:customStyle="1" w:styleId="3AE0676B293B4AF9B3583FD0DAF26837">
    <w:name w:val="3AE0676B293B4AF9B3583FD0DAF26837"/>
  </w:style>
  <w:style w:type="paragraph" w:customStyle="1" w:styleId="CCAB126CC6D0459C8DF79B3F15385C15">
    <w:name w:val="CCAB126CC6D0459C8DF79B3F15385C15"/>
  </w:style>
  <w:style w:type="paragraph" w:customStyle="1" w:styleId="CF314CE271164B31B34966DB9573EBB2">
    <w:name w:val="CF314CE271164B31B34966DB9573EBB2"/>
  </w:style>
  <w:style w:type="paragraph" w:customStyle="1" w:styleId="81ECD99B768A48CCA0C708FBA0911757">
    <w:name w:val="81ECD99B768A48CCA0C708FBA0911757"/>
  </w:style>
  <w:style w:type="paragraph" w:customStyle="1" w:styleId="DAAAC72853D34A16A3ED0CA413347F8A">
    <w:name w:val="DAAAC72853D34A16A3ED0CA413347F8A"/>
  </w:style>
  <w:style w:type="paragraph" w:customStyle="1" w:styleId="55D4AA6602464399BCBC10E4C80054C8">
    <w:name w:val="55D4AA6602464399BCBC10E4C80054C8"/>
  </w:style>
  <w:style w:type="paragraph" w:customStyle="1" w:styleId="8227DC62AFF94CCD9C93643A035EE55C">
    <w:name w:val="8227DC62AFF94CCD9C93643A035EE55C"/>
  </w:style>
  <w:style w:type="paragraph" w:customStyle="1" w:styleId="5B50B7D8EAED45CF96D9696FBF19E7C7">
    <w:name w:val="5B50B7D8EAED45CF96D9696FBF19E7C7"/>
  </w:style>
  <w:style w:type="paragraph" w:customStyle="1" w:styleId="3025AEB31DD542AC99E6691F1E22DE1F">
    <w:name w:val="3025AEB31DD542AC99E6691F1E22DE1F"/>
  </w:style>
  <w:style w:type="paragraph" w:customStyle="1" w:styleId="DD501752ACBD42689448ED40DE50B2E6">
    <w:name w:val="DD501752ACBD42689448ED40DE50B2E6"/>
  </w:style>
  <w:style w:type="paragraph" w:customStyle="1" w:styleId="D67C57F5D77F41F1ABDF1D834D6E9F56">
    <w:name w:val="D67C57F5D77F41F1ABDF1D834D6E9F56"/>
  </w:style>
  <w:style w:type="paragraph" w:customStyle="1" w:styleId="E668898955574FCBB009BE506BCFC1B7">
    <w:name w:val="E668898955574FCBB009BE506BCFC1B7"/>
  </w:style>
  <w:style w:type="paragraph" w:customStyle="1" w:styleId="8FB423FC0318477D8F2C4EA09A740A57">
    <w:name w:val="8FB423FC0318477D8F2C4EA09A740A57"/>
  </w:style>
  <w:style w:type="paragraph" w:customStyle="1" w:styleId="AAE437A4A0244F21BEBBF2B80DD19B79">
    <w:name w:val="AAE437A4A0244F21BEBBF2B80DD19B79"/>
  </w:style>
  <w:style w:type="paragraph" w:customStyle="1" w:styleId="44A9653133C44B11A8DA016AD8CBC6EA">
    <w:name w:val="44A9653133C44B11A8DA016AD8CBC6EA"/>
  </w:style>
  <w:style w:type="paragraph" w:customStyle="1" w:styleId="ABC6FA6240FA4BC6B04F424A9F8D7F37">
    <w:name w:val="ABC6FA6240FA4BC6B04F424A9F8D7F37"/>
  </w:style>
  <w:style w:type="paragraph" w:customStyle="1" w:styleId="50B90C3A6CC44F1F852FAC2E358CAA1F">
    <w:name w:val="50B90C3A6CC44F1F852FAC2E358CAA1F"/>
  </w:style>
  <w:style w:type="paragraph" w:customStyle="1" w:styleId="F36AFCD0FC404BE48E59C056046669E0">
    <w:name w:val="F36AFCD0FC404BE48E59C056046669E0"/>
  </w:style>
  <w:style w:type="paragraph" w:customStyle="1" w:styleId="260B7EE9EE264EBAA2CB6D950BC128C7">
    <w:name w:val="260B7EE9EE264EBAA2CB6D950BC128C7"/>
  </w:style>
  <w:style w:type="paragraph" w:customStyle="1" w:styleId="5DCF0FBBE5744E38B2ADA6523E6DDF31">
    <w:name w:val="5DCF0FBBE5744E38B2ADA6523E6DDF31"/>
  </w:style>
  <w:style w:type="paragraph" w:customStyle="1" w:styleId="BB432B0B018B4B98AD2D3AB25BEEF586">
    <w:name w:val="BB432B0B018B4B98AD2D3AB25BEEF586"/>
  </w:style>
  <w:style w:type="paragraph" w:customStyle="1" w:styleId="3C3292433FB947399AF41C3223E78AD3">
    <w:name w:val="3C3292433FB947399AF41C3223E78AD3"/>
  </w:style>
  <w:style w:type="paragraph" w:customStyle="1" w:styleId="0BA9F0EC16034A74B014565912A28944">
    <w:name w:val="0BA9F0EC16034A74B014565912A28944"/>
  </w:style>
  <w:style w:type="paragraph" w:customStyle="1" w:styleId="0FBA1F9B09044A27B4E49CA028C653D0">
    <w:name w:val="0FBA1F9B09044A27B4E49CA028C653D0"/>
  </w:style>
  <w:style w:type="paragraph" w:customStyle="1" w:styleId="83C81B82D12E441F97C95009390F371A">
    <w:name w:val="83C81B82D12E441F97C95009390F371A"/>
  </w:style>
  <w:style w:type="paragraph" w:customStyle="1" w:styleId="886A73BF5292403A89042E96E59388FF">
    <w:name w:val="886A73BF5292403A89042E96E59388FF"/>
  </w:style>
  <w:style w:type="paragraph" w:customStyle="1" w:styleId="17D81749DD6F43FCB46A7A4EBBB2FDD7">
    <w:name w:val="17D81749DD6F43FCB46A7A4EBBB2FDD7"/>
  </w:style>
  <w:style w:type="paragraph" w:customStyle="1" w:styleId="F2F4430905894CEA895E6A032CA6E43E">
    <w:name w:val="F2F4430905894CEA895E6A032CA6E43E"/>
  </w:style>
  <w:style w:type="paragraph" w:customStyle="1" w:styleId="6553D4D6088F46B4BC9C524625A9D62E">
    <w:name w:val="6553D4D6088F46B4BC9C524625A9D62E"/>
  </w:style>
  <w:style w:type="paragraph" w:customStyle="1" w:styleId="C26B87AF56674ABEA71F345FB19BF051">
    <w:name w:val="C26B87AF56674ABEA71F345FB19BF051"/>
  </w:style>
  <w:style w:type="paragraph" w:customStyle="1" w:styleId="6CB477D955FF49BBA6E9928E595F4879">
    <w:name w:val="6CB477D955FF49BBA6E9928E595F4879"/>
  </w:style>
  <w:style w:type="paragraph" w:customStyle="1" w:styleId="93148481A4C74E9FB4B02C3ED4884431">
    <w:name w:val="93148481A4C74E9FB4B02C3ED4884431"/>
  </w:style>
  <w:style w:type="paragraph" w:customStyle="1" w:styleId="F645D3BDED744EE48FEF00A33F3FDC50">
    <w:name w:val="F645D3BDED744EE48FEF00A33F3FDC50"/>
  </w:style>
  <w:style w:type="paragraph" w:customStyle="1" w:styleId="C208BE74BC924A6EA66E98C7070FCA07">
    <w:name w:val="C208BE74BC924A6EA66E98C7070FCA07"/>
  </w:style>
  <w:style w:type="paragraph" w:customStyle="1" w:styleId="0D7B034A595645EE90147262A9805EF6">
    <w:name w:val="0D7B034A595645EE90147262A9805EF6"/>
  </w:style>
  <w:style w:type="paragraph" w:customStyle="1" w:styleId="44E9F747C3BD41BDB3BB878FD6B4F021">
    <w:name w:val="44E9F747C3BD41BDB3BB878FD6B4F021"/>
  </w:style>
  <w:style w:type="paragraph" w:customStyle="1" w:styleId="017181C430BE4700B80D01B73B982076">
    <w:name w:val="017181C430BE4700B80D01B73B982076"/>
  </w:style>
  <w:style w:type="paragraph" w:customStyle="1" w:styleId="56E15D1CEB4A49789833AA5F31047CC3">
    <w:name w:val="56E15D1CEB4A49789833AA5F31047CC3"/>
  </w:style>
  <w:style w:type="paragraph" w:customStyle="1" w:styleId="9FF6188A8D464AE086DC747A4E07E36D">
    <w:name w:val="9FF6188A8D464AE086DC747A4E07E36D"/>
  </w:style>
  <w:style w:type="paragraph" w:customStyle="1" w:styleId="4DD5C037E14C4257AE657783418E0674">
    <w:name w:val="4DD5C037E14C4257AE657783418E0674"/>
  </w:style>
  <w:style w:type="paragraph" w:customStyle="1" w:styleId="C4B33C8D0F2C46E4B1749830F3DDB0DE">
    <w:name w:val="C4B33C8D0F2C46E4B1749830F3DDB0DE"/>
  </w:style>
  <w:style w:type="paragraph" w:customStyle="1" w:styleId="15798DB590BB403EA8E5932E0D3D10DE">
    <w:name w:val="15798DB590BB403EA8E5932E0D3D10DE"/>
  </w:style>
  <w:style w:type="paragraph" w:customStyle="1" w:styleId="37DA2168AF0F4F22BE53D45D773B44F1">
    <w:name w:val="37DA2168AF0F4F22BE53D45D773B44F1"/>
  </w:style>
  <w:style w:type="paragraph" w:customStyle="1" w:styleId="1217D1D6809E4637AF73C5468DDE9FB8">
    <w:name w:val="1217D1D6809E4637AF73C5468DDE9FB8"/>
  </w:style>
  <w:style w:type="paragraph" w:customStyle="1" w:styleId="39E0C7B09DC240968DFC88D18318FB40">
    <w:name w:val="39E0C7B09DC240968DFC88D18318FB40"/>
  </w:style>
  <w:style w:type="paragraph" w:customStyle="1" w:styleId="95E270E9EE1B4ED590DB23E64F351C0C">
    <w:name w:val="95E270E9EE1B4ED590DB23E64F351C0C"/>
  </w:style>
  <w:style w:type="paragraph" w:customStyle="1" w:styleId="186E9522559D44DAB7535FCB810B11B2">
    <w:name w:val="186E9522559D44DAB7535FCB810B11B2"/>
  </w:style>
  <w:style w:type="paragraph" w:customStyle="1" w:styleId="9D38D5F0E49D40E694808B4139A10622">
    <w:name w:val="9D38D5F0E49D40E694808B4139A10622"/>
  </w:style>
  <w:style w:type="paragraph" w:customStyle="1" w:styleId="FBC7AE6B1D3B4C93BD7E997484E60AFE">
    <w:name w:val="FBC7AE6B1D3B4C93BD7E997484E60AFE"/>
  </w:style>
  <w:style w:type="paragraph" w:customStyle="1" w:styleId="D42CC5EEE6D34BE3A289E4C56AB09B87">
    <w:name w:val="D42CC5EEE6D34BE3A289E4C56AB09B87"/>
  </w:style>
  <w:style w:type="paragraph" w:customStyle="1" w:styleId="A6F19AD63F0E4F20A0D4D95770C6879D">
    <w:name w:val="A6F19AD63F0E4F20A0D4D95770C6879D"/>
  </w:style>
  <w:style w:type="paragraph" w:customStyle="1" w:styleId="1811E383A2A74F1FB9863DFC18D9F195">
    <w:name w:val="1811E383A2A74F1FB9863DFC18D9F195"/>
  </w:style>
  <w:style w:type="paragraph" w:customStyle="1" w:styleId="14B2A999521A4674B278FDBA54953488">
    <w:name w:val="14B2A999521A4674B278FDBA54953488"/>
  </w:style>
  <w:style w:type="paragraph" w:customStyle="1" w:styleId="90DD876822914F91A406817D48F783E1">
    <w:name w:val="90DD876822914F91A406817D48F783E1"/>
  </w:style>
  <w:style w:type="paragraph" w:customStyle="1" w:styleId="1575A0462E8648E1BD8C9E0C32A11CC2">
    <w:name w:val="1575A0462E8648E1BD8C9E0C32A11CC2"/>
  </w:style>
  <w:style w:type="paragraph" w:customStyle="1" w:styleId="68AB57583B6F4265BDE315B32C07DBE5">
    <w:name w:val="68AB57583B6F4265BDE315B32C07DBE5"/>
  </w:style>
  <w:style w:type="paragraph" w:customStyle="1" w:styleId="808C3E39043E43F2962883960D8DD532">
    <w:name w:val="808C3E39043E43F2962883960D8DD532"/>
  </w:style>
  <w:style w:type="paragraph" w:customStyle="1" w:styleId="CAF248C2C38E482896B2EF23620FC526">
    <w:name w:val="CAF248C2C38E482896B2EF23620FC526"/>
  </w:style>
  <w:style w:type="paragraph" w:customStyle="1" w:styleId="96BD67283A2D4D2E8347A5ACD06A360B">
    <w:name w:val="96BD67283A2D4D2E8347A5ACD06A360B"/>
  </w:style>
  <w:style w:type="paragraph" w:customStyle="1" w:styleId="94B7BB9B1F27414DA6F439AD66056F79">
    <w:name w:val="94B7BB9B1F27414DA6F439AD66056F79"/>
  </w:style>
  <w:style w:type="paragraph" w:customStyle="1" w:styleId="71434F17EE5145F78564289742C89E96">
    <w:name w:val="71434F17EE5145F78564289742C89E96"/>
  </w:style>
  <w:style w:type="paragraph" w:customStyle="1" w:styleId="02799F4B06224C4292960C25112376FD">
    <w:name w:val="02799F4B06224C4292960C25112376FD"/>
  </w:style>
  <w:style w:type="paragraph" w:customStyle="1" w:styleId="FEC09452010C4AA6A37E25604C6E050D">
    <w:name w:val="FEC09452010C4AA6A37E25604C6E050D"/>
  </w:style>
  <w:style w:type="paragraph" w:customStyle="1" w:styleId="E85CFDFC8B004E0EBC9678ACBD878A3A">
    <w:name w:val="E85CFDFC8B004E0EBC9678ACBD878A3A"/>
  </w:style>
  <w:style w:type="paragraph" w:customStyle="1" w:styleId="5E52FA41C9D6413FB426E8E2EE1DD811">
    <w:name w:val="5E52FA41C9D6413FB426E8E2EE1DD811"/>
  </w:style>
  <w:style w:type="paragraph" w:customStyle="1" w:styleId="4CAF1B94D00E4BF9920B8B8908B8950D">
    <w:name w:val="4CAF1B94D00E4BF9920B8B8908B8950D"/>
  </w:style>
  <w:style w:type="paragraph" w:customStyle="1" w:styleId="8922ABC2E371477B974A486F5764E35A">
    <w:name w:val="8922ABC2E371477B974A486F5764E35A"/>
  </w:style>
  <w:style w:type="paragraph" w:customStyle="1" w:styleId="82B9031283444ED2882B5C2534C4B528">
    <w:name w:val="82B9031283444ED2882B5C2534C4B528"/>
  </w:style>
  <w:style w:type="paragraph" w:customStyle="1" w:styleId="5EBC5F958FB34D2B83DBE7A83783CC5C">
    <w:name w:val="5EBC5F958FB34D2B83DBE7A83783CC5C"/>
  </w:style>
  <w:style w:type="paragraph" w:customStyle="1" w:styleId="3909B7F6465C4EC49610C39309147657">
    <w:name w:val="3909B7F6465C4EC49610C39309147657"/>
  </w:style>
  <w:style w:type="paragraph" w:customStyle="1" w:styleId="4065677D4D0841738045D3F4B36678EC">
    <w:name w:val="4065677D4D0841738045D3F4B36678EC"/>
  </w:style>
  <w:style w:type="paragraph" w:customStyle="1" w:styleId="583D9306DCA1494A81E5B82C263686DB">
    <w:name w:val="583D9306DCA1494A81E5B82C263686DB"/>
  </w:style>
  <w:style w:type="paragraph" w:customStyle="1" w:styleId="D5280E40E9104190BB6E91D3A6648BC3">
    <w:name w:val="D5280E40E9104190BB6E91D3A6648BC3"/>
  </w:style>
  <w:style w:type="paragraph" w:customStyle="1" w:styleId="3749533E3F204482BA9F4221E2A68346">
    <w:name w:val="3749533E3F204482BA9F4221E2A68346"/>
  </w:style>
  <w:style w:type="paragraph" w:customStyle="1" w:styleId="5B713433FB3649E7A90758913C284367">
    <w:name w:val="5B713433FB3649E7A90758913C284367"/>
  </w:style>
  <w:style w:type="paragraph" w:customStyle="1" w:styleId="0A9720623CAF410B95775CE2919B0C43">
    <w:name w:val="0A9720623CAF410B95775CE2919B0C43"/>
  </w:style>
  <w:style w:type="paragraph" w:customStyle="1" w:styleId="26FA69236CF24AC5A9BC4D8FFD5C5539">
    <w:name w:val="26FA69236CF24AC5A9BC4D8FFD5C5539"/>
  </w:style>
  <w:style w:type="paragraph" w:customStyle="1" w:styleId="83CB9375A98F4562A21639931A94B8C0">
    <w:name w:val="83CB9375A98F4562A21639931A94B8C0"/>
  </w:style>
  <w:style w:type="paragraph" w:customStyle="1" w:styleId="8DFDB8CAD307413581ACE5EBF7026594">
    <w:name w:val="8DFDB8CAD307413581ACE5EBF7026594"/>
  </w:style>
  <w:style w:type="paragraph" w:customStyle="1" w:styleId="ABE6451432D04BFDB0BC02A093234B4C">
    <w:name w:val="ABE6451432D04BFDB0BC02A093234B4C"/>
  </w:style>
  <w:style w:type="paragraph" w:customStyle="1" w:styleId="C4BF765A74B54E139A1CCD89AB5CBAAA">
    <w:name w:val="C4BF765A74B54E139A1CCD89AB5CBAAA"/>
  </w:style>
  <w:style w:type="paragraph" w:customStyle="1" w:styleId="31B7C720E0AF491E8179401DFBFF3FFC">
    <w:name w:val="31B7C720E0AF491E8179401DFBFF3FFC"/>
  </w:style>
  <w:style w:type="paragraph" w:customStyle="1" w:styleId="1EE4C93325834DA797B40A510F8CDD6C">
    <w:name w:val="1EE4C93325834DA797B40A510F8CDD6C"/>
  </w:style>
  <w:style w:type="paragraph" w:customStyle="1" w:styleId="84E94B6D1058463EBA4B4CF819703211">
    <w:name w:val="84E94B6D1058463EBA4B4CF819703211"/>
  </w:style>
  <w:style w:type="paragraph" w:customStyle="1" w:styleId="F6A646702AFB42CCBA2AE8F86920BDF3">
    <w:name w:val="F6A646702AFB42CCBA2AE8F86920BDF3"/>
  </w:style>
  <w:style w:type="paragraph" w:customStyle="1" w:styleId="5F69927AD9CC46BBB660DD8EFF685127">
    <w:name w:val="5F69927AD9CC46BBB660DD8EFF685127"/>
  </w:style>
  <w:style w:type="paragraph" w:customStyle="1" w:styleId="A2563F1998784EC8B34C9A4B88AA18EB">
    <w:name w:val="A2563F1998784EC8B34C9A4B88AA18EB"/>
  </w:style>
  <w:style w:type="paragraph" w:customStyle="1" w:styleId="7C01DE67F21C435191B863F5F8F0AB92">
    <w:name w:val="7C01DE67F21C435191B863F5F8F0AB92"/>
  </w:style>
  <w:style w:type="paragraph" w:customStyle="1" w:styleId="D061FF9954B1425B88EA69D0FFB845D4">
    <w:name w:val="D061FF9954B1425B88EA69D0FFB845D4"/>
  </w:style>
  <w:style w:type="paragraph" w:customStyle="1" w:styleId="E8F6081B2BA44830866A22E33A7832CB">
    <w:name w:val="E8F6081B2BA44830866A22E33A7832CB"/>
  </w:style>
  <w:style w:type="paragraph" w:customStyle="1" w:styleId="6410160AE30540C7922E662BA8929543">
    <w:name w:val="6410160AE30540C7922E662BA8929543"/>
  </w:style>
  <w:style w:type="paragraph" w:customStyle="1" w:styleId="F4A832152E8840BD90FC9C0799A31216">
    <w:name w:val="F4A832152E8840BD90FC9C0799A31216"/>
  </w:style>
  <w:style w:type="paragraph" w:customStyle="1" w:styleId="D24DE184BD34435485EE0425F1482D51">
    <w:name w:val="D24DE184BD34435485EE0425F1482D51"/>
  </w:style>
  <w:style w:type="paragraph" w:customStyle="1" w:styleId="2368154D8B7643828366FB9A2BF9C0E4">
    <w:name w:val="2368154D8B7643828366FB9A2BF9C0E4"/>
  </w:style>
  <w:style w:type="paragraph" w:customStyle="1" w:styleId="968D0955C7D3429F97B645B64777B24C">
    <w:name w:val="968D0955C7D3429F97B645B64777B24C"/>
  </w:style>
  <w:style w:type="paragraph" w:customStyle="1" w:styleId="123B92DA36444E98BC43BB5AD3F82E66">
    <w:name w:val="123B92DA36444E98BC43BB5AD3F82E66"/>
  </w:style>
  <w:style w:type="paragraph" w:customStyle="1" w:styleId="30E148F403ED4721B13A5D71551F3058">
    <w:name w:val="30E148F403ED4721B13A5D71551F3058"/>
  </w:style>
  <w:style w:type="paragraph" w:customStyle="1" w:styleId="32B1596CC1364235B1200F4A1F805346">
    <w:name w:val="32B1596CC1364235B1200F4A1F805346"/>
  </w:style>
  <w:style w:type="paragraph" w:customStyle="1" w:styleId="0D90FD0D742647EF842F0F1E6EAFCDB8">
    <w:name w:val="0D90FD0D742647EF842F0F1E6EAFCDB8"/>
  </w:style>
  <w:style w:type="paragraph" w:customStyle="1" w:styleId="613FDF3B37ED426882498131E63ED515">
    <w:name w:val="613FDF3B37ED426882498131E63ED515"/>
  </w:style>
  <w:style w:type="paragraph" w:customStyle="1" w:styleId="BD7D06A157C1452C8674788188F3378A">
    <w:name w:val="BD7D06A157C1452C8674788188F3378A"/>
  </w:style>
  <w:style w:type="paragraph" w:customStyle="1" w:styleId="A1524681D94E4E3A86F0B33A221200FF">
    <w:name w:val="A1524681D94E4E3A86F0B33A221200FF"/>
  </w:style>
  <w:style w:type="paragraph" w:customStyle="1" w:styleId="1CCD5B8D622D467E8AB892C6860C8495">
    <w:name w:val="1CCD5B8D622D467E8AB892C6860C8495"/>
  </w:style>
  <w:style w:type="paragraph" w:customStyle="1" w:styleId="CB8E5123255B414DA2E6A58A9978CA7E">
    <w:name w:val="CB8E5123255B414DA2E6A58A9978CA7E"/>
  </w:style>
  <w:style w:type="paragraph" w:customStyle="1" w:styleId="4093678D164B4814802AA8D2E5389928">
    <w:name w:val="4093678D164B4814802AA8D2E5389928"/>
  </w:style>
  <w:style w:type="paragraph" w:customStyle="1" w:styleId="5D5E7E255E954A79ABEA5921C29C761A">
    <w:name w:val="5D5E7E255E954A79ABEA5921C29C761A"/>
  </w:style>
  <w:style w:type="paragraph" w:customStyle="1" w:styleId="F945E12C70B24184AC763395B3AE62C3">
    <w:name w:val="F945E12C70B24184AC763395B3AE62C3"/>
  </w:style>
  <w:style w:type="paragraph" w:customStyle="1" w:styleId="0BA1B932D4984B54952C67D56B058DF7">
    <w:name w:val="0BA1B932D4984B54952C67D56B058DF7"/>
  </w:style>
  <w:style w:type="paragraph" w:customStyle="1" w:styleId="EB4E372C5997471FAD729E5C462D7813">
    <w:name w:val="EB4E372C5997471FAD729E5C462D7813"/>
  </w:style>
  <w:style w:type="paragraph" w:customStyle="1" w:styleId="6DC1875FF2E34E5AAE4AA05BAB649D78">
    <w:name w:val="6DC1875FF2E34E5AAE4AA05BAB649D78"/>
  </w:style>
  <w:style w:type="paragraph" w:customStyle="1" w:styleId="9E597B4D0B99465CA2D393B47BE3AAA1">
    <w:name w:val="9E597B4D0B99465CA2D393B47BE3AAA1"/>
  </w:style>
  <w:style w:type="paragraph" w:customStyle="1" w:styleId="D6035050F73F404CAE2F25B6EE53F74D">
    <w:name w:val="D6035050F73F404CAE2F25B6EE53F74D"/>
  </w:style>
  <w:style w:type="paragraph" w:customStyle="1" w:styleId="DD677527A8404F24AD4536D425C83B9E">
    <w:name w:val="DD677527A8404F24AD4536D425C83B9E"/>
  </w:style>
  <w:style w:type="paragraph" w:customStyle="1" w:styleId="61B921A9DA2F4F0193C8F34E2E8A70E3">
    <w:name w:val="61B921A9DA2F4F0193C8F34E2E8A70E3"/>
  </w:style>
  <w:style w:type="paragraph" w:customStyle="1" w:styleId="899337BE9C774860A5122A31177A7275">
    <w:name w:val="899337BE9C774860A5122A31177A7275"/>
  </w:style>
  <w:style w:type="paragraph" w:customStyle="1" w:styleId="E814544C01CC4BB8B5449FABC1EC6118">
    <w:name w:val="E814544C01CC4BB8B5449FABC1EC6118"/>
  </w:style>
  <w:style w:type="paragraph" w:customStyle="1" w:styleId="E3503B4FC1664C908AB3EE6BC2570966">
    <w:name w:val="E3503B4FC1664C908AB3EE6BC2570966"/>
  </w:style>
  <w:style w:type="paragraph" w:customStyle="1" w:styleId="C7FAA3AE98D74167BAEDDA0691BE422D">
    <w:name w:val="C7FAA3AE98D74167BAEDDA0691BE422D"/>
  </w:style>
  <w:style w:type="paragraph" w:customStyle="1" w:styleId="D907CBDCC3474270A951A785419C6B7F">
    <w:name w:val="D907CBDCC3474270A951A785419C6B7F"/>
  </w:style>
  <w:style w:type="paragraph" w:customStyle="1" w:styleId="0AD6082A72E1485789D8310EAD9F04AF">
    <w:name w:val="0AD6082A72E1485789D8310EAD9F04AF"/>
  </w:style>
  <w:style w:type="paragraph" w:customStyle="1" w:styleId="246137FFF5114D659F06BE5A0794CF46">
    <w:name w:val="246137FFF5114D659F06BE5A0794CF46"/>
  </w:style>
  <w:style w:type="paragraph" w:customStyle="1" w:styleId="D57B13C1F00740EC992BBCCF76144FCF">
    <w:name w:val="D57B13C1F00740EC992BBCCF76144FCF"/>
  </w:style>
  <w:style w:type="paragraph" w:customStyle="1" w:styleId="C2073DBCC674479EBF2A1F18C36A499F">
    <w:name w:val="C2073DBCC674479EBF2A1F18C36A499F"/>
  </w:style>
  <w:style w:type="paragraph" w:customStyle="1" w:styleId="EEE1536A6D034068A5FC463AD2FC2F9C">
    <w:name w:val="EEE1536A6D034068A5FC463AD2FC2F9C"/>
  </w:style>
  <w:style w:type="paragraph" w:customStyle="1" w:styleId="D0560341FCDF419180A13D569793BC81">
    <w:name w:val="D0560341FCDF419180A13D569793BC81"/>
  </w:style>
  <w:style w:type="paragraph" w:customStyle="1" w:styleId="3A5A829A33404253AAF587A99D222025">
    <w:name w:val="3A5A829A33404253AAF587A99D222025"/>
  </w:style>
  <w:style w:type="paragraph" w:customStyle="1" w:styleId="7F57F769C2B640EAB8B2BE8538AD6FAC">
    <w:name w:val="7F57F769C2B640EAB8B2BE8538AD6FAC"/>
  </w:style>
  <w:style w:type="paragraph" w:customStyle="1" w:styleId="F943A14930564847A76C0C96A9003921">
    <w:name w:val="F943A14930564847A76C0C96A9003921"/>
  </w:style>
  <w:style w:type="paragraph" w:customStyle="1" w:styleId="64869C6AAA9D4AA7B6C64FD42A2ACDEE">
    <w:name w:val="64869C6AAA9D4AA7B6C64FD42A2ACDEE"/>
  </w:style>
  <w:style w:type="paragraph" w:customStyle="1" w:styleId="05F959DE35C34D7096FACF6343130F17">
    <w:name w:val="05F959DE35C34D7096FACF6343130F17"/>
  </w:style>
  <w:style w:type="paragraph" w:customStyle="1" w:styleId="3301428D391F4158B2AC5F8826464ADD">
    <w:name w:val="3301428D391F4158B2AC5F8826464ADD"/>
  </w:style>
  <w:style w:type="paragraph" w:customStyle="1" w:styleId="A27C2493E5D74DFF8E8CCA24FFC03409">
    <w:name w:val="A27C2493E5D74DFF8E8CCA24FFC03409"/>
  </w:style>
  <w:style w:type="paragraph" w:customStyle="1" w:styleId="5F999486F2C24DA9BD6CF93BB54EB762">
    <w:name w:val="5F999486F2C24DA9BD6CF93BB54EB762"/>
  </w:style>
  <w:style w:type="paragraph" w:customStyle="1" w:styleId="0B357FF91C754BD9BE46303308458185">
    <w:name w:val="0B357FF91C754BD9BE46303308458185"/>
  </w:style>
  <w:style w:type="paragraph" w:customStyle="1" w:styleId="E4F3A3359FA14EA7A2F9712CA092DA09">
    <w:name w:val="E4F3A3359FA14EA7A2F9712CA092DA09"/>
  </w:style>
  <w:style w:type="paragraph" w:customStyle="1" w:styleId="755A55BB0F5B4B398EB5B3D05390C9CF">
    <w:name w:val="755A55BB0F5B4B398EB5B3D05390C9CF"/>
  </w:style>
  <w:style w:type="paragraph" w:customStyle="1" w:styleId="F783775E91F74DB3BC45B87F45E33E44">
    <w:name w:val="F783775E91F74DB3BC45B87F45E33E44"/>
  </w:style>
  <w:style w:type="paragraph" w:customStyle="1" w:styleId="59617F7590B949E5A72484BB9E7D1A42">
    <w:name w:val="59617F7590B949E5A72484BB9E7D1A42"/>
  </w:style>
  <w:style w:type="paragraph" w:customStyle="1" w:styleId="7BB91A1E9B99456D8ED8C867F6D9EDCE">
    <w:name w:val="7BB91A1E9B99456D8ED8C867F6D9EDCE"/>
  </w:style>
  <w:style w:type="paragraph" w:customStyle="1" w:styleId="7E8C0E8A60A2477AA425F0989C60E74C">
    <w:name w:val="7E8C0E8A60A2477AA425F0989C60E74C"/>
  </w:style>
  <w:style w:type="paragraph" w:customStyle="1" w:styleId="4EF043E8C1F4466D97D54D4E6F5E27FB">
    <w:name w:val="4EF043E8C1F4466D97D54D4E6F5E27FB"/>
  </w:style>
  <w:style w:type="paragraph" w:customStyle="1" w:styleId="3526501B6BB54E2A926D893E6AE3CFE7">
    <w:name w:val="3526501B6BB54E2A926D893E6AE3CFE7"/>
  </w:style>
  <w:style w:type="paragraph" w:customStyle="1" w:styleId="F2E3C160E32A43208B959EED42C54D09">
    <w:name w:val="F2E3C160E32A43208B959EED42C54D09"/>
  </w:style>
  <w:style w:type="paragraph" w:customStyle="1" w:styleId="11053034694E454B9524067095FB96F6">
    <w:name w:val="11053034694E454B9524067095FB96F6"/>
  </w:style>
  <w:style w:type="paragraph" w:customStyle="1" w:styleId="C5C0DFBCE389466EABA20DEF1A0765B0">
    <w:name w:val="C5C0DFBCE389466EABA20DEF1A0765B0"/>
  </w:style>
  <w:style w:type="paragraph" w:customStyle="1" w:styleId="BBB83D5ED0314ED19ECDD2377F20D530">
    <w:name w:val="BBB83D5ED0314ED19ECDD2377F20D530"/>
  </w:style>
  <w:style w:type="paragraph" w:customStyle="1" w:styleId="23C85CC270BE47B5B2FC189B858785AB">
    <w:name w:val="23C85CC270BE47B5B2FC189B858785AB"/>
  </w:style>
  <w:style w:type="paragraph" w:customStyle="1" w:styleId="E7F4EFFE060C4710B6D8283041AB1BDE">
    <w:name w:val="E7F4EFFE060C4710B6D8283041AB1BDE"/>
  </w:style>
  <w:style w:type="paragraph" w:customStyle="1" w:styleId="25B4B0C28C3544CDAE4606A2AB14AA5F">
    <w:name w:val="25B4B0C28C3544CDAE4606A2AB14AA5F"/>
  </w:style>
  <w:style w:type="paragraph" w:customStyle="1" w:styleId="68E4DDD62AE34FEDB7E8117E754F7D45">
    <w:name w:val="68E4DDD62AE34FEDB7E8117E754F7D45"/>
  </w:style>
  <w:style w:type="paragraph" w:customStyle="1" w:styleId="CA2365537B3545E895C3121746BF3ACD">
    <w:name w:val="CA2365537B3545E895C3121746BF3ACD"/>
  </w:style>
  <w:style w:type="paragraph" w:customStyle="1" w:styleId="48666A00BD8A406F89354EF55667F642">
    <w:name w:val="48666A00BD8A406F89354EF55667F642"/>
  </w:style>
  <w:style w:type="paragraph" w:customStyle="1" w:styleId="3D0A5C9D9B674907AE235DE6B89F6130">
    <w:name w:val="3D0A5C9D9B674907AE235DE6B89F6130"/>
  </w:style>
  <w:style w:type="paragraph" w:customStyle="1" w:styleId="7A3113A9A1F44F2CB2AFB1E9A26C3B9E">
    <w:name w:val="7A3113A9A1F44F2CB2AFB1E9A26C3B9E"/>
  </w:style>
  <w:style w:type="paragraph" w:customStyle="1" w:styleId="0B14705797B041B78226A1DA1D62F0A9">
    <w:name w:val="0B14705797B041B78226A1DA1D62F0A9"/>
  </w:style>
  <w:style w:type="paragraph" w:customStyle="1" w:styleId="FCA336EBE9654AB496A14B294F50656C">
    <w:name w:val="FCA336EBE9654AB496A14B294F50656C"/>
  </w:style>
  <w:style w:type="paragraph" w:customStyle="1" w:styleId="3D45D44A88904BABACAD0AEE9013FB2F">
    <w:name w:val="3D45D44A88904BABACAD0AEE9013FB2F"/>
  </w:style>
  <w:style w:type="paragraph" w:customStyle="1" w:styleId="A3FEFF1B7B004D60AAA6FAA81E53E17C">
    <w:name w:val="A3FEFF1B7B004D60AAA6FAA81E53E17C"/>
  </w:style>
  <w:style w:type="paragraph" w:customStyle="1" w:styleId="0A4462332120418D8E2D6EF21DA20E63">
    <w:name w:val="0A4462332120418D8E2D6EF21DA20E63"/>
  </w:style>
  <w:style w:type="paragraph" w:customStyle="1" w:styleId="C6247B9D8DD44DE2B232234D5773415B">
    <w:name w:val="C6247B9D8DD44DE2B232234D5773415B"/>
  </w:style>
  <w:style w:type="paragraph" w:customStyle="1" w:styleId="6AD08D07DE4B429E965C4BBF6497513B">
    <w:name w:val="6AD08D07DE4B429E965C4BBF6497513B"/>
  </w:style>
  <w:style w:type="paragraph" w:customStyle="1" w:styleId="B463A9F3F4F54664895926AB6A70E33E">
    <w:name w:val="B463A9F3F4F54664895926AB6A70E33E"/>
  </w:style>
  <w:style w:type="paragraph" w:customStyle="1" w:styleId="234ECEDB469540A6A3A0C293E9480229">
    <w:name w:val="234ECEDB469540A6A3A0C293E9480229"/>
  </w:style>
  <w:style w:type="paragraph" w:customStyle="1" w:styleId="9D6EDCB5F76443B8BA6076C7AC4E3887">
    <w:name w:val="9D6EDCB5F76443B8BA6076C7AC4E3887"/>
  </w:style>
  <w:style w:type="paragraph" w:customStyle="1" w:styleId="573BA035A5E14DF6A74797CF8EF98999">
    <w:name w:val="573BA035A5E14DF6A74797CF8EF98999"/>
  </w:style>
  <w:style w:type="paragraph" w:customStyle="1" w:styleId="57C2600E46724F9D8DA923A18291F184">
    <w:name w:val="57C2600E46724F9D8DA923A18291F184"/>
  </w:style>
  <w:style w:type="paragraph" w:customStyle="1" w:styleId="7FF1A95303F94D33801B1CCA760E9BC2">
    <w:name w:val="7FF1A95303F94D33801B1CCA760E9BC2"/>
  </w:style>
  <w:style w:type="paragraph" w:customStyle="1" w:styleId="D5FA8ADE4E054660A03B9EF7034EF0EC">
    <w:name w:val="D5FA8ADE4E054660A03B9EF7034EF0EC"/>
  </w:style>
  <w:style w:type="paragraph" w:customStyle="1" w:styleId="0687A883837049F1A8FA1B7F6156B3F5">
    <w:name w:val="0687A883837049F1A8FA1B7F6156B3F5"/>
  </w:style>
  <w:style w:type="paragraph" w:customStyle="1" w:styleId="47419199B8E04491A5EEDA9787350017">
    <w:name w:val="47419199B8E04491A5EEDA9787350017"/>
  </w:style>
  <w:style w:type="paragraph" w:customStyle="1" w:styleId="36E0D0D6DC674BF792157A24EDA22E07">
    <w:name w:val="36E0D0D6DC674BF792157A24EDA22E07"/>
  </w:style>
  <w:style w:type="paragraph" w:customStyle="1" w:styleId="EFDC1CAA843C4E5ABDC5B922273F6D53">
    <w:name w:val="EFDC1CAA843C4E5ABDC5B922273F6D53"/>
  </w:style>
  <w:style w:type="paragraph" w:customStyle="1" w:styleId="5EEF094E08DE4FE6AA6FA490C41FF739">
    <w:name w:val="5EEF094E08DE4FE6AA6FA490C41FF739"/>
  </w:style>
  <w:style w:type="paragraph" w:customStyle="1" w:styleId="35BE3D22BF4148FDAF7783CAC22CDA1A">
    <w:name w:val="35BE3D22BF4148FDAF7783CAC22CDA1A"/>
  </w:style>
  <w:style w:type="paragraph" w:customStyle="1" w:styleId="4055E2A24A9144AAA52E4524FD675686">
    <w:name w:val="4055E2A24A9144AAA52E4524FD675686"/>
  </w:style>
  <w:style w:type="paragraph" w:customStyle="1" w:styleId="E13EFDDE6841485AA83E11900A4A919E">
    <w:name w:val="E13EFDDE6841485AA83E11900A4A919E"/>
  </w:style>
  <w:style w:type="paragraph" w:customStyle="1" w:styleId="212BB24A4D1345F4A764571F5F8441AB">
    <w:name w:val="212BB24A4D1345F4A764571F5F8441AB"/>
  </w:style>
  <w:style w:type="paragraph" w:customStyle="1" w:styleId="9A50C77CB2DF4B6994CE142BB79544C6">
    <w:name w:val="9A50C77CB2DF4B6994CE142BB79544C6"/>
  </w:style>
  <w:style w:type="paragraph" w:customStyle="1" w:styleId="9E61FD0DE04647A8A3288035921DF5AE">
    <w:name w:val="9E61FD0DE04647A8A3288035921DF5AE"/>
  </w:style>
  <w:style w:type="paragraph" w:customStyle="1" w:styleId="3CD22F2D34A44AEEB3742622E7D836DD">
    <w:name w:val="3CD22F2D34A44AEEB3742622E7D836DD"/>
  </w:style>
  <w:style w:type="paragraph" w:customStyle="1" w:styleId="44E976D80B6040D6A0050E409CE68B85">
    <w:name w:val="44E976D80B6040D6A0050E409CE68B85"/>
  </w:style>
  <w:style w:type="paragraph" w:customStyle="1" w:styleId="F1539216CDBF42169D022E54E847BA07">
    <w:name w:val="F1539216CDBF42169D022E54E847BA07"/>
  </w:style>
  <w:style w:type="paragraph" w:customStyle="1" w:styleId="DB81BC9F879A4B869681E4825D27783A">
    <w:name w:val="DB81BC9F879A4B869681E4825D27783A"/>
  </w:style>
  <w:style w:type="paragraph" w:customStyle="1" w:styleId="D474CD55D20E4CE0AE143F9B8A153017">
    <w:name w:val="D474CD55D20E4CE0AE143F9B8A153017"/>
  </w:style>
  <w:style w:type="paragraph" w:customStyle="1" w:styleId="BB0F699D4AB94765B4AB912FBE127EB3">
    <w:name w:val="BB0F699D4AB94765B4AB912FBE127EB3"/>
  </w:style>
  <w:style w:type="paragraph" w:customStyle="1" w:styleId="341461EE997A4DB1BC44C35900E652D8">
    <w:name w:val="341461EE997A4DB1BC44C35900E652D8"/>
  </w:style>
  <w:style w:type="paragraph" w:customStyle="1" w:styleId="32191FBDD2A64A9587007D7B09B662C6">
    <w:name w:val="32191FBDD2A64A9587007D7B09B662C6"/>
  </w:style>
  <w:style w:type="paragraph" w:customStyle="1" w:styleId="8067EB3C5CA146658BA166328E5ADD8E">
    <w:name w:val="8067EB3C5CA146658BA166328E5ADD8E"/>
  </w:style>
  <w:style w:type="paragraph" w:customStyle="1" w:styleId="985D50DCD7984F62AD71A6FC5154A6D1">
    <w:name w:val="985D50DCD7984F62AD71A6FC5154A6D1"/>
  </w:style>
  <w:style w:type="paragraph" w:customStyle="1" w:styleId="E0E0FFD29CDD41F2AAD592A9A07443B1">
    <w:name w:val="E0E0FFD29CDD41F2AAD592A9A07443B1"/>
  </w:style>
  <w:style w:type="paragraph" w:customStyle="1" w:styleId="50B7417C5B8F438BABF05862304BE0A8">
    <w:name w:val="50B7417C5B8F438BABF05862304BE0A8"/>
  </w:style>
  <w:style w:type="paragraph" w:customStyle="1" w:styleId="F5E7246A2C7C443B903C2815B8E61F3B">
    <w:name w:val="F5E7246A2C7C443B903C2815B8E61F3B"/>
  </w:style>
  <w:style w:type="paragraph" w:customStyle="1" w:styleId="6CDFFB5A74CD470192C67FE949808F0E">
    <w:name w:val="6CDFFB5A74CD470192C67FE949808F0E"/>
  </w:style>
  <w:style w:type="paragraph" w:customStyle="1" w:styleId="E6A393899BD84B4E9A2405BA6518219E">
    <w:name w:val="E6A393899BD84B4E9A2405BA6518219E"/>
  </w:style>
  <w:style w:type="paragraph" w:customStyle="1" w:styleId="26D2C7E98D3E4750A506F02D1F44DE98">
    <w:name w:val="26D2C7E98D3E4750A506F02D1F44DE98"/>
  </w:style>
  <w:style w:type="paragraph" w:customStyle="1" w:styleId="FCB9027FCE71402F8F1553E9174EDEBD">
    <w:name w:val="FCB9027FCE71402F8F1553E9174EDEBD"/>
  </w:style>
  <w:style w:type="paragraph" w:customStyle="1" w:styleId="974B04AB106E406A8F348C33C1F19DB8">
    <w:name w:val="974B04AB106E406A8F348C33C1F19DB8"/>
  </w:style>
  <w:style w:type="paragraph" w:customStyle="1" w:styleId="34568CDBE4A446A891070E34E59446D9">
    <w:name w:val="34568CDBE4A446A891070E34E59446D9"/>
  </w:style>
  <w:style w:type="paragraph" w:customStyle="1" w:styleId="3C532716AC294759BFBE77BCCC626614">
    <w:name w:val="3C532716AC294759BFBE77BCCC626614"/>
  </w:style>
  <w:style w:type="paragraph" w:customStyle="1" w:styleId="9534784FE98B4AB196C949BD9EB7BD5C">
    <w:name w:val="9534784FE98B4AB196C949BD9EB7BD5C"/>
  </w:style>
  <w:style w:type="paragraph" w:customStyle="1" w:styleId="D41774494DD24143929365BA4A7F271D">
    <w:name w:val="D41774494DD24143929365BA4A7F271D"/>
  </w:style>
  <w:style w:type="paragraph" w:customStyle="1" w:styleId="F757B97762704B009C80EAE77D62E9F8">
    <w:name w:val="F757B97762704B009C80EAE77D62E9F8"/>
  </w:style>
  <w:style w:type="paragraph" w:customStyle="1" w:styleId="2059B4D5DACE4DEDA65C1E526ED489C2">
    <w:name w:val="2059B4D5DACE4DEDA65C1E526ED489C2"/>
  </w:style>
  <w:style w:type="paragraph" w:customStyle="1" w:styleId="F56A5AC9F2D540CF99694215A476CE11">
    <w:name w:val="F56A5AC9F2D540CF99694215A476CE11"/>
  </w:style>
  <w:style w:type="paragraph" w:customStyle="1" w:styleId="448B03577E244495B544F89F2422C0D3">
    <w:name w:val="448B03577E244495B544F89F2422C0D3"/>
  </w:style>
  <w:style w:type="paragraph" w:customStyle="1" w:styleId="CE3D947686504766AA21F82632A1A9EA">
    <w:name w:val="CE3D947686504766AA21F82632A1A9EA"/>
  </w:style>
  <w:style w:type="paragraph" w:customStyle="1" w:styleId="2E133FE3ACCA4F4B8FA604DDFB349CE7">
    <w:name w:val="2E133FE3ACCA4F4B8FA604DDFB349CE7"/>
  </w:style>
  <w:style w:type="paragraph" w:customStyle="1" w:styleId="89A190B0096C44CF9C32524E25F9962F">
    <w:name w:val="89A190B0096C44CF9C32524E25F9962F"/>
  </w:style>
  <w:style w:type="paragraph" w:customStyle="1" w:styleId="6E469C210DB844569B9B652B11F78EDE">
    <w:name w:val="6E469C210DB844569B9B652B11F78EDE"/>
  </w:style>
  <w:style w:type="paragraph" w:customStyle="1" w:styleId="5D0D700EB75F44158BB6CBBA0470F307">
    <w:name w:val="5D0D700EB75F44158BB6CBBA0470F307"/>
  </w:style>
  <w:style w:type="paragraph" w:customStyle="1" w:styleId="6F443BDBAB9C49C29293346D09630933">
    <w:name w:val="6F443BDBAB9C49C29293346D09630933"/>
  </w:style>
  <w:style w:type="paragraph" w:customStyle="1" w:styleId="8C79167C1BEE458AA5A032299198A69C">
    <w:name w:val="8C79167C1BEE458AA5A032299198A69C"/>
  </w:style>
  <w:style w:type="paragraph" w:customStyle="1" w:styleId="2D10032D64FB4104AB22BBF782686D2C">
    <w:name w:val="2D10032D64FB4104AB22BBF782686D2C"/>
  </w:style>
  <w:style w:type="paragraph" w:customStyle="1" w:styleId="E800D1B7FB134495823A84A4DF5FEDF5">
    <w:name w:val="E800D1B7FB134495823A84A4DF5FEDF5"/>
  </w:style>
  <w:style w:type="paragraph" w:customStyle="1" w:styleId="010BC48E0DD247F38168EDC246D0A4FA">
    <w:name w:val="010BC48E0DD247F38168EDC246D0A4FA"/>
  </w:style>
  <w:style w:type="paragraph" w:customStyle="1" w:styleId="5F33F462BC8D435EB0E05320B7CD4DE8">
    <w:name w:val="5F33F462BC8D435EB0E05320B7CD4DE8"/>
  </w:style>
  <w:style w:type="paragraph" w:customStyle="1" w:styleId="8D526B5BAC674015A801155F6BD5B33E">
    <w:name w:val="8D526B5BAC674015A801155F6BD5B33E"/>
  </w:style>
  <w:style w:type="paragraph" w:customStyle="1" w:styleId="6F33B7FA85CB43E181E5F477437BFDA4">
    <w:name w:val="6F33B7FA85CB43E181E5F477437BFDA4"/>
  </w:style>
  <w:style w:type="paragraph" w:customStyle="1" w:styleId="26F703847F0F40A6B74CEFDC1E41E314">
    <w:name w:val="26F703847F0F40A6B74CEFDC1E41E314"/>
  </w:style>
  <w:style w:type="paragraph" w:customStyle="1" w:styleId="40C3ADA8959E4F2B928AC79F9BD5C1FC">
    <w:name w:val="40C3ADA8959E4F2B928AC79F9BD5C1FC"/>
  </w:style>
  <w:style w:type="paragraph" w:customStyle="1" w:styleId="C7FA69712FFD477BAFE46D331C679731">
    <w:name w:val="C7FA69712FFD477BAFE46D331C679731"/>
  </w:style>
  <w:style w:type="paragraph" w:customStyle="1" w:styleId="3C931680A95E47E0AB90FB6538E826DF">
    <w:name w:val="3C931680A95E47E0AB90FB6538E826DF"/>
  </w:style>
  <w:style w:type="paragraph" w:customStyle="1" w:styleId="658DE9797313413E9BB2392B9D208B05">
    <w:name w:val="658DE9797313413E9BB2392B9D208B05"/>
  </w:style>
  <w:style w:type="paragraph" w:customStyle="1" w:styleId="DBE8F3AF1B914D32B0837A4924DD4538">
    <w:name w:val="DBE8F3AF1B914D32B0837A4924DD4538"/>
  </w:style>
  <w:style w:type="paragraph" w:customStyle="1" w:styleId="D617FD7CB5DD414FBEB24F76269F70EA">
    <w:name w:val="D617FD7CB5DD414FBEB24F76269F70EA"/>
  </w:style>
  <w:style w:type="paragraph" w:customStyle="1" w:styleId="F71BB58B7F9B4B81B95925C80D29786F">
    <w:name w:val="F71BB58B7F9B4B81B95925C80D29786F"/>
  </w:style>
  <w:style w:type="paragraph" w:customStyle="1" w:styleId="CB34B732412A49F9A00FE840D824ED9A">
    <w:name w:val="CB34B732412A49F9A00FE840D824ED9A"/>
  </w:style>
  <w:style w:type="paragraph" w:customStyle="1" w:styleId="97809CB5E0AF4EDF88924C642CCB9995">
    <w:name w:val="97809CB5E0AF4EDF88924C642CCB9995"/>
  </w:style>
  <w:style w:type="paragraph" w:customStyle="1" w:styleId="BD483D8EF89C481CB69C4F6FD7466B67">
    <w:name w:val="BD483D8EF89C481CB69C4F6FD7466B67"/>
  </w:style>
  <w:style w:type="paragraph" w:customStyle="1" w:styleId="A90D7E154E4A40F7BD332A62A55CA6C0">
    <w:name w:val="A90D7E154E4A40F7BD332A62A55CA6C0"/>
  </w:style>
  <w:style w:type="paragraph" w:customStyle="1" w:styleId="3AFD4A2B68084C9D84BE9E9116B78A13">
    <w:name w:val="3AFD4A2B68084C9D84BE9E9116B78A13"/>
  </w:style>
  <w:style w:type="paragraph" w:customStyle="1" w:styleId="4E4678337C4E4FC8B77564BC6EDC8DEB">
    <w:name w:val="4E4678337C4E4FC8B77564BC6EDC8DEB"/>
  </w:style>
  <w:style w:type="paragraph" w:customStyle="1" w:styleId="0A87710540794AC894446FE511543F17">
    <w:name w:val="0A87710540794AC894446FE511543F17"/>
  </w:style>
  <w:style w:type="paragraph" w:customStyle="1" w:styleId="3F974BA120384C798C6B236189EE93C6">
    <w:name w:val="3F974BA120384C798C6B236189EE93C6"/>
  </w:style>
  <w:style w:type="paragraph" w:customStyle="1" w:styleId="B4E0C1554A9743A68429B9C98B7524A9">
    <w:name w:val="B4E0C1554A9743A68429B9C98B7524A9"/>
  </w:style>
  <w:style w:type="paragraph" w:customStyle="1" w:styleId="1CEEA68E702B4AD39F23F5E81B33A463">
    <w:name w:val="1CEEA68E702B4AD39F23F5E81B33A463"/>
  </w:style>
  <w:style w:type="paragraph" w:customStyle="1" w:styleId="ACC9A2F9F00D4C2CAAC7AB13DED0300D">
    <w:name w:val="ACC9A2F9F00D4C2CAAC7AB13DED0300D"/>
  </w:style>
  <w:style w:type="paragraph" w:customStyle="1" w:styleId="876BAA5C1AB54614AE03BE435E235698">
    <w:name w:val="876BAA5C1AB54614AE03BE435E235698"/>
  </w:style>
  <w:style w:type="paragraph" w:customStyle="1" w:styleId="C424A299F467496B89B875ACB6FB03CD">
    <w:name w:val="C424A299F467496B89B875ACB6FB03CD"/>
  </w:style>
  <w:style w:type="paragraph" w:customStyle="1" w:styleId="D5612AD2E1A8497CAB42F4806570F4EC">
    <w:name w:val="D5612AD2E1A8497CAB42F4806570F4EC"/>
  </w:style>
  <w:style w:type="paragraph" w:customStyle="1" w:styleId="9A450856BF5C4E52888F332C91BDA007">
    <w:name w:val="9A450856BF5C4E52888F332C91BDA007"/>
  </w:style>
  <w:style w:type="paragraph" w:customStyle="1" w:styleId="5D4297B435BB492595BB6AC15904459A">
    <w:name w:val="5D4297B435BB492595BB6AC15904459A"/>
  </w:style>
  <w:style w:type="paragraph" w:customStyle="1" w:styleId="5EC608CE5AE64B21A42F26116F3F4593">
    <w:name w:val="5EC608CE5AE64B21A42F26116F3F4593"/>
  </w:style>
  <w:style w:type="paragraph" w:customStyle="1" w:styleId="187B651AC42545BAB70028B6D0358C85">
    <w:name w:val="187B651AC42545BAB70028B6D0358C85"/>
  </w:style>
  <w:style w:type="paragraph" w:customStyle="1" w:styleId="38F0B6E6359F4F68A7CCC15954B6218C">
    <w:name w:val="38F0B6E6359F4F68A7CCC15954B6218C"/>
  </w:style>
  <w:style w:type="paragraph" w:customStyle="1" w:styleId="CD079801B2E04580A14EBAF68937BF6F">
    <w:name w:val="CD079801B2E04580A14EBAF68937BF6F"/>
  </w:style>
  <w:style w:type="paragraph" w:customStyle="1" w:styleId="A43B5A909AC845CDA45641735FA42929">
    <w:name w:val="A43B5A909AC845CDA45641735FA42929"/>
  </w:style>
  <w:style w:type="paragraph" w:customStyle="1" w:styleId="5E29637B5B114F22B92A323F17738251">
    <w:name w:val="5E29637B5B114F22B92A323F17738251"/>
  </w:style>
  <w:style w:type="paragraph" w:customStyle="1" w:styleId="98A4F17F11BF4D4487F0ACB1F0F5EC51">
    <w:name w:val="98A4F17F11BF4D4487F0ACB1F0F5EC51"/>
  </w:style>
  <w:style w:type="paragraph" w:customStyle="1" w:styleId="A2B4E980D99E455EAEE9836B72281EC7">
    <w:name w:val="A2B4E980D99E455EAEE9836B72281EC7"/>
  </w:style>
  <w:style w:type="paragraph" w:customStyle="1" w:styleId="AEC767172BDE4370827AEF06D6C580A6">
    <w:name w:val="AEC767172BDE4370827AEF06D6C580A6"/>
  </w:style>
  <w:style w:type="paragraph" w:customStyle="1" w:styleId="28351E54E4BA4C7CB924DFF90F50B4DC">
    <w:name w:val="28351E54E4BA4C7CB924DFF90F50B4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7f9b5e87859ce6d7eedbdc6e4e4205c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a5e0075ee7624d6a846e01eb6183742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2B731-8FA9-4B63-AFAA-3A0B4B7E0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1D0E4-03F4-4455-B584-C699F9390B7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210A73A-12AE-40FB-9643-5C7791D7D3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F7E225-4BB0-4CFF-A015-267114FC0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Home business plan.dotx</Template>
  <TotalTime>0</TotalTime>
  <Pages>9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EASY GRADE</vt:lpstr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EASY GRADE</dc:title>
  <dc:subject>COMPLETION PROGRESS</dc:subject>
  <dc:creator/>
  <cp:keywords/>
  <dc:description/>
  <cp:lastModifiedBy/>
  <cp:revision>1</cp:revision>
  <dcterms:created xsi:type="dcterms:W3CDTF">2022-06-23T02:00:00Z</dcterms:created>
  <dcterms:modified xsi:type="dcterms:W3CDTF">2022-06-23T02:00:00Z</dcterms:modified>
  <cp:contentStatus>Manual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