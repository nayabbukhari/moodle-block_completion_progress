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5A6D4" w14:textId="77777777" w:rsidR="001A5429" w:rsidRPr="00614293" w:rsidRDefault="001A5429" w:rsidP="001E1E58"/>
    <w:tbl>
      <w:tblPr>
        <w:tblW w:w="0" w:type="auto"/>
        <w:tblLook w:val="0600" w:firstRow="0" w:lastRow="0" w:firstColumn="0" w:lastColumn="0" w:noHBand="1" w:noVBand="1"/>
      </w:tblPr>
      <w:tblGrid>
        <w:gridCol w:w="1440"/>
        <w:gridCol w:w="900"/>
        <w:gridCol w:w="4590"/>
        <w:gridCol w:w="1350"/>
        <w:gridCol w:w="1070"/>
      </w:tblGrid>
      <w:tr w:rsidR="0092125E" w:rsidRPr="00614293" w14:paraId="7DA0FCD4" w14:textId="77777777" w:rsidTr="0092125E">
        <w:tc>
          <w:tcPr>
            <w:tcW w:w="9350" w:type="dxa"/>
            <w:gridSpan w:val="5"/>
            <w:vAlign w:val="center"/>
          </w:tcPr>
          <w:p w14:paraId="18EE00CA" w14:textId="77777777" w:rsidR="0092125E" w:rsidRPr="00614293" w:rsidRDefault="00A73823" w:rsidP="0092125E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411C61CECC834937A0450E00011B886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BC03CA">
                  <w:t>EASY GRADE</w:t>
                </w:r>
              </w:sdtContent>
            </w:sdt>
          </w:p>
        </w:tc>
      </w:tr>
      <w:tr w:rsidR="0092125E" w:rsidRPr="00614293" w14:paraId="6BF2FEC1" w14:textId="77777777" w:rsidTr="0092125E">
        <w:trPr>
          <w:trHeight w:val="144"/>
        </w:trPr>
        <w:tc>
          <w:tcPr>
            <w:tcW w:w="1440" w:type="dxa"/>
            <w:shd w:val="clear" w:color="auto" w:fill="auto"/>
          </w:tcPr>
          <w:p w14:paraId="24103ABE" w14:textId="77777777" w:rsidR="0092125E" w:rsidRPr="00614293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gridSpan w:val="3"/>
            <w:shd w:val="clear" w:color="auto" w:fill="F0CDA1" w:themeFill="accent1"/>
            <w:vAlign w:val="center"/>
          </w:tcPr>
          <w:p w14:paraId="1DAA49E4" w14:textId="77777777" w:rsidR="0092125E" w:rsidRPr="00614293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28E17284" w14:textId="77777777" w:rsidR="0092125E" w:rsidRPr="00614293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92125E" w:rsidRPr="00614293" w14:paraId="56F6B549" w14:textId="77777777" w:rsidTr="0092125E">
        <w:tc>
          <w:tcPr>
            <w:tcW w:w="9350" w:type="dxa"/>
            <w:gridSpan w:val="5"/>
            <w:vAlign w:val="center"/>
          </w:tcPr>
          <w:p w14:paraId="642412EB" w14:textId="65660A0B" w:rsidR="0092125E" w:rsidRPr="00614293" w:rsidRDefault="00A73823" w:rsidP="006F35BA">
            <w:pPr>
              <w:pStyle w:val="Title"/>
            </w:pPr>
            <w:sdt>
              <w:sdtPr>
                <w:alias w:val="Title 2"/>
                <w:tag w:val=""/>
                <w:id w:val="-1692516626"/>
                <w:placeholder>
                  <w:docPart w:val="59F1C97DF0614434A13EC594529F28D8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15:appearance w15:val="hidden"/>
                <w:text/>
              </w:sdtPr>
              <w:sdtEndPr>
                <w:rPr>
                  <w:rStyle w:val="TitleChar"/>
                  <w:b w:val="0"/>
                </w:rPr>
              </w:sdtEndPr>
              <w:sdtContent>
                <w:r w:rsidR="00C12CCB">
                  <w:t>COMPLETION PROGRESS</w:t>
                </w:r>
              </w:sdtContent>
            </w:sdt>
          </w:p>
        </w:tc>
      </w:tr>
      <w:tr w:rsidR="0092125E" w:rsidRPr="00614293" w14:paraId="6C808431" w14:textId="77777777" w:rsidTr="0092125E">
        <w:trPr>
          <w:trHeight w:val="1368"/>
        </w:trPr>
        <w:tc>
          <w:tcPr>
            <w:tcW w:w="2340" w:type="dxa"/>
            <w:gridSpan w:val="2"/>
          </w:tcPr>
          <w:p w14:paraId="51958B48" w14:textId="77777777" w:rsidR="0092125E" w:rsidRPr="00614293" w:rsidRDefault="0092125E" w:rsidP="001E1E58"/>
        </w:tc>
        <w:tc>
          <w:tcPr>
            <w:tcW w:w="4590" w:type="dxa"/>
            <w:shd w:val="clear" w:color="auto" w:fill="107082" w:themeFill="accent2"/>
            <w:vAlign w:val="center"/>
          </w:tcPr>
          <w:sdt>
            <w:sdtPr>
              <w:alias w:val="Subtitle"/>
              <w:tag w:val=""/>
              <w:id w:val="1073854703"/>
              <w:placeholder>
                <w:docPart w:val="BC03D3809E0840F58452F7FF77B1CF1A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710D3A38" w14:textId="1AC6805D" w:rsidR="0092125E" w:rsidRPr="00614293" w:rsidRDefault="006E221B" w:rsidP="0092125E">
                <w:pPr>
                  <w:pStyle w:val="Subtitle"/>
                </w:pPr>
                <w:r>
                  <w:t>Manual</w:t>
                </w:r>
              </w:p>
            </w:sdtContent>
          </w:sdt>
        </w:tc>
        <w:tc>
          <w:tcPr>
            <w:tcW w:w="2420" w:type="dxa"/>
            <w:gridSpan w:val="2"/>
          </w:tcPr>
          <w:p w14:paraId="237F7A38" w14:textId="77777777" w:rsidR="0092125E" w:rsidRPr="00614293" w:rsidRDefault="0092125E" w:rsidP="001E1E58"/>
        </w:tc>
      </w:tr>
    </w:tbl>
    <w:p w14:paraId="195C4171" w14:textId="77777777" w:rsidR="00066DE2" w:rsidRPr="00614293" w:rsidRDefault="001A5429" w:rsidP="0092125E">
      <w:r w:rsidRPr="00614293">
        <w:t xml:space="preserve"> </w:t>
      </w:r>
    </w:p>
    <w:p w14:paraId="0347466D" w14:textId="77777777" w:rsidR="00066DE2" w:rsidRPr="00614293" w:rsidRDefault="00066DE2" w:rsidP="00066DE2">
      <w:pPr>
        <w:sectPr w:rsidR="00066DE2" w:rsidRPr="00614293" w:rsidSect="0092125E">
          <w:headerReference w:type="default" r:id="rId11"/>
          <w:headerReference w:type="first" r:id="rId12"/>
          <w:footerReference w:type="first" r:id="rId13"/>
          <w:pgSz w:w="12240" w:h="15840" w:code="1"/>
          <w:pgMar w:top="6480" w:right="1440" w:bottom="720" w:left="1440" w:header="288" w:footer="288" w:gutter="0"/>
          <w:cols w:space="708"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</w:rPr>
      </w:sdtEndPr>
      <w:sdtContent>
        <w:p w14:paraId="606563D1" w14:textId="77777777" w:rsidR="001E1E58" w:rsidRPr="00614293" w:rsidRDefault="00493EC0" w:rsidP="003F13B0">
          <w:pPr>
            <w:pStyle w:val="TOCHeading"/>
          </w:pPr>
          <w:r w:rsidRPr="00614293">
            <w:t>TABLE OF CONTENTS</w:t>
          </w:r>
        </w:p>
        <w:p w14:paraId="127274C9" w14:textId="74CDD135" w:rsidR="004D2652" w:rsidRDefault="001E1E58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szCs w:val="22"/>
              <w:lang w:val="en-AU" w:eastAsia="en-AU"/>
            </w:rPr>
          </w:pPr>
          <w:r w:rsidRPr="00614293">
            <w:rPr>
              <w:b/>
              <w:bCs/>
              <w:noProof/>
            </w:rPr>
            <w:fldChar w:fldCharType="begin"/>
          </w:r>
          <w:r w:rsidRPr="00614293">
            <w:rPr>
              <w:b/>
              <w:bCs/>
              <w:noProof/>
            </w:rPr>
            <w:instrText xml:space="preserve"> TOC \o "1-3" \h \z \u </w:instrText>
          </w:r>
          <w:r w:rsidRPr="00614293">
            <w:rPr>
              <w:b/>
              <w:bCs/>
              <w:noProof/>
            </w:rPr>
            <w:fldChar w:fldCharType="separate"/>
          </w:r>
          <w:hyperlink w:anchor="_Toc102057021" w:history="1">
            <w:r w:rsidR="004D2652" w:rsidRPr="00BE4CC0">
              <w:rPr>
                <w:rStyle w:val="Hyperlink"/>
                <w:noProof/>
              </w:rPr>
              <w:t>marking standards</w:t>
            </w:r>
            <w:r w:rsidR="004D2652">
              <w:rPr>
                <w:noProof/>
                <w:webHidden/>
              </w:rPr>
              <w:tab/>
            </w:r>
            <w:r w:rsidR="004D2652">
              <w:rPr>
                <w:noProof/>
                <w:webHidden/>
              </w:rPr>
              <w:fldChar w:fldCharType="begin"/>
            </w:r>
            <w:r w:rsidR="004D2652">
              <w:rPr>
                <w:noProof/>
                <w:webHidden/>
              </w:rPr>
              <w:instrText xml:space="preserve"> PAGEREF _Toc102057021 \h </w:instrText>
            </w:r>
            <w:r w:rsidR="004D2652">
              <w:rPr>
                <w:noProof/>
                <w:webHidden/>
              </w:rPr>
            </w:r>
            <w:r w:rsidR="004D2652">
              <w:rPr>
                <w:noProof/>
                <w:webHidden/>
              </w:rPr>
              <w:fldChar w:fldCharType="separate"/>
            </w:r>
            <w:r w:rsidR="004D2652">
              <w:rPr>
                <w:noProof/>
                <w:webHidden/>
              </w:rPr>
              <w:t>3</w:t>
            </w:r>
            <w:r w:rsidR="004D2652">
              <w:rPr>
                <w:noProof/>
                <w:webHidden/>
              </w:rPr>
              <w:fldChar w:fldCharType="end"/>
            </w:r>
          </w:hyperlink>
        </w:p>
        <w:p w14:paraId="4BF7033C" w14:textId="1127AFD4" w:rsidR="004D2652" w:rsidRDefault="004D2652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szCs w:val="22"/>
              <w:lang w:val="en-AU" w:eastAsia="en-AU"/>
            </w:rPr>
          </w:pPr>
          <w:hyperlink w:anchor="_Toc102057022" w:history="1">
            <w:r w:rsidRPr="00BE4CC0">
              <w:rPr>
                <w:rStyle w:val="Hyperlink"/>
                <w:noProof/>
              </w:rPr>
              <w:t>how to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_Toc102057022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3E1D2" w14:textId="17DDB52B" w:rsidR="004D2652" w:rsidRDefault="004D2652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szCs w:val="22"/>
              <w:lang w:val="en-AU" w:eastAsia="en-AU"/>
            </w:rPr>
          </w:pPr>
          <w:hyperlink w:anchor="_Toc102057023" w:history="1">
            <w:r w:rsidRPr="00BE4CC0">
              <w:rPr>
                <w:rStyle w:val="Hyperlink"/>
                <w:noProof/>
              </w:rPr>
              <w:t>how to 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_Toc102057023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B2B00" w14:textId="347BAEC1" w:rsidR="004D2652" w:rsidRDefault="004D2652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szCs w:val="22"/>
              <w:lang w:val="en-AU" w:eastAsia="en-AU"/>
            </w:rPr>
          </w:pPr>
          <w:hyperlink w:anchor="_Toc102057024" w:history="1">
            <w:r w:rsidRPr="00BE4CC0">
              <w:rPr>
                <w:rStyle w:val="Hyperlink"/>
                <w:noProof/>
              </w:rPr>
              <w:t>Progress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_Toc102057024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D868E" w14:textId="2C124FD8" w:rsidR="004D2652" w:rsidRDefault="004D2652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szCs w:val="22"/>
              <w:lang w:val="en-AU" w:eastAsia="en-AU"/>
            </w:rPr>
          </w:pPr>
          <w:hyperlink w:anchor="_Toc102057025" w:history="1">
            <w:r w:rsidRPr="00BE4CC0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_Toc102057025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2D59B" w14:textId="604FAA42" w:rsidR="001E1E58" w:rsidRPr="00614293" w:rsidRDefault="001E1E58" w:rsidP="00974BF8">
          <w:pPr>
            <w:tabs>
              <w:tab w:val="left" w:pos="5670"/>
            </w:tabs>
            <w:ind w:left="5103"/>
          </w:pPr>
          <w:r w:rsidRPr="00614293">
            <w:rPr>
              <w:b/>
              <w:bCs/>
              <w:noProof/>
            </w:rPr>
            <w:fldChar w:fldCharType="end"/>
          </w:r>
        </w:p>
      </w:sdtContent>
    </w:sdt>
    <w:p w14:paraId="06094CC4" w14:textId="77777777" w:rsidR="000A7626" w:rsidRPr="00614293" w:rsidRDefault="000A7626" w:rsidP="000A7626"/>
    <w:p w14:paraId="2DD2AA2F" w14:textId="77777777" w:rsidR="000A7626" w:rsidRPr="00614293" w:rsidRDefault="000A7626" w:rsidP="000A7626">
      <w:pPr>
        <w:sectPr w:rsidR="000A7626" w:rsidRPr="00614293" w:rsidSect="001155CE">
          <w:footerReference w:type="first" r:id="rId14"/>
          <w:pgSz w:w="12240" w:h="15840" w:code="1"/>
          <w:pgMar w:top="2160" w:right="1080" w:bottom="720" w:left="6120" w:header="432" w:footer="432" w:gutter="0"/>
          <w:pgNumType w:fmt="lowerRoman"/>
          <w:cols w:space="708"/>
          <w:titlePg/>
          <w:docGrid w:linePitch="360"/>
        </w:sectPr>
      </w:pPr>
    </w:p>
    <w:p w14:paraId="05D7A2A5" w14:textId="77777777" w:rsidR="001E1E58" w:rsidRPr="00614293" w:rsidRDefault="00843874" w:rsidP="0003123C">
      <w:pPr>
        <w:pStyle w:val="Heading1"/>
      </w:pPr>
      <w:bookmarkStart w:id="0" w:name="_Toc102057021"/>
      <w:r>
        <w:lastRenderedPageBreak/>
        <w:t>marking standards</w:t>
      </w:r>
      <w:bookmarkEnd w:id="0"/>
    </w:p>
    <w:p w14:paraId="3C87580D" w14:textId="77777777" w:rsidR="00843874" w:rsidRPr="00614293" w:rsidRDefault="00843874" w:rsidP="00843874">
      <w:pPr>
        <w:rPr>
          <w:rStyle w:val="Strong"/>
        </w:rPr>
      </w:pPr>
      <w:r>
        <w:t>Remember below color guide while marking</w:t>
      </w:r>
    </w:p>
    <w:p w14:paraId="2F49C8D5" w14:textId="77777777" w:rsidR="00843874" w:rsidRPr="00614293" w:rsidRDefault="00843874" w:rsidP="00843874">
      <w:pPr>
        <w:pStyle w:val="ListBullet"/>
        <w:rPr>
          <w:rStyle w:val="Strong"/>
        </w:rPr>
      </w:pPr>
      <w:r w:rsidRPr="00843874">
        <w:rPr>
          <w:rStyle w:val="Bold"/>
          <w:color w:val="73A839"/>
        </w:rPr>
        <w:t>Dark Green Box</w:t>
      </w:r>
      <w:r>
        <w:rPr>
          <w:rStyle w:val="Bold"/>
        </w:rPr>
        <w:t>:</w:t>
      </w:r>
      <w:r w:rsidRPr="00614293">
        <w:rPr>
          <w:rStyle w:val="Strong"/>
        </w:rPr>
        <w:t xml:space="preserve"> </w:t>
      </w:r>
      <w:r>
        <w:t>Activity Completion / Compliance.</w:t>
      </w:r>
    </w:p>
    <w:p w14:paraId="3CAA729D" w14:textId="77777777" w:rsidR="00843874" w:rsidRPr="00614293" w:rsidRDefault="00843874" w:rsidP="00843874">
      <w:pPr>
        <w:pStyle w:val="ListBullet"/>
        <w:rPr>
          <w:rStyle w:val="Strong"/>
        </w:rPr>
      </w:pPr>
      <w:r w:rsidRPr="00843874">
        <w:rPr>
          <w:rStyle w:val="Bold"/>
          <w:color w:val="B5ED77"/>
        </w:rPr>
        <w:t>Light Green Box</w:t>
      </w:r>
      <w:r>
        <w:rPr>
          <w:rStyle w:val="Bold"/>
        </w:rPr>
        <w:t>:</w:t>
      </w:r>
      <w:r w:rsidRPr="00614293">
        <w:rPr>
          <w:rStyle w:val="Bold"/>
        </w:rPr>
        <w:t xml:space="preserve"> </w:t>
      </w:r>
      <w:r>
        <w:t>Activity submitted for marking.</w:t>
      </w:r>
    </w:p>
    <w:p w14:paraId="71FBC5B4" w14:textId="77777777" w:rsidR="00843874" w:rsidRPr="00614293" w:rsidRDefault="00843874" w:rsidP="00843874">
      <w:pPr>
        <w:pStyle w:val="ListBullet"/>
      </w:pPr>
      <w:r w:rsidRPr="00843874">
        <w:rPr>
          <w:rStyle w:val="Bold"/>
          <w:color w:val="025187"/>
        </w:rPr>
        <w:t>Dark Blue</w:t>
      </w:r>
      <w:r>
        <w:rPr>
          <w:rStyle w:val="Bold"/>
        </w:rPr>
        <w:t>:</w:t>
      </w:r>
      <w:r w:rsidRPr="00614293">
        <w:t xml:space="preserve"> </w:t>
      </w:r>
      <w:r>
        <w:t>Activity not completed, not started, not attempted</w:t>
      </w:r>
    </w:p>
    <w:p w14:paraId="62DC6DF8" w14:textId="151F863A" w:rsidR="00843874" w:rsidRDefault="00843874" w:rsidP="00843874">
      <w:pPr>
        <w:pStyle w:val="ListBullet"/>
      </w:pPr>
      <w:r w:rsidRPr="00843874">
        <w:rPr>
          <w:rStyle w:val="Bold"/>
          <w:color w:val="C71C22"/>
        </w:rPr>
        <w:t>Red</w:t>
      </w:r>
      <w:r>
        <w:rPr>
          <w:rStyle w:val="Bold"/>
        </w:rPr>
        <w:t>:</w:t>
      </w:r>
      <w:r w:rsidRPr="00614293">
        <w:t xml:space="preserve"> </w:t>
      </w:r>
      <w:r>
        <w:t>Activity not completed/ not compliance</w:t>
      </w:r>
    </w:p>
    <w:p w14:paraId="7038C7A0" w14:textId="7A1BB19C" w:rsidR="00C12CCB" w:rsidRDefault="009367F4" w:rsidP="009367F4">
      <w:pPr>
        <w:pStyle w:val="ListBullet"/>
        <w:numPr>
          <w:ilvl w:val="0"/>
          <w:numId w:val="0"/>
        </w:numPr>
        <w:rPr>
          <w:rStyle w:val="Bold"/>
          <w:color w:val="C71C22"/>
        </w:rPr>
      </w:pPr>
      <w:r>
        <w:rPr>
          <w:noProof/>
        </w:rPr>
        <w:drawing>
          <wp:inline distT="0" distB="0" distL="0" distR="0" wp14:anchorId="1379A8DB" wp14:editId="0EECB8DA">
            <wp:extent cx="6400800" cy="2532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6912" w14:textId="77777777" w:rsidR="009367F4" w:rsidRDefault="009367F4" w:rsidP="009367F4">
      <w:pPr>
        <w:pStyle w:val="ListBullet"/>
        <w:numPr>
          <w:ilvl w:val="0"/>
          <w:numId w:val="0"/>
        </w:numPr>
        <w:rPr>
          <w:rStyle w:val="Bold"/>
          <w:color w:val="C71C22"/>
        </w:rPr>
      </w:pPr>
    </w:p>
    <w:p w14:paraId="756D1491" w14:textId="3EC54F34" w:rsidR="0071636E" w:rsidRPr="00614293" w:rsidRDefault="00C12CCB" w:rsidP="0071636E">
      <w:pPr>
        <w:pStyle w:val="ListBullet"/>
        <w:numPr>
          <w:ilvl w:val="0"/>
          <w:numId w:val="0"/>
        </w:numPr>
        <w:ind w:left="340"/>
      </w:pPr>
      <w:r>
        <w:rPr>
          <w:rStyle w:val="Bold"/>
          <w:color w:val="C71C22"/>
        </w:rPr>
        <w:t>Note: GRADE</w:t>
      </w:r>
      <w:r w:rsidR="0071636E">
        <w:rPr>
          <w:rStyle w:val="Bold"/>
          <w:color w:val="C71C22"/>
        </w:rPr>
        <w:t xml:space="preserve"> </w:t>
      </w:r>
      <w:r>
        <w:rPr>
          <w:rStyle w:val="Bold"/>
          <w:color w:val="C71C22"/>
        </w:rPr>
        <w:t>could be 0(Zero)</w:t>
      </w:r>
      <w:r w:rsidR="0071636E">
        <w:rPr>
          <w:rStyle w:val="Bold"/>
          <w:color w:val="C71C22"/>
        </w:rPr>
        <w:t xml:space="preserve"> </w:t>
      </w:r>
      <w:r>
        <w:rPr>
          <w:rStyle w:val="Bold"/>
          <w:color w:val="C71C22"/>
        </w:rPr>
        <w:t>OR</w:t>
      </w:r>
      <w:r w:rsidR="0071636E">
        <w:rPr>
          <w:rStyle w:val="Bold"/>
          <w:color w:val="C71C22"/>
        </w:rPr>
        <w:t xml:space="preserve"> </w:t>
      </w:r>
      <w:r>
        <w:rPr>
          <w:rStyle w:val="Bold"/>
          <w:color w:val="C71C22"/>
        </w:rPr>
        <w:t>1(One)</w:t>
      </w:r>
    </w:p>
    <w:p w14:paraId="3D73AC5E" w14:textId="479380AC" w:rsidR="00843874" w:rsidRDefault="00843874" w:rsidP="0003123C"/>
    <w:p w14:paraId="4C02E3E5" w14:textId="6399A17F" w:rsidR="005660C6" w:rsidRPr="00614293" w:rsidRDefault="005660C6" w:rsidP="005660C6">
      <w:pPr>
        <w:pStyle w:val="Heading1"/>
      </w:pPr>
      <w:bookmarkStart w:id="1" w:name="_Toc102057022"/>
      <w:r>
        <w:lastRenderedPageBreak/>
        <w:t>how to access</w:t>
      </w:r>
      <w:bookmarkEnd w:id="1"/>
    </w:p>
    <w:p w14:paraId="19A873DC" w14:textId="77777777" w:rsidR="001E1E58" w:rsidRPr="00614293" w:rsidRDefault="00BC03CA" w:rsidP="0003123C">
      <w:r>
        <w:t>Easy Grading development for completion progress</w:t>
      </w:r>
      <w:r w:rsidR="00626840">
        <w:t xml:space="preserve"> </w:t>
      </w:r>
    </w:p>
    <w:p w14:paraId="6E716D00" w14:textId="77777777" w:rsidR="0003123C" w:rsidRDefault="00626840" w:rsidP="00BC03CA">
      <w:pPr>
        <w:pStyle w:val="ListBullet"/>
      </w:pPr>
      <w:r>
        <w:t xml:space="preserve">Admin </w:t>
      </w:r>
      <w:r w:rsidR="00BC03CA">
        <w:t xml:space="preserve">can check all students progress </w:t>
      </w:r>
      <w:r>
        <w:t xml:space="preserve">from right hand slider. </w:t>
      </w:r>
    </w:p>
    <w:p w14:paraId="106F8E0B" w14:textId="77777777" w:rsidR="00626840" w:rsidRDefault="00626840" w:rsidP="00BC03CA">
      <w:pPr>
        <w:pStyle w:val="ListBullet"/>
      </w:pPr>
      <w:r>
        <w:t xml:space="preserve">Trainer can check their course all students progress from right hand slider. </w:t>
      </w:r>
    </w:p>
    <w:p w14:paraId="22A8E4FC" w14:textId="77777777" w:rsidR="00626840" w:rsidRDefault="00626840" w:rsidP="00BC03CA">
      <w:pPr>
        <w:pStyle w:val="ListBullet"/>
      </w:pPr>
      <w:r>
        <w:t xml:space="preserve">Student can check their course progress from right hand slider. </w:t>
      </w:r>
    </w:p>
    <w:p w14:paraId="3211BDDE" w14:textId="6C8D5C5F" w:rsidR="009367F4" w:rsidRDefault="009367F4" w:rsidP="009367F4">
      <w:pPr>
        <w:pStyle w:val="ListBullet"/>
        <w:numPr>
          <w:ilvl w:val="0"/>
          <w:numId w:val="0"/>
        </w:numPr>
      </w:pPr>
      <w:r>
        <w:t>STEP 1 (SLIDER - RIGHT HAND SIDE IN CLUSTER):</w:t>
      </w:r>
    </w:p>
    <w:p w14:paraId="446558BC" w14:textId="4F23F8EF" w:rsidR="00626840" w:rsidRDefault="009367F4" w:rsidP="009367F4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38E23E9" wp14:editId="7745E30A">
            <wp:extent cx="6400800" cy="2385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63BB" w14:textId="41ABDDEA" w:rsidR="009367F4" w:rsidRDefault="009367F4" w:rsidP="009367F4">
      <w:pPr>
        <w:pStyle w:val="ListBullet"/>
        <w:numPr>
          <w:ilvl w:val="0"/>
          <w:numId w:val="0"/>
        </w:numPr>
      </w:pPr>
      <w:r>
        <w:t>STEP 2 (ADMIN &amp; TRAINNER VIEW):</w:t>
      </w:r>
    </w:p>
    <w:p w14:paraId="0D777137" w14:textId="7AC83E50" w:rsidR="009367F4" w:rsidRDefault="009367F4" w:rsidP="009367F4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F0B7494" wp14:editId="47957E41">
            <wp:extent cx="6398913" cy="278339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6352" cy="279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EBF6" w14:textId="48550838" w:rsidR="005660C6" w:rsidRPr="00614293" w:rsidRDefault="005660C6" w:rsidP="005660C6">
      <w:pPr>
        <w:pStyle w:val="Heading1"/>
      </w:pPr>
      <w:bookmarkStart w:id="2" w:name="_Toc102057023"/>
      <w:r>
        <w:lastRenderedPageBreak/>
        <w:t>how to grade</w:t>
      </w:r>
      <w:bookmarkEnd w:id="2"/>
    </w:p>
    <w:p w14:paraId="3D8F9494" w14:textId="77777777" w:rsidR="001E1E58" w:rsidRDefault="00626840" w:rsidP="0003123C">
      <w:r>
        <w:t>Highlight any activity to view activity name and status.</w:t>
      </w:r>
    </w:p>
    <w:p w14:paraId="4843B7D3" w14:textId="77777777" w:rsidR="001E1E58" w:rsidRDefault="00626840" w:rsidP="00626840">
      <w:pPr>
        <w:pStyle w:val="ListNumber"/>
      </w:pPr>
      <w:r>
        <w:t xml:space="preserve">Click color bar to view activity in the same </w:t>
      </w:r>
      <w:r w:rsidR="00843874">
        <w:t>tab</w:t>
      </w:r>
      <w:r>
        <w:t xml:space="preserve"> for </w:t>
      </w:r>
      <w:r w:rsidR="00843874">
        <w:t>grading.</w:t>
      </w:r>
    </w:p>
    <w:p w14:paraId="68EFED1F" w14:textId="499A1B48" w:rsidR="00843874" w:rsidRPr="004D2652" w:rsidRDefault="00626840" w:rsidP="00843874">
      <w:pPr>
        <w:pStyle w:val="ListNumber"/>
      </w:pPr>
      <w:r>
        <w:t xml:space="preserve">Click on below </w:t>
      </w:r>
      <w:r w:rsidR="00843874">
        <w:t>activity name to view activity in new tab for grading.</w:t>
      </w:r>
      <w:r w:rsidR="00083E30">
        <w:t xml:space="preserve"> </w:t>
      </w:r>
      <w:r w:rsidR="00083E30" w:rsidRPr="00083E30">
        <w:rPr>
          <w:color w:val="FF0000"/>
        </w:rPr>
        <w:t>Recommended</w:t>
      </w:r>
    </w:p>
    <w:p w14:paraId="38158547" w14:textId="7C2EB7EA" w:rsidR="004D2652" w:rsidRDefault="004D2652" w:rsidP="00843874">
      <w:pPr>
        <w:pStyle w:val="ListNumber"/>
      </w:pPr>
      <w:r>
        <w:t xml:space="preserve">Complete marking on new page (Mark, Save, Close page) Step </w:t>
      </w:r>
      <w:bookmarkStart w:id="3" w:name="_GoBack"/>
      <w:bookmarkEnd w:id="3"/>
      <w:r>
        <w:t>2</w:t>
      </w:r>
    </w:p>
    <w:p w14:paraId="59C99898" w14:textId="60B422E9" w:rsidR="00083E30" w:rsidRPr="00614293" w:rsidRDefault="00C94DB5" w:rsidP="00083E30">
      <w:pPr>
        <w:pStyle w:val="ListNumbe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9AC3BDA" wp14:editId="6E67816B">
            <wp:extent cx="6400800" cy="318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A570" w14:textId="554A6064" w:rsidR="00010571" w:rsidRDefault="00010571">
      <w:r>
        <w:br w:type="page"/>
      </w:r>
    </w:p>
    <w:p w14:paraId="2DD56353" w14:textId="3319EF2C" w:rsidR="00010571" w:rsidRPr="00614293" w:rsidRDefault="00010571" w:rsidP="00010571">
      <w:pPr>
        <w:pStyle w:val="Heading1"/>
      </w:pPr>
      <w:bookmarkStart w:id="4" w:name="_Toc102057024"/>
      <w:r>
        <w:lastRenderedPageBreak/>
        <w:t>Progress column</w:t>
      </w:r>
      <w:bookmarkEnd w:id="4"/>
    </w:p>
    <w:p w14:paraId="54531029" w14:textId="1762FEDE" w:rsidR="00010571" w:rsidRPr="00010571" w:rsidRDefault="00010571" w:rsidP="00010571">
      <w:pPr>
        <w:rPr>
          <w:color w:val="07697A" w:themeColor="accent3" w:themeTint="E6"/>
        </w:rPr>
      </w:pPr>
      <w:r w:rsidRPr="00010571">
        <w:rPr>
          <w:color w:val="07697A" w:themeColor="accent3" w:themeTint="E6"/>
        </w:rPr>
        <w:t>Before using the feature, please make sure below configuration.</w:t>
      </w:r>
    </w:p>
    <w:p w14:paraId="4BD852F4" w14:textId="5550E462" w:rsidR="00010571" w:rsidRDefault="00010571" w:rsidP="00010571">
      <w:pPr>
        <w:pStyle w:val="ListParagraph"/>
        <w:numPr>
          <w:ilvl w:val="0"/>
          <w:numId w:val="41"/>
        </w:numPr>
      </w:pPr>
      <w:r>
        <w:t xml:space="preserve">All </w:t>
      </w:r>
      <w:r w:rsidRPr="00FA61A1">
        <w:rPr>
          <w:color w:val="07697A" w:themeColor="accent3" w:themeTint="E6"/>
        </w:rPr>
        <w:t>AC Staff</w:t>
      </w:r>
      <w:r w:rsidR="00FA61A1">
        <w:rPr>
          <w:color w:val="07697A" w:themeColor="accent3" w:themeTint="E6"/>
        </w:rPr>
        <w:t xml:space="preserve"> /Course Manager</w:t>
      </w:r>
      <w:r w:rsidRPr="00FA61A1">
        <w:rPr>
          <w:color w:val="07697A" w:themeColor="accent3" w:themeTint="E6"/>
        </w:rPr>
        <w:t xml:space="preserve"> role </w:t>
      </w:r>
      <w:r>
        <w:t>user will receive email notification about student 100 completion</w:t>
      </w:r>
    </w:p>
    <w:p w14:paraId="15ABE03C" w14:textId="7E6D5F0D" w:rsidR="00010571" w:rsidRDefault="00010571" w:rsidP="00010571">
      <w:pPr>
        <w:pStyle w:val="ListParagraph"/>
        <w:numPr>
          <w:ilvl w:val="0"/>
          <w:numId w:val="41"/>
        </w:numPr>
      </w:pPr>
      <w:r>
        <w:t xml:space="preserve">All Trainer role user will receive email notification from </w:t>
      </w:r>
      <w:r w:rsidRPr="00FA61A1">
        <w:rPr>
          <w:color w:val="07697A" w:themeColor="accent3" w:themeTint="E6"/>
        </w:rPr>
        <w:t xml:space="preserve">AC Staff </w:t>
      </w:r>
      <w:r>
        <w:t>for grading process</w:t>
      </w:r>
    </w:p>
    <w:p w14:paraId="40BB7A73" w14:textId="77777777" w:rsidR="00FA61A1" w:rsidRDefault="00FA61A1" w:rsidP="00010571">
      <w:pPr>
        <w:rPr>
          <w:color w:val="07697A" w:themeColor="accent3" w:themeTint="E6"/>
        </w:rPr>
      </w:pPr>
    </w:p>
    <w:p w14:paraId="6E5028F0" w14:textId="1A72C9FC" w:rsidR="00010571" w:rsidRPr="00010571" w:rsidRDefault="00010571" w:rsidP="00010571">
      <w:pPr>
        <w:rPr>
          <w:color w:val="07697A" w:themeColor="accent3" w:themeTint="E6"/>
        </w:rPr>
      </w:pPr>
      <w:r w:rsidRPr="00010571">
        <w:rPr>
          <w:color w:val="07697A" w:themeColor="accent3" w:themeTint="E6"/>
        </w:rPr>
        <w:t>Admin View</w:t>
      </w:r>
      <w:r>
        <w:rPr>
          <w:color w:val="07697A" w:themeColor="accent3" w:themeTint="E6"/>
        </w:rPr>
        <w:t>:</w:t>
      </w:r>
    </w:p>
    <w:p w14:paraId="59EBEDD2" w14:textId="6151BD35" w:rsidR="00010571" w:rsidRDefault="00010571" w:rsidP="00010571">
      <w:pPr>
        <w:pStyle w:val="ListNumber"/>
        <w:numPr>
          <w:ilvl w:val="0"/>
          <w:numId w:val="40"/>
        </w:numPr>
      </w:pPr>
      <w:r>
        <w:t xml:space="preserve">If </w:t>
      </w:r>
      <w:r w:rsidRPr="00FA61A1">
        <w:rPr>
          <w:color w:val="07697A" w:themeColor="accent3" w:themeTint="E6"/>
        </w:rPr>
        <w:t xml:space="preserve">STUDENT </w:t>
      </w:r>
      <w:r>
        <w:t>completed 100% yesterday, “</w:t>
      </w:r>
      <w:r w:rsidRPr="00FA61A1">
        <w:rPr>
          <w:color w:val="07697A" w:themeColor="accent3" w:themeTint="E6"/>
        </w:rPr>
        <w:t>AC Staff</w:t>
      </w:r>
      <w:r>
        <w:t>” will receive email notification, “</w:t>
      </w:r>
      <w:r w:rsidRPr="00FA61A1">
        <w:rPr>
          <w:color w:val="07697A" w:themeColor="accent3" w:themeTint="E6"/>
        </w:rPr>
        <w:t>Student completed the assessment</w:t>
      </w:r>
      <w:r>
        <w:t>”</w:t>
      </w:r>
    </w:p>
    <w:p w14:paraId="143F6B76" w14:textId="313F0692" w:rsidR="00010571" w:rsidRDefault="00010571" w:rsidP="00010571">
      <w:pPr>
        <w:pStyle w:val="ListNumber"/>
        <w:numPr>
          <w:ilvl w:val="0"/>
          <w:numId w:val="40"/>
        </w:numPr>
      </w:pPr>
      <w:r>
        <w:t xml:space="preserve">If </w:t>
      </w:r>
      <w:r w:rsidRPr="00FA61A1">
        <w:rPr>
          <w:color w:val="07697A" w:themeColor="accent3" w:themeTint="E6"/>
        </w:rPr>
        <w:t xml:space="preserve">STUDENT </w:t>
      </w:r>
      <w:r>
        <w:t>completed 100%, admin will see “</w:t>
      </w:r>
      <w:r w:rsidRPr="00FA61A1">
        <w:rPr>
          <w:color w:val="07697A" w:themeColor="accent3" w:themeTint="E6"/>
        </w:rPr>
        <w:t>Assign Trainer</w:t>
      </w:r>
      <w:r>
        <w:rPr>
          <w:b/>
          <w:bCs/>
        </w:rPr>
        <w:t xml:space="preserve">” </w:t>
      </w:r>
      <w:r>
        <w:t>button.</w:t>
      </w:r>
    </w:p>
    <w:p w14:paraId="27E2093A" w14:textId="2888E4AB" w:rsidR="00010571" w:rsidRDefault="00010571" w:rsidP="008F473A">
      <w:pPr>
        <w:pStyle w:val="ListNumber"/>
        <w:numPr>
          <w:ilvl w:val="0"/>
          <w:numId w:val="0"/>
        </w:numPr>
        <w:ind w:left="360"/>
      </w:pPr>
      <w:r w:rsidRPr="00FA61A1">
        <w:rPr>
          <w:color w:val="07697A" w:themeColor="accent3" w:themeTint="E6"/>
        </w:rPr>
        <w:t>Assign Trainer</w:t>
      </w:r>
      <w:r>
        <w:t xml:space="preserve">: send an email to course trainer for start grading process. </w:t>
      </w:r>
    </w:p>
    <w:p w14:paraId="26B938E8" w14:textId="609103C1" w:rsidR="003D1ADC" w:rsidRDefault="003D1ADC" w:rsidP="00FA61A1">
      <w:pPr>
        <w:pStyle w:val="ListNumber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3649FD66" wp14:editId="3EECB89A">
            <wp:extent cx="4705350" cy="340136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2368"/>
                    <a:stretch/>
                  </pic:blipFill>
                  <pic:spPr bwMode="auto">
                    <a:xfrm>
                      <a:off x="0" y="0"/>
                      <a:ext cx="4705350" cy="340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3FDD3" w14:textId="77777777" w:rsidR="00FA61A1" w:rsidRDefault="00FA61A1">
      <w:pPr>
        <w:rPr>
          <w:color w:val="07697A" w:themeColor="accent3" w:themeTint="E6"/>
        </w:rPr>
      </w:pPr>
      <w:r>
        <w:rPr>
          <w:color w:val="07697A" w:themeColor="accent3" w:themeTint="E6"/>
        </w:rPr>
        <w:br w:type="page"/>
      </w:r>
    </w:p>
    <w:p w14:paraId="2E957820" w14:textId="1B566456" w:rsidR="003D1ADC" w:rsidRPr="00010571" w:rsidRDefault="003D1ADC" w:rsidP="003D1ADC">
      <w:pPr>
        <w:rPr>
          <w:color w:val="07697A" w:themeColor="accent3" w:themeTint="E6"/>
        </w:rPr>
      </w:pPr>
      <w:r>
        <w:rPr>
          <w:color w:val="07697A" w:themeColor="accent3" w:themeTint="E6"/>
        </w:rPr>
        <w:lastRenderedPageBreak/>
        <w:t>Trainer</w:t>
      </w:r>
      <w:r w:rsidRPr="00010571">
        <w:rPr>
          <w:color w:val="07697A" w:themeColor="accent3" w:themeTint="E6"/>
        </w:rPr>
        <w:t xml:space="preserve"> View</w:t>
      </w:r>
      <w:r>
        <w:rPr>
          <w:color w:val="07697A" w:themeColor="accent3" w:themeTint="E6"/>
        </w:rPr>
        <w:t>:</w:t>
      </w:r>
    </w:p>
    <w:p w14:paraId="6DD9938C" w14:textId="5972393B" w:rsidR="00DF10DB" w:rsidRDefault="003D1ADC" w:rsidP="003D1ADC">
      <w:pPr>
        <w:pStyle w:val="ListNumber"/>
        <w:numPr>
          <w:ilvl w:val="0"/>
          <w:numId w:val="42"/>
        </w:numPr>
      </w:pPr>
      <w:r>
        <w:t xml:space="preserve">If </w:t>
      </w:r>
      <w:r w:rsidR="00B254CD" w:rsidRPr="00FA61A1">
        <w:rPr>
          <w:color w:val="07697A" w:themeColor="accent3" w:themeTint="E6"/>
        </w:rPr>
        <w:t>TRAINER</w:t>
      </w:r>
      <w:r w:rsidR="00FA61A1">
        <w:rPr>
          <w:color w:val="07697A" w:themeColor="accent3" w:themeTint="E6"/>
        </w:rPr>
        <w:t>/ Course Teacher</w:t>
      </w:r>
      <w:r w:rsidRPr="00FA61A1">
        <w:rPr>
          <w:color w:val="07697A" w:themeColor="accent3" w:themeTint="E6"/>
        </w:rPr>
        <w:t xml:space="preserve"> </w:t>
      </w:r>
      <w:r>
        <w:t>completed 100%</w:t>
      </w:r>
      <w:r w:rsidR="00B254CD">
        <w:t xml:space="preserve"> marking</w:t>
      </w:r>
      <w:r>
        <w:t>, “</w:t>
      </w:r>
      <w:r w:rsidR="00B254CD" w:rsidRPr="00FA61A1">
        <w:rPr>
          <w:color w:val="07697A" w:themeColor="accent3" w:themeTint="E6"/>
        </w:rPr>
        <w:t>TRAINER</w:t>
      </w:r>
      <w:r>
        <w:t xml:space="preserve">” will </w:t>
      </w:r>
      <w:r w:rsidR="00B254CD">
        <w:t xml:space="preserve">see </w:t>
      </w:r>
      <w:r w:rsidR="00DF10DB">
        <w:t>“</w:t>
      </w:r>
      <w:r w:rsidR="00DF10DB" w:rsidRPr="00FA61A1">
        <w:rPr>
          <w:color w:val="07697A" w:themeColor="accent3" w:themeTint="E6"/>
        </w:rPr>
        <w:t>R</w:t>
      </w:r>
      <w:r w:rsidR="00B254CD" w:rsidRPr="00FA61A1">
        <w:rPr>
          <w:color w:val="07697A" w:themeColor="accent3" w:themeTint="E6"/>
        </w:rPr>
        <w:t>elease result</w:t>
      </w:r>
      <w:r w:rsidR="00DF10DB">
        <w:t>” button</w:t>
      </w:r>
    </w:p>
    <w:p w14:paraId="372E2FC1" w14:textId="47DE9770" w:rsidR="003D1ADC" w:rsidRDefault="00DF10DB" w:rsidP="003D1ADC">
      <w:pPr>
        <w:pStyle w:val="ListNumber"/>
        <w:numPr>
          <w:ilvl w:val="0"/>
          <w:numId w:val="42"/>
        </w:numPr>
      </w:pPr>
      <w:r w:rsidRPr="00FA61A1">
        <w:rPr>
          <w:color w:val="07697A" w:themeColor="accent3" w:themeTint="E6"/>
        </w:rPr>
        <w:t>Release result</w:t>
      </w:r>
      <w:r>
        <w:t xml:space="preserve">: button will send a </w:t>
      </w:r>
      <w:r w:rsidR="003D1ADC">
        <w:t>notification</w:t>
      </w:r>
      <w:r>
        <w:t xml:space="preserve"> to student for result release.</w:t>
      </w:r>
    </w:p>
    <w:p w14:paraId="76677CB3" w14:textId="558DE889" w:rsidR="00B254CD" w:rsidRDefault="00B254CD" w:rsidP="00B254CD">
      <w:pPr>
        <w:pStyle w:val="ListNumber"/>
        <w:numPr>
          <w:ilvl w:val="0"/>
          <w:numId w:val="0"/>
        </w:numPr>
        <w:ind w:left="340" w:hanging="340"/>
        <w:jc w:val="center"/>
      </w:pPr>
      <w:r>
        <w:rPr>
          <w:noProof/>
        </w:rPr>
        <w:drawing>
          <wp:inline distT="0" distB="0" distL="0" distR="0" wp14:anchorId="4975E2BC" wp14:editId="4A88175E">
            <wp:extent cx="3257550" cy="1647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0579" w14:textId="77777777" w:rsidR="004D2652" w:rsidRDefault="004D2652" w:rsidP="00B254CD">
      <w:pPr>
        <w:pStyle w:val="ListNumber"/>
        <w:numPr>
          <w:ilvl w:val="0"/>
          <w:numId w:val="0"/>
        </w:numPr>
        <w:ind w:left="340" w:hanging="340"/>
        <w:jc w:val="center"/>
      </w:pPr>
    </w:p>
    <w:p w14:paraId="705A573D" w14:textId="758C5CF4" w:rsidR="00DF10DB" w:rsidRPr="00010571" w:rsidRDefault="00DF10DB" w:rsidP="00DF10DB">
      <w:pPr>
        <w:rPr>
          <w:color w:val="07697A" w:themeColor="accent3" w:themeTint="E6"/>
        </w:rPr>
      </w:pPr>
      <w:r>
        <w:rPr>
          <w:color w:val="07697A" w:themeColor="accent3" w:themeTint="E6"/>
        </w:rPr>
        <w:t>Student</w:t>
      </w:r>
      <w:r w:rsidRPr="00010571">
        <w:rPr>
          <w:color w:val="07697A" w:themeColor="accent3" w:themeTint="E6"/>
        </w:rPr>
        <w:t xml:space="preserve"> View</w:t>
      </w:r>
      <w:r>
        <w:rPr>
          <w:color w:val="07697A" w:themeColor="accent3" w:themeTint="E6"/>
        </w:rPr>
        <w:t>:</w:t>
      </w:r>
    </w:p>
    <w:p w14:paraId="54D1C0DC" w14:textId="1486AE39" w:rsidR="00DF10DB" w:rsidRDefault="00DF10DB" w:rsidP="00DF10DB">
      <w:pPr>
        <w:pStyle w:val="ListNumber"/>
        <w:numPr>
          <w:ilvl w:val="0"/>
          <w:numId w:val="43"/>
        </w:numPr>
      </w:pPr>
      <w:r>
        <w:t xml:space="preserve">If </w:t>
      </w:r>
      <w:r w:rsidRPr="00FA61A1">
        <w:rPr>
          <w:color w:val="07697A" w:themeColor="accent3" w:themeTint="E6"/>
        </w:rPr>
        <w:t xml:space="preserve">STUDENT </w:t>
      </w:r>
      <w:r>
        <w:t xml:space="preserve">completed 100%, </w:t>
      </w:r>
      <w:r w:rsidRPr="00E819D3">
        <w:rPr>
          <w:color w:val="07697A" w:themeColor="accent3" w:themeTint="E6"/>
        </w:rPr>
        <w:t>status update</w:t>
      </w:r>
      <w:r>
        <w:t>: 100%, Please wait for result</w:t>
      </w:r>
    </w:p>
    <w:p w14:paraId="0DE0A1F3" w14:textId="5E243FDB" w:rsidR="00DF10DB" w:rsidRDefault="00DF10DB" w:rsidP="00DF10DB">
      <w:pPr>
        <w:pStyle w:val="ListNumber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 wp14:anchorId="2FB29F8F" wp14:editId="729FF31C">
            <wp:extent cx="3209925" cy="2419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C17C" w14:textId="157BB3BB" w:rsidR="001E1E58" w:rsidRPr="00614293" w:rsidRDefault="001E1E58" w:rsidP="00010571"/>
    <w:p w14:paraId="649F9818" w14:textId="77777777" w:rsidR="0003123C" w:rsidRPr="00614293" w:rsidRDefault="008D0E65" w:rsidP="00843874">
      <w:pPr>
        <w:pStyle w:val="Heading1"/>
        <w:tabs>
          <w:tab w:val="left" w:pos="284"/>
        </w:tabs>
      </w:pPr>
      <w:bookmarkStart w:id="5" w:name="_Toc102057025"/>
      <w:r>
        <w:lastRenderedPageBreak/>
        <w:t>Exception handling</w:t>
      </w:r>
      <w:bookmarkEnd w:id="5"/>
    </w:p>
    <w:p w14:paraId="599ACBD3" w14:textId="77777777" w:rsidR="00BA31C4" w:rsidRPr="00614293" w:rsidRDefault="008D0E65" w:rsidP="00BA31C4">
      <w:pPr>
        <w:rPr>
          <w:rStyle w:val="Strong"/>
        </w:rPr>
      </w:pPr>
      <w:r>
        <w:t>Pages should ignore.</w:t>
      </w:r>
    </w:p>
    <w:p w14:paraId="228A4834" w14:textId="77777777" w:rsidR="00BA31C4" w:rsidRDefault="00843874" w:rsidP="00BA31C4">
      <w:pPr>
        <w:pStyle w:val="ListBullet"/>
      </w:pPr>
      <w:r w:rsidRPr="00843874">
        <w:rPr>
          <w:rStyle w:val="Bold"/>
          <w:color w:val="025187"/>
        </w:rPr>
        <w:t>Dark Blue</w:t>
      </w:r>
      <w:r>
        <w:rPr>
          <w:rStyle w:val="Bold"/>
        </w:rPr>
        <w:t>:</w:t>
      </w:r>
      <w:r w:rsidR="00BA31C4" w:rsidRPr="00614293">
        <w:t xml:space="preserve"> </w:t>
      </w:r>
      <w:r>
        <w:t>Activity not completed, not started, not attempted</w:t>
      </w:r>
    </w:p>
    <w:p w14:paraId="2E00B19B" w14:textId="77777777" w:rsidR="008D0E65" w:rsidRDefault="008D0E65" w:rsidP="008D0E65">
      <w:pPr>
        <w:pStyle w:val="ListBullet"/>
        <w:numPr>
          <w:ilvl w:val="0"/>
          <w:numId w:val="39"/>
        </w:numPr>
        <w:rPr>
          <w:rStyle w:val="Bold"/>
          <w:color w:val="025187"/>
        </w:rPr>
      </w:pPr>
      <w:r>
        <w:rPr>
          <w:rStyle w:val="Bold"/>
          <w:color w:val="025187"/>
        </w:rPr>
        <w:t>Admin can view all student quiz/assignment submissions.</w:t>
      </w:r>
    </w:p>
    <w:p w14:paraId="6BAA626B" w14:textId="77777777" w:rsidR="008D0E65" w:rsidRDefault="008D0E65" w:rsidP="008D0E65">
      <w:pPr>
        <w:pStyle w:val="ListBullet"/>
        <w:numPr>
          <w:ilvl w:val="0"/>
          <w:numId w:val="39"/>
        </w:numPr>
        <w:rPr>
          <w:rStyle w:val="Bold"/>
          <w:color w:val="025187"/>
        </w:rPr>
      </w:pPr>
      <w:r>
        <w:rPr>
          <w:rStyle w:val="Bold"/>
          <w:color w:val="025187"/>
        </w:rPr>
        <w:t>Trainer can view all student quiz/assignment submission.</w:t>
      </w:r>
    </w:p>
    <w:p w14:paraId="028E9E48" w14:textId="13DCE1BB" w:rsidR="008D0E65" w:rsidRDefault="008D0E65" w:rsidP="008D0E65">
      <w:pPr>
        <w:pStyle w:val="ListBullet"/>
        <w:numPr>
          <w:ilvl w:val="0"/>
          <w:numId w:val="39"/>
        </w:numPr>
        <w:rPr>
          <w:rStyle w:val="Bold"/>
          <w:color w:val="025187"/>
        </w:rPr>
      </w:pPr>
      <w:r>
        <w:rPr>
          <w:rStyle w:val="Bold"/>
          <w:color w:val="025187"/>
        </w:rPr>
        <w:t>Student can view a page to attempt quiz/assignment.</w:t>
      </w:r>
    </w:p>
    <w:p w14:paraId="3F7B6637" w14:textId="51134AFF" w:rsidR="00C94DB5" w:rsidRPr="00C94DB5" w:rsidRDefault="00C94DB5" w:rsidP="00C94DB5">
      <w:pPr>
        <w:pStyle w:val="ListBullet"/>
        <w:numPr>
          <w:ilvl w:val="0"/>
          <w:numId w:val="0"/>
        </w:numPr>
        <w:ind w:left="340" w:hanging="340"/>
        <w:rPr>
          <w:rStyle w:val="Bold"/>
          <w:color w:val="262626" w:themeColor="text1" w:themeTint="D9"/>
        </w:rPr>
      </w:pPr>
      <w:r w:rsidRPr="00C94DB5">
        <w:rPr>
          <w:rStyle w:val="Bold"/>
          <w:color w:val="262626" w:themeColor="text1" w:themeTint="D9"/>
        </w:rPr>
        <w:t>Ignore below pages while grading</w:t>
      </w:r>
      <w:r>
        <w:rPr>
          <w:rStyle w:val="Bold"/>
          <w:color w:val="262626" w:themeColor="text1" w:themeTint="D9"/>
        </w:rPr>
        <w:t>.</w:t>
      </w:r>
    </w:p>
    <w:p w14:paraId="1BCC8027" w14:textId="1D5ACD1C" w:rsidR="00C94DB5" w:rsidRDefault="00C94DB5" w:rsidP="00C94DB5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  <w:r>
        <w:rPr>
          <w:noProof/>
        </w:rPr>
        <w:drawing>
          <wp:inline distT="0" distB="0" distL="0" distR="0" wp14:anchorId="4680A57A" wp14:editId="6903773D">
            <wp:extent cx="6400322" cy="235131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6903" cy="235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AE33" w14:textId="54E10E7C" w:rsidR="00C94DB5" w:rsidRDefault="00C94DB5" w:rsidP="00C94DB5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  <w:r>
        <w:rPr>
          <w:noProof/>
        </w:rPr>
        <w:drawing>
          <wp:inline distT="0" distB="0" distL="0" distR="0" wp14:anchorId="58F59020" wp14:editId="32C7281E">
            <wp:extent cx="6400800" cy="21362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3853" cy="21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48DE" w14:textId="4EB0AE73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6B215E59" w14:textId="7A2D5DBC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3971FA98" w14:textId="64A77873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07C4CED0" w14:textId="243EBEC8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1629C17F" w14:textId="5AF0D983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64D54F27" w14:textId="664A7FD4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5316E119" w14:textId="2FC66A4E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69E8ED3A" w14:textId="2611EBC3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188E4ED7" w14:textId="26734E05" w:rsidR="003B0430" w:rsidRDefault="003B0430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3084ED55" w14:textId="7691B5B6" w:rsidR="003B0430" w:rsidRDefault="003B0430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4EF4ED2B" w14:textId="716F4A03" w:rsidR="003B0430" w:rsidRPr="003B0430" w:rsidRDefault="003B0430" w:rsidP="003B0430">
      <w:pPr>
        <w:pStyle w:val="ListBullet"/>
        <w:numPr>
          <w:ilvl w:val="0"/>
          <w:numId w:val="0"/>
        </w:numPr>
        <w:ind w:left="340" w:hanging="340"/>
        <w:jc w:val="center"/>
        <w:rPr>
          <w:rStyle w:val="Bold"/>
          <w:color w:val="025187"/>
          <w:sz w:val="90"/>
          <w:szCs w:val="90"/>
        </w:rPr>
      </w:pPr>
      <w:r w:rsidRPr="003B0430">
        <w:rPr>
          <w:rStyle w:val="Bold"/>
          <w:color w:val="025187"/>
          <w:sz w:val="90"/>
          <w:szCs w:val="90"/>
        </w:rPr>
        <w:t>THANK YOU</w:t>
      </w:r>
    </w:p>
    <w:p w14:paraId="74D43A27" w14:textId="557751B2" w:rsidR="003B0430" w:rsidRDefault="003B0430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5D85F633" w14:textId="7742E8E0" w:rsidR="003B0430" w:rsidRDefault="003B0430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5CECDE39" w14:textId="06160C80" w:rsidR="003B0430" w:rsidRDefault="003B0430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16EA2B2C" w14:textId="77777777" w:rsidR="003B0430" w:rsidRDefault="003B0430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6CE44B57" w14:textId="77777777" w:rsidR="003B0430" w:rsidRDefault="003B0430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5BD0592A" w14:textId="4A6BD688" w:rsidR="003B0430" w:rsidRDefault="003B0430" w:rsidP="007B1DF3">
      <w:pPr>
        <w:pStyle w:val="ListBullet"/>
        <w:numPr>
          <w:ilvl w:val="0"/>
          <w:numId w:val="0"/>
        </w:numPr>
        <w:ind w:left="340" w:hanging="340"/>
        <w:jc w:val="center"/>
        <w:rPr>
          <w:rStyle w:val="Bold"/>
          <w:color w:val="0D0D0D" w:themeColor="text1" w:themeTint="F2"/>
        </w:rPr>
      </w:pPr>
      <w:r>
        <w:rPr>
          <w:rStyle w:val="Bold"/>
          <w:color w:val="0D0D0D" w:themeColor="text1" w:themeTint="F2"/>
        </w:rPr>
        <w:t>Should you have any questions, please do not hesitate to</w:t>
      </w:r>
      <w:r w:rsidR="006E221B" w:rsidRPr="006E221B">
        <w:rPr>
          <w:rStyle w:val="Bold"/>
          <w:color w:val="0D0D0D" w:themeColor="text1" w:themeTint="F2"/>
        </w:rPr>
        <w:t xml:space="preserve"> contact IT department: </w:t>
      </w:r>
    </w:p>
    <w:p w14:paraId="43FCF59B" w14:textId="4C3D049B" w:rsidR="003B0430" w:rsidRPr="003B0430" w:rsidRDefault="003B0430" w:rsidP="007B1DF3">
      <w:pPr>
        <w:pStyle w:val="ListBullet"/>
        <w:numPr>
          <w:ilvl w:val="0"/>
          <w:numId w:val="0"/>
        </w:numPr>
        <w:ind w:left="340" w:hanging="340"/>
        <w:jc w:val="center"/>
        <w:rPr>
          <w:b/>
          <w:bCs/>
          <w:color w:val="07697A" w:themeColor="accent3" w:themeTint="E6"/>
          <w:sz w:val="32"/>
          <w:szCs w:val="32"/>
        </w:rPr>
      </w:pPr>
      <w:r w:rsidRPr="003B0430">
        <w:rPr>
          <w:b/>
          <w:bCs/>
          <w:color w:val="07697A" w:themeColor="accent3" w:themeTint="E6"/>
          <w:sz w:val="32"/>
          <w:szCs w:val="32"/>
        </w:rPr>
        <w:t>Syed Nayab Bukhari</w:t>
      </w:r>
    </w:p>
    <w:p w14:paraId="1DEBC117" w14:textId="29B5B8B4" w:rsidR="006E221B" w:rsidRDefault="003B0430" w:rsidP="007B1DF3">
      <w:pPr>
        <w:pStyle w:val="ListBullet"/>
        <w:numPr>
          <w:ilvl w:val="0"/>
          <w:numId w:val="0"/>
        </w:numPr>
        <w:ind w:left="340" w:hanging="340"/>
        <w:jc w:val="center"/>
        <w:rPr>
          <w:rStyle w:val="Hyperlink"/>
          <w:color w:val="0D0D0D" w:themeColor="text1" w:themeTint="F2"/>
        </w:rPr>
      </w:pPr>
      <w:hyperlink r:id="rId24" w:history="1">
        <w:r w:rsidRPr="005C49D2">
          <w:rPr>
            <w:rStyle w:val="Hyperlink"/>
          </w:rPr>
          <w:t>Syed@australiancollege.edu.au</w:t>
        </w:r>
      </w:hyperlink>
    </w:p>
    <w:p w14:paraId="0F5CC91B" w14:textId="5004FDD3" w:rsidR="003B0430" w:rsidRDefault="00A73823" w:rsidP="003B0430">
      <w:pPr>
        <w:pStyle w:val="ListBullet"/>
        <w:numPr>
          <w:ilvl w:val="0"/>
          <w:numId w:val="0"/>
        </w:numPr>
        <w:ind w:left="340" w:hanging="340"/>
        <w:jc w:val="center"/>
        <w:rPr>
          <w:rStyle w:val="Bold"/>
          <w:color w:val="025187"/>
        </w:rPr>
      </w:pPr>
      <w:hyperlink r:id="rId25" w:history="1">
        <w:r w:rsidR="003B0430" w:rsidRPr="005C49D2">
          <w:rPr>
            <w:rStyle w:val="Hyperlink"/>
          </w:rPr>
          <w:t>Bec_dir@yahoo.com</w:t>
        </w:r>
      </w:hyperlink>
    </w:p>
    <w:p w14:paraId="215D5D71" w14:textId="77777777" w:rsidR="003B0430" w:rsidRDefault="003B0430" w:rsidP="003B0430">
      <w:pPr>
        <w:pStyle w:val="ListBullet"/>
        <w:numPr>
          <w:ilvl w:val="0"/>
          <w:numId w:val="0"/>
        </w:numPr>
        <w:ind w:left="340" w:hanging="340"/>
        <w:jc w:val="right"/>
        <w:rPr>
          <w:rStyle w:val="Bold"/>
          <w:color w:val="025187"/>
        </w:rPr>
      </w:pPr>
    </w:p>
    <w:p w14:paraId="144DE319" w14:textId="77777777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sectPr w:rsidR="006E221B" w:rsidSect="00495909">
      <w:footerReference w:type="default" r:id="rId26"/>
      <w:footerReference w:type="first" r:id="rId27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E7A852" w14:textId="77777777" w:rsidR="00A73823" w:rsidRDefault="00A73823" w:rsidP="005A20E2">
      <w:pPr>
        <w:spacing w:after="0"/>
      </w:pPr>
      <w:r>
        <w:separator/>
      </w:r>
    </w:p>
    <w:p w14:paraId="3B3143E8" w14:textId="77777777" w:rsidR="00A73823" w:rsidRDefault="00A73823"/>
    <w:p w14:paraId="6C06E755" w14:textId="77777777" w:rsidR="00A73823" w:rsidRDefault="00A73823" w:rsidP="009B4773"/>
    <w:p w14:paraId="5FE58FBA" w14:textId="77777777" w:rsidR="00A73823" w:rsidRDefault="00A73823" w:rsidP="00513832"/>
  </w:endnote>
  <w:endnote w:type="continuationSeparator" w:id="0">
    <w:p w14:paraId="7F8957A2" w14:textId="77777777" w:rsidR="00A73823" w:rsidRDefault="00A73823" w:rsidP="005A20E2">
      <w:pPr>
        <w:spacing w:after="0"/>
      </w:pPr>
      <w:r>
        <w:continuationSeparator/>
      </w:r>
    </w:p>
    <w:p w14:paraId="52F3EDE4" w14:textId="77777777" w:rsidR="00A73823" w:rsidRDefault="00A73823"/>
    <w:p w14:paraId="72FA3065" w14:textId="77777777" w:rsidR="00A73823" w:rsidRDefault="00A73823" w:rsidP="009B4773"/>
    <w:p w14:paraId="031F9A77" w14:textId="77777777" w:rsidR="00A73823" w:rsidRDefault="00A73823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B65186A" w14:textId="77777777" w:rsidR="00626840" w:rsidRDefault="00626840" w:rsidP="00F8411A">
            <w:pPr>
              <w:pStyle w:val="Footer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57903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011107972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2DD664B9" w14:textId="77777777" w:rsidR="00626840" w:rsidRDefault="00626840" w:rsidP="00D94688">
            <w:pPr>
              <w:pStyle w:val="Footer"/>
              <w:jc w:val="right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EF1E3D" w14:textId="77777777" w:rsidR="00626840" w:rsidRPr="00F8411A" w:rsidRDefault="00626840" w:rsidP="00F8411A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 w:rsidRPr="00F8411A">
      <w:t>1</w:t>
    </w:r>
    <w:r w:rsidRPr="00F8411A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651DBD94" w14:textId="77777777" w:rsidR="00626840" w:rsidRDefault="00626840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40FECAFB" w14:textId="77777777" w:rsidR="00626840" w:rsidRDefault="00A73823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FFFE90" w14:textId="77777777" w:rsidR="00A73823" w:rsidRDefault="00A73823" w:rsidP="005A20E2">
      <w:pPr>
        <w:spacing w:after="0"/>
      </w:pPr>
      <w:r>
        <w:separator/>
      </w:r>
    </w:p>
    <w:p w14:paraId="6FD5B9C5" w14:textId="77777777" w:rsidR="00A73823" w:rsidRDefault="00A73823"/>
    <w:p w14:paraId="7544A423" w14:textId="77777777" w:rsidR="00A73823" w:rsidRDefault="00A73823" w:rsidP="009B4773"/>
    <w:p w14:paraId="6559D05E" w14:textId="77777777" w:rsidR="00A73823" w:rsidRDefault="00A73823" w:rsidP="00513832"/>
  </w:footnote>
  <w:footnote w:type="continuationSeparator" w:id="0">
    <w:p w14:paraId="091075FA" w14:textId="77777777" w:rsidR="00A73823" w:rsidRDefault="00A73823" w:rsidP="005A20E2">
      <w:pPr>
        <w:spacing w:after="0"/>
      </w:pPr>
      <w:r>
        <w:continuationSeparator/>
      </w:r>
    </w:p>
    <w:p w14:paraId="578AB52F" w14:textId="77777777" w:rsidR="00A73823" w:rsidRDefault="00A73823"/>
    <w:p w14:paraId="7F55C335" w14:textId="77777777" w:rsidR="00A73823" w:rsidRDefault="00A73823" w:rsidP="009B4773"/>
    <w:p w14:paraId="182EC11E" w14:textId="77777777" w:rsidR="00A73823" w:rsidRDefault="00A73823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22759A" w14:textId="77777777" w:rsidR="00626840" w:rsidRDefault="00626840" w:rsidP="005A20E2">
    <w:pPr>
      <w:pStyle w:val="Header"/>
      <w:tabs>
        <w:tab w:val="right" w:pos="11057"/>
      </w:tabs>
      <w:ind w:left="-1134" w:right="-1085"/>
    </w:pPr>
    <w:r>
      <w:rPr>
        <w:noProof/>
      </w:rPr>
      <w:drawing>
        <wp:anchor distT="0" distB="0" distL="114300" distR="114300" simplePos="0" relativeHeight="251670528" behindDoc="1" locked="0" layoutInCell="1" allowOverlap="1" wp14:anchorId="71CF0E00" wp14:editId="2F58FC21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132320" cy="9427464"/>
          <wp:effectExtent l="0" t="0" r="0" b="2540"/>
          <wp:wrapNone/>
          <wp:docPr id="2" name="Picture 2" descr="Women with laptop and business docu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GettyImages-731742045_super.jpg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7008" t="5698" r="27787" b="24543"/>
                  <a:stretch/>
                </pic:blipFill>
                <pic:spPr bwMode="auto">
                  <a:xfrm>
                    <a:off x="0" y="0"/>
                    <a:ext cx="7132320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B06517C" w14:textId="77777777" w:rsidR="00626840" w:rsidRDefault="0062684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73284" w14:textId="77777777" w:rsidR="00626840" w:rsidRDefault="00626840">
    <w:r>
      <w:rPr>
        <w:noProof/>
      </w:rPr>
      <w:drawing>
        <wp:anchor distT="0" distB="0" distL="114300" distR="114300" simplePos="0" relativeHeight="251675648" behindDoc="1" locked="0" layoutInCell="1" allowOverlap="1" wp14:anchorId="03CD47A6" wp14:editId="75424D9E">
          <wp:simplePos x="0" y="0"/>
          <wp:positionH relativeFrom="page">
            <wp:posOffset>347345</wp:posOffset>
          </wp:positionH>
          <wp:positionV relativeFrom="page">
            <wp:align>center</wp:align>
          </wp:positionV>
          <wp:extent cx="3300984" cy="9427464"/>
          <wp:effectExtent l="0" t="0" r="0" b="2540"/>
          <wp:wrapNone/>
          <wp:docPr id="3" name="Picture 3" descr="Women and some docu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7115" t="11270" r="35057" b="12436"/>
                  <a:stretch/>
                </pic:blipFill>
                <pic:spPr bwMode="auto">
                  <a:xfrm flipH="1">
                    <a:off x="0" y="0"/>
                    <a:ext cx="3300984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98A0C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C83083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C1B270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C41B94"/>
    <w:multiLevelType w:val="hybridMultilevel"/>
    <w:tmpl w:val="4BA688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C57CB6"/>
    <w:multiLevelType w:val="hybridMultilevel"/>
    <w:tmpl w:val="48507B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E3022B9"/>
    <w:multiLevelType w:val="hybridMultilevel"/>
    <w:tmpl w:val="B70000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BF2304"/>
    <w:multiLevelType w:val="hybridMultilevel"/>
    <w:tmpl w:val="1F5EC2DA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A01D35"/>
    <w:multiLevelType w:val="hybridMultilevel"/>
    <w:tmpl w:val="36B646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74404D"/>
    <w:multiLevelType w:val="hybridMultilevel"/>
    <w:tmpl w:val="36B646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B021AA"/>
    <w:multiLevelType w:val="hybridMultilevel"/>
    <w:tmpl w:val="36B646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9"/>
  </w:num>
  <w:num w:numId="3">
    <w:abstractNumId w:val="18"/>
  </w:num>
  <w:num w:numId="4">
    <w:abstractNumId w:val="29"/>
  </w:num>
  <w:num w:numId="5">
    <w:abstractNumId w:val="15"/>
  </w:num>
  <w:num w:numId="6">
    <w:abstractNumId w:val="8"/>
  </w:num>
  <w:num w:numId="7">
    <w:abstractNumId w:val="38"/>
  </w:num>
  <w:num w:numId="8">
    <w:abstractNumId w:val="14"/>
  </w:num>
  <w:num w:numId="9">
    <w:abstractNumId w:val="41"/>
  </w:num>
  <w:num w:numId="10">
    <w:abstractNumId w:val="35"/>
  </w:num>
  <w:num w:numId="11">
    <w:abstractNumId w:val="4"/>
  </w:num>
  <w:num w:numId="12">
    <w:abstractNumId w:val="11"/>
  </w:num>
  <w:num w:numId="13">
    <w:abstractNumId w:val="17"/>
  </w:num>
  <w:num w:numId="14">
    <w:abstractNumId w:val="28"/>
  </w:num>
  <w:num w:numId="15">
    <w:abstractNumId w:val="23"/>
  </w:num>
  <w:num w:numId="16">
    <w:abstractNumId w:val="7"/>
  </w:num>
  <w:num w:numId="17">
    <w:abstractNumId w:val="30"/>
  </w:num>
  <w:num w:numId="18">
    <w:abstractNumId w:val="43"/>
  </w:num>
  <w:num w:numId="19">
    <w:abstractNumId w:val="10"/>
  </w:num>
  <w:num w:numId="20">
    <w:abstractNumId w:val="33"/>
  </w:num>
  <w:num w:numId="21">
    <w:abstractNumId w:val="12"/>
  </w:num>
  <w:num w:numId="22">
    <w:abstractNumId w:val="25"/>
  </w:num>
  <w:num w:numId="23">
    <w:abstractNumId w:val="27"/>
  </w:num>
  <w:num w:numId="24">
    <w:abstractNumId w:val="21"/>
  </w:num>
  <w:num w:numId="25">
    <w:abstractNumId w:val="26"/>
  </w:num>
  <w:num w:numId="26">
    <w:abstractNumId w:val="9"/>
  </w:num>
  <w:num w:numId="27">
    <w:abstractNumId w:val="36"/>
  </w:num>
  <w:num w:numId="28">
    <w:abstractNumId w:val="16"/>
  </w:num>
  <w:num w:numId="29">
    <w:abstractNumId w:val="6"/>
  </w:num>
  <w:num w:numId="30">
    <w:abstractNumId w:val="20"/>
  </w:num>
  <w:num w:numId="31">
    <w:abstractNumId w:val="5"/>
  </w:num>
  <w:num w:numId="32">
    <w:abstractNumId w:val="32"/>
  </w:num>
  <w:num w:numId="33">
    <w:abstractNumId w:val="34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7"/>
  </w:num>
  <w:num w:numId="39">
    <w:abstractNumId w:val="24"/>
  </w:num>
  <w:num w:numId="40">
    <w:abstractNumId w:val="42"/>
  </w:num>
  <w:num w:numId="41">
    <w:abstractNumId w:val="13"/>
  </w:num>
  <w:num w:numId="42">
    <w:abstractNumId w:val="40"/>
  </w:num>
  <w:num w:numId="43">
    <w:abstractNumId w:val="44"/>
  </w:num>
  <w:num w:numId="44">
    <w:abstractNumId w:val="22"/>
  </w:num>
  <w:num w:numId="45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E44"/>
    <w:rsid w:val="0000092E"/>
    <w:rsid w:val="00010571"/>
    <w:rsid w:val="00012A83"/>
    <w:rsid w:val="00017C3C"/>
    <w:rsid w:val="00021F2E"/>
    <w:rsid w:val="00023F87"/>
    <w:rsid w:val="00026EAE"/>
    <w:rsid w:val="0003123C"/>
    <w:rsid w:val="00032A10"/>
    <w:rsid w:val="00043FFE"/>
    <w:rsid w:val="00044074"/>
    <w:rsid w:val="0004430C"/>
    <w:rsid w:val="00066DE2"/>
    <w:rsid w:val="00077931"/>
    <w:rsid w:val="00083E30"/>
    <w:rsid w:val="00084E91"/>
    <w:rsid w:val="000900B6"/>
    <w:rsid w:val="000A649E"/>
    <w:rsid w:val="000A7626"/>
    <w:rsid w:val="000B5DA2"/>
    <w:rsid w:val="000C1C28"/>
    <w:rsid w:val="000C5872"/>
    <w:rsid w:val="000E0979"/>
    <w:rsid w:val="000E1544"/>
    <w:rsid w:val="001155CE"/>
    <w:rsid w:val="001225D9"/>
    <w:rsid w:val="00124370"/>
    <w:rsid w:val="00160392"/>
    <w:rsid w:val="001A5429"/>
    <w:rsid w:val="001B1DAF"/>
    <w:rsid w:val="001C7F44"/>
    <w:rsid w:val="001D1C22"/>
    <w:rsid w:val="001E11F1"/>
    <w:rsid w:val="001E1E58"/>
    <w:rsid w:val="00206719"/>
    <w:rsid w:val="00212B1B"/>
    <w:rsid w:val="0021693D"/>
    <w:rsid w:val="00240312"/>
    <w:rsid w:val="00247B17"/>
    <w:rsid w:val="00252E4A"/>
    <w:rsid w:val="002642A8"/>
    <w:rsid w:val="002A137B"/>
    <w:rsid w:val="002E1554"/>
    <w:rsid w:val="0031130D"/>
    <w:rsid w:val="00314A6F"/>
    <w:rsid w:val="00334394"/>
    <w:rsid w:val="00347AF5"/>
    <w:rsid w:val="00360F98"/>
    <w:rsid w:val="00362478"/>
    <w:rsid w:val="00374421"/>
    <w:rsid w:val="00385D4D"/>
    <w:rsid w:val="003A0C03"/>
    <w:rsid w:val="003B0430"/>
    <w:rsid w:val="003B5758"/>
    <w:rsid w:val="003D04F0"/>
    <w:rsid w:val="003D1ADC"/>
    <w:rsid w:val="003D59A7"/>
    <w:rsid w:val="003E78A7"/>
    <w:rsid w:val="003F0714"/>
    <w:rsid w:val="003F13B0"/>
    <w:rsid w:val="003F5F4A"/>
    <w:rsid w:val="00400698"/>
    <w:rsid w:val="00403423"/>
    <w:rsid w:val="004211AF"/>
    <w:rsid w:val="00423A18"/>
    <w:rsid w:val="004262DD"/>
    <w:rsid w:val="0042646F"/>
    <w:rsid w:val="00435096"/>
    <w:rsid w:val="00440BF7"/>
    <w:rsid w:val="004411FB"/>
    <w:rsid w:val="00443212"/>
    <w:rsid w:val="004567E6"/>
    <w:rsid w:val="00493EC0"/>
    <w:rsid w:val="00495909"/>
    <w:rsid w:val="004B5251"/>
    <w:rsid w:val="004C7B3E"/>
    <w:rsid w:val="004D2652"/>
    <w:rsid w:val="004E3E44"/>
    <w:rsid w:val="00513832"/>
    <w:rsid w:val="00526C37"/>
    <w:rsid w:val="00533047"/>
    <w:rsid w:val="005660C6"/>
    <w:rsid w:val="00577B45"/>
    <w:rsid w:val="00582502"/>
    <w:rsid w:val="005919AF"/>
    <w:rsid w:val="005A20E2"/>
    <w:rsid w:val="005B5B61"/>
    <w:rsid w:val="005B6A1A"/>
    <w:rsid w:val="005D2146"/>
    <w:rsid w:val="005F6388"/>
    <w:rsid w:val="00614293"/>
    <w:rsid w:val="00626840"/>
    <w:rsid w:val="006329E1"/>
    <w:rsid w:val="00633E73"/>
    <w:rsid w:val="00655308"/>
    <w:rsid w:val="00664450"/>
    <w:rsid w:val="006936EB"/>
    <w:rsid w:val="006B2383"/>
    <w:rsid w:val="006D0144"/>
    <w:rsid w:val="006E221B"/>
    <w:rsid w:val="006E3FC8"/>
    <w:rsid w:val="006E523A"/>
    <w:rsid w:val="006F35BA"/>
    <w:rsid w:val="00707756"/>
    <w:rsid w:val="007157EF"/>
    <w:rsid w:val="0071636E"/>
    <w:rsid w:val="00730BAF"/>
    <w:rsid w:val="0073670F"/>
    <w:rsid w:val="00740FCE"/>
    <w:rsid w:val="00753E67"/>
    <w:rsid w:val="007B17C4"/>
    <w:rsid w:val="007B1DF3"/>
    <w:rsid w:val="007B1F5A"/>
    <w:rsid w:val="007B3AB6"/>
    <w:rsid w:val="007B5AFF"/>
    <w:rsid w:val="007C136F"/>
    <w:rsid w:val="007C5AF4"/>
    <w:rsid w:val="007D5767"/>
    <w:rsid w:val="007F793B"/>
    <w:rsid w:val="00810DF6"/>
    <w:rsid w:val="00813EC8"/>
    <w:rsid w:val="00817F8C"/>
    <w:rsid w:val="0083428B"/>
    <w:rsid w:val="00843874"/>
    <w:rsid w:val="0085492C"/>
    <w:rsid w:val="00876F99"/>
    <w:rsid w:val="00877A44"/>
    <w:rsid w:val="008820B3"/>
    <w:rsid w:val="00886169"/>
    <w:rsid w:val="008965F6"/>
    <w:rsid w:val="008A2B5E"/>
    <w:rsid w:val="008D0E65"/>
    <w:rsid w:val="008D3386"/>
    <w:rsid w:val="008D3518"/>
    <w:rsid w:val="008F704C"/>
    <w:rsid w:val="0090206C"/>
    <w:rsid w:val="00902998"/>
    <w:rsid w:val="00912C1B"/>
    <w:rsid w:val="0092125E"/>
    <w:rsid w:val="00924319"/>
    <w:rsid w:val="009367F4"/>
    <w:rsid w:val="00952A7A"/>
    <w:rsid w:val="00974BF8"/>
    <w:rsid w:val="009A3B33"/>
    <w:rsid w:val="009A45A0"/>
    <w:rsid w:val="009B35B5"/>
    <w:rsid w:val="009B4773"/>
    <w:rsid w:val="009C018F"/>
    <w:rsid w:val="009D2556"/>
    <w:rsid w:val="009E55E1"/>
    <w:rsid w:val="00A44EEF"/>
    <w:rsid w:val="00A630FD"/>
    <w:rsid w:val="00A73823"/>
    <w:rsid w:val="00A74908"/>
    <w:rsid w:val="00A91213"/>
    <w:rsid w:val="00A960DC"/>
    <w:rsid w:val="00A9621B"/>
    <w:rsid w:val="00AA29B1"/>
    <w:rsid w:val="00AA66D7"/>
    <w:rsid w:val="00AB3E1F"/>
    <w:rsid w:val="00AC3653"/>
    <w:rsid w:val="00AE0241"/>
    <w:rsid w:val="00AE5008"/>
    <w:rsid w:val="00B254CD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A3E51"/>
    <w:rsid w:val="00BB02E6"/>
    <w:rsid w:val="00BC03CA"/>
    <w:rsid w:val="00BD0C60"/>
    <w:rsid w:val="00C12CCB"/>
    <w:rsid w:val="00C17BCF"/>
    <w:rsid w:val="00C3246A"/>
    <w:rsid w:val="00C65564"/>
    <w:rsid w:val="00C94DB5"/>
    <w:rsid w:val="00CA61D8"/>
    <w:rsid w:val="00CD1D98"/>
    <w:rsid w:val="00CF1267"/>
    <w:rsid w:val="00D13200"/>
    <w:rsid w:val="00D26769"/>
    <w:rsid w:val="00D27AF8"/>
    <w:rsid w:val="00D6543F"/>
    <w:rsid w:val="00D74E0C"/>
    <w:rsid w:val="00D86A0A"/>
    <w:rsid w:val="00D94688"/>
    <w:rsid w:val="00DB124E"/>
    <w:rsid w:val="00DB5A2E"/>
    <w:rsid w:val="00DC0528"/>
    <w:rsid w:val="00DC1104"/>
    <w:rsid w:val="00DC3A45"/>
    <w:rsid w:val="00DC7466"/>
    <w:rsid w:val="00DC7E1C"/>
    <w:rsid w:val="00DE65A2"/>
    <w:rsid w:val="00DF10DB"/>
    <w:rsid w:val="00DF2DCC"/>
    <w:rsid w:val="00E01D0E"/>
    <w:rsid w:val="00E16215"/>
    <w:rsid w:val="00E31650"/>
    <w:rsid w:val="00E35169"/>
    <w:rsid w:val="00E404DF"/>
    <w:rsid w:val="00E53724"/>
    <w:rsid w:val="00E552C8"/>
    <w:rsid w:val="00E75006"/>
    <w:rsid w:val="00E757A0"/>
    <w:rsid w:val="00E819D3"/>
    <w:rsid w:val="00E84350"/>
    <w:rsid w:val="00E857E2"/>
    <w:rsid w:val="00E85863"/>
    <w:rsid w:val="00E91AE4"/>
    <w:rsid w:val="00EA431D"/>
    <w:rsid w:val="00EB47F9"/>
    <w:rsid w:val="00EC4BCD"/>
    <w:rsid w:val="00F24E10"/>
    <w:rsid w:val="00F273EA"/>
    <w:rsid w:val="00F33F5E"/>
    <w:rsid w:val="00F53A40"/>
    <w:rsid w:val="00F60840"/>
    <w:rsid w:val="00F75B86"/>
    <w:rsid w:val="00F77933"/>
    <w:rsid w:val="00F8411A"/>
    <w:rsid w:val="00FA0D95"/>
    <w:rsid w:val="00FA61A1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ACBB8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293"/>
  </w:style>
  <w:style w:type="paragraph" w:styleId="Heading1">
    <w:name w:val="heading 1"/>
    <w:basedOn w:val="Normal"/>
    <w:next w:val="Normal"/>
    <w:link w:val="Heading1Char"/>
    <w:uiPriority w:val="9"/>
    <w:qFormat/>
    <w:rsid w:val="00E404DF"/>
    <w:pPr>
      <w:keepNext/>
      <w:keepLines/>
      <w:pageBreakBefore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B47F9"/>
    <w:pPr>
      <w:spacing w:before="0" w:after="0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Char">
    <w:name w:val="Header Char"/>
    <w:basedOn w:val="DefaultParagraphFont"/>
    <w:link w:val="Heade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Footer">
    <w:name w:val="footer"/>
    <w:basedOn w:val="Normal"/>
    <w:link w:val="FooterCh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347AF5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813EC8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F5E"/>
    <w:pPr>
      <w:numPr>
        <w:ilvl w:val="1"/>
      </w:numPr>
      <w:spacing w:after="0"/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E404DF"/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64450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</w:rPr>
  </w:style>
  <w:style w:type="paragraph" w:styleId="ListBullet">
    <w:name w:val="List Bullet"/>
    <w:basedOn w:val="Normal"/>
    <w:uiPriority w:val="99"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32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">
    <w:name w:val="Table Text"/>
    <w:basedOn w:val="Normal"/>
    <w:next w:val="Normal"/>
    <w:qFormat/>
    <w:rsid w:val="00810DF6"/>
    <w:pPr>
      <w:spacing w:before="0" w:after="0" w:line="240" w:lineRule="auto"/>
    </w:pPr>
    <w:rPr>
      <w:sz w:val="18"/>
    </w:rPr>
  </w:style>
  <w:style w:type="paragraph" w:customStyle="1" w:styleId="TableHeading">
    <w:name w:val="Table Heading"/>
    <w:basedOn w:val="Normal"/>
    <w:qFormat/>
    <w:rsid w:val="00DC3A45"/>
    <w:pPr>
      <w:spacing w:before="0" w:after="0" w:line="216" w:lineRule="auto"/>
      <w:ind w:left="85"/>
    </w:pPr>
    <w:rPr>
      <w:b/>
      <w:color w:val="FFFFFF" w:themeColor="background1"/>
      <w:sz w:val="18"/>
      <w:szCs w:val="18"/>
    </w:rPr>
  </w:style>
  <w:style w:type="paragraph" w:customStyle="1" w:styleId="Header2">
    <w:name w:val="Header2"/>
    <w:basedOn w:val="Normal"/>
    <w:next w:val="Normal"/>
    <w:link w:val="Header2Char"/>
    <w:qFormat/>
    <w:rsid w:val="00BA3E51"/>
    <w:pPr>
      <w:spacing w:before="0" w:after="0"/>
    </w:pPr>
    <w:rPr>
      <w:i/>
    </w:rPr>
  </w:style>
  <w:style w:type="paragraph" w:customStyle="1" w:styleId="Tabletotal">
    <w:name w:val="Table total"/>
    <w:basedOn w:val="Normal"/>
    <w:next w:val="Normal"/>
    <w:link w:val="TabletotalChar"/>
    <w:qFormat/>
    <w:rsid w:val="004211AF"/>
    <w:pPr>
      <w:spacing w:before="0" w:after="0"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8"/>
      <w:szCs w:val="22"/>
    </w:rPr>
  </w:style>
  <w:style w:type="character" w:customStyle="1" w:styleId="Header2Char">
    <w:name w:val="Header2 Char"/>
    <w:basedOn w:val="DefaultParagraphFont"/>
    <w:link w:val="Header2"/>
    <w:rsid w:val="00BA3E51"/>
    <w:rPr>
      <w:i/>
    </w:rPr>
  </w:style>
  <w:style w:type="character" w:customStyle="1" w:styleId="TabletotalChar">
    <w:name w:val="Table total Char"/>
    <w:basedOn w:val="DefaultParagraphFont"/>
    <w:link w:val="Tabletotal"/>
    <w:rsid w:val="004211AF"/>
    <w:rPr>
      <w:rFonts w:ascii="Arial" w:eastAsia="Arial" w:hAnsi="Arial" w:cs="Times New Roman"/>
      <w:b/>
      <w:bCs/>
      <w:caps/>
      <w:color w:val="404040" w:themeColor="text1" w:themeTint="BF"/>
      <w:sz w:val="18"/>
      <w:szCs w:val="22"/>
    </w:rPr>
  </w:style>
  <w:style w:type="paragraph" w:customStyle="1" w:styleId="TableTextright">
    <w:name w:val="Table Text right"/>
    <w:basedOn w:val="Normal"/>
    <w:next w:val="Normal"/>
    <w:link w:val="TableTextrightChar"/>
    <w:qFormat/>
    <w:rsid w:val="00810DF6"/>
    <w:pPr>
      <w:spacing w:before="0" w:after="0" w:line="240" w:lineRule="auto"/>
      <w:jc w:val="right"/>
    </w:pPr>
    <w:rPr>
      <w:sz w:val="18"/>
    </w:rPr>
  </w:style>
  <w:style w:type="paragraph" w:customStyle="1" w:styleId="TableTextbold">
    <w:name w:val="Table Text bold"/>
    <w:basedOn w:val="Normal"/>
    <w:next w:val="Normal"/>
    <w:link w:val="TableTextboldChar"/>
    <w:qFormat/>
    <w:rsid w:val="009C018F"/>
    <w:pPr>
      <w:spacing w:before="0" w:after="0" w:line="240" w:lineRule="auto"/>
    </w:pPr>
    <w:rPr>
      <w:b/>
      <w:sz w:val="18"/>
    </w:rPr>
  </w:style>
  <w:style w:type="character" w:customStyle="1" w:styleId="TableTextrightChar">
    <w:name w:val="Table Text right Char"/>
    <w:basedOn w:val="DefaultParagraphFont"/>
    <w:link w:val="TableTextright"/>
    <w:rsid w:val="00810DF6"/>
    <w:rPr>
      <w:sz w:val="18"/>
    </w:rPr>
  </w:style>
  <w:style w:type="character" w:customStyle="1" w:styleId="TableTextboldChar">
    <w:name w:val="Table Text bold Char"/>
    <w:basedOn w:val="DefaultParagraphFont"/>
    <w:link w:val="TableTextbold"/>
    <w:rsid w:val="009C018F"/>
    <w:rPr>
      <w:b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E22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hyperlink" Target="mailto:Bec_dir@yahoo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mailto:Syed@australiancollege.edu.au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y\AppData\Roaming\Microsoft\Templates\Home%20business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11C61CECC834937A0450E00011B88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A1A038-5127-4CEB-8B62-53B2650C9E08}"/>
      </w:docPartPr>
      <w:docPartBody>
        <w:p w:rsidR="00CE5930" w:rsidRDefault="008968E1">
          <w:pPr>
            <w:pStyle w:val="411C61CECC834937A0450E00011B886C"/>
          </w:pPr>
          <w:r w:rsidRPr="00614293">
            <w:t>HOME BASED</w:t>
          </w:r>
        </w:p>
      </w:docPartBody>
    </w:docPart>
    <w:docPart>
      <w:docPartPr>
        <w:name w:val="59F1C97DF0614434A13EC594529F28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6DBBA7-60CE-45A6-838E-119CC63E284C}"/>
      </w:docPartPr>
      <w:docPartBody>
        <w:p w:rsidR="00CE5930" w:rsidRDefault="008968E1">
          <w:pPr>
            <w:pStyle w:val="59F1C97DF0614434A13EC594529F28D8"/>
          </w:pPr>
          <w:r w:rsidRPr="00614293">
            <w:rPr>
              <w:rStyle w:val="TitleChar"/>
              <w:b w:val="0"/>
            </w:rPr>
            <w:t>PROFESSIONAL SERVICES</w:t>
          </w:r>
        </w:p>
      </w:docPartBody>
    </w:docPart>
    <w:docPart>
      <w:docPartPr>
        <w:name w:val="BC03D3809E0840F58452F7FF77B1CF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4AD7F6-83D5-4CCB-AE5C-A09FC86B137D}"/>
      </w:docPartPr>
      <w:docPartBody>
        <w:p w:rsidR="00CE5930" w:rsidRDefault="008968E1">
          <w:pPr>
            <w:pStyle w:val="BC03D3809E0840F58452F7FF77B1CF1A"/>
          </w:pPr>
          <w:r w:rsidRPr="00614293">
            <w:t>Business Plan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8E1"/>
    <w:rsid w:val="006840DC"/>
    <w:rsid w:val="00742CB4"/>
    <w:rsid w:val="008968E1"/>
    <w:rsid w:val="00CE5930"/>
    <w:rsid w:val="00EC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11C61CECC834937A0450E00011B886C">
    <w:name w:val="411C61CECC834937A0450E00011B886C"/>
  </w:style>
  <w:style w:type="paragraph" w:styleId="Title">
    <w:name w:val="Title"/>
    <w:basedOn w:val="Normal"/>
    <w:next w:val="Normal"/>
    <w:link w:val="TitleChar"/>
    <w:uiPriority w:val="10"/>
    <w:qFormat/>
    <w:pPr>
      <w:spacing w:before="120" w:after="0" w:line="288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n-US" w:eastAsia="en-US"/>
    </w:rPr>
  </w:style>
  <w:style w:type="paragraph" w:customStyle="1" w:styleId="59F1C97DF0614434A13EC594529F28D8">
    <w:name w:val="59F1C97DF0614434A13EC594529F28D8"/>
  </w:style>
  <w:style w:type="paragraph" w:customStyle="1" w:styleId="BC03D3809E0840F58452F7FF77B1CF1A">
    <w:name w:val="BC03D3809E0840F58452F7FF77B1CF1A"/>
  </w:style>
  <w:style w:type="paragraph" w:customStyle="1" w:styleId="24A89ADC9D0C439EA9D69693E8593618">
    <w:name w:val="24A89ADC9D0C439EA9D69693E8593618"/>
  </w:style>
  <w:style w:type="paragraph" w:customStyle="1" w:styleId="4E939EEEA7524953A9CCB267B20ADFB1">
    <w:name w:val="4E939EEEA7524953A9CCB267B20ADFB1"/>
  </w:style>
  <w:style w:type="paragraph" w:styleId="ListBullet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val="en-US" w:eastAsia="en-US"/>
    </w:rPr>
  </w:style>
  <w:style w:type="paragraph" w:customStyle="1" w:styleId="A88B2B28078445AFB9F605BD7C7778E1">
    <w:name w:val="A88B2B28078445AFB9F605BD7C7778E1"/>
  </w:style>
  <w:style w:type="paragraph" w:customStyle="1" w:styleId="BD17024E49E546BAB299E081206EAB08">
    <w:name w:val="BD17024E49E546BAB299E081206EAB08"/>
  </w:style>
  <w:style w:type="paragraph" w:customStyle="1" w:styleId="FEB96A431B6E4217A9CC2856710D661E">
    <w:name w:val="FEB96A431B6E4217A9CC2856710D661E"/>
  </w:style>
  <w:style w:type="paragraph" w:styleId="ListNumber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val="en-US" w:eastAsia="en-US"/>
    </w:rPr>
  </w:style>
  <w:style w:type="paragraph" w:customStyle="1" w:styleId="D76E7D6835B44834AE991B06319E1E1E">
    <w:name w:val="D76E7D6835B44834AE991B06319E1E1E"/>
  </w:style>
  <w:style w:type="paragraph" w:customStyle="1" w:styleId="B2199ACE68964F8D93FE442F3E0FBEF6">
    <w:name w:val="B2199ACE68964F8D93FE442F3E0FBEF6"/>
  </w:style>
  <w:style w:type="paragraph" w:customStyle="1" w:styleId="592A55ACC926407D9C3D5CCDF162D983">
    <w:name w:val="592A55ACC926407D9C3D5CCDF162D983"/>
  </w:style>
  <w:style w:type="character" w:customStyle="1" w:styleId="Bold">
    <w:name w:val="Bold"/>
    <w:uiPriority w:val="1"/>
    <w:qFormat/>
    <w:rPr>
      <w:b/>
      <w:bCs/>
    </w:rPr>
  </w:style>
  <w:style w:type="paragraph" w:customStyle="1" w:styleId="85AB155A616D430AB13651949947BBA3">
    <w:name w:val="85AB155A616D430AB13651949947BBA3"/>
  </w:style>
  <w:style w:type="paragraph" w:customStyle="1" w:styleId="A5D55C47842A46CB8F3F599EB3F4FA69">
    <w:name w:val="A5D55C47842A46CB8F3F599EB3F4FA69"/>
  </w:style>
  <w:style w:type="paragraph" w:customStyle="1" w:styleId="C19897D8F58B4C98A2935C9023A5CB75">
    <w:name w:val="C19897D8F58B4C98A2935C9023A5CB75"/>
  </w:style>
  <w:style w:type="paragraph" w:customStyle="1" w:styleId="E4FA330D6A1648D09ECFE96D7FFE86F6">
    <w:name w:val="E4FA330D6A1648D09ECFE96D7FFE86F6"/>
  </w:style>
  <w:style w:type="paragraph" w:customStyle="1" w:styleId="723E0CCB1C9947EE8F12119639CC97EA">
    <w:name w:val="723E0CCB1C9947EE8F12119639CC97EA"/>
  </w:style>
  <w:style w:type="paragraph" w:customStyle="1" w:styleId="CD84BB235EFA4540B752D9224EB14458">
    <w:name w:val="CD84BB235EFA4540B752D9224EB14458"/>
  </w:style>
  <w:style w:type="paragraph" w:customStyle="1" w:styleId="E676AF0AECAC45D8AB7AD8C39616111E">
    <w:name w:val="E676AF0AECAC45D8AB7AD8C39616111E"/>
  </w:style>
  <w:style w:type="paragraph" w:customStyle="1" w:styleId="0A1EA18650C748FB9290815A39BBC55D">
    <w:name w:val="0A1EA18650C748FB9290815A39BBC55D"/>
  </w:style>
  <w:style w:type="paragraph" w:customStyle="1" w:styleId="91424E65E67E4E649027E2C279B9F108">
    <w:name w:val="91424E65E67E4E649027E2C279B9F108"/>
  </w:style>
  <w:style w:type="paragraph" w:customStyle="1" w:styleId="56C4A15A837742CD89A7B2B078325C83">
    <w:name w:val="56C4A15A837742CD89A7B2B078325C83"/>
  </w:style>
  <w:style w:type="paragraph" w:customStyle="1" w:styleId="ED78F55FD0DC40C993DA65A2DF2E6988">
    <w:name w:val="ED78F55FD0DC40C993DA65A2DF2E6988"/>
  </w:style>
  <w:style w:type="paragraph" w:customStyle="1" w:styleId="E42F41D85D944D8BB47922B743EA1148">
    <w:name w:val="E42F41D85D944D8BB47922B743EA1148"/>
  </w:style>
  <w:style w:type="paragraph" w:customStyle="1" w:styleId="B6F657662B06453591FA66BA356D9963">
    <w:name w:val="B6F657662B06453591FA66BA356D9963"/>
  </w:style>
  <w:style w:type="paragraph" w:customStyle="1" w:styleId="C6DF31650BD24E5FAFE1DC9101F4166A">
    <w:name w:val="C6DF31650BD24E5FAFE1DC9101F4166A"/>
  </w:style>
  <w:style w:type="paragraph" w:customStyle="1" w:styleId="209E1B70A14C4BBFA98816656FE68EA0">
    <w:name w:val="209E1B70A14C4BBFA98816656FE68EA0"/>
  </w:style>
  <w:style w:type="paragraph" w:customStyle="1" w:styleId="A2D0F79A1DC945ED986406E2968541EF">
    <w:name w:val="A2D0F79A1DC945ED986406E2968541EF"/>
  </w:style>
  <w:style w:type="paragraph" w:customStyle="1" w:styleId="E98E11FC2E384A98863FE6564AD7E517">
    <w:name w:val="E98E11FC2E384A98863FE6564AD7E517"/>
  </w:style>
  <w:style w:type="paragraph" w:customStyle="1" w:styleId="D8BC1724B7DC41588072FC388F2309BE">
    <w:name w:val="D8BC1724B7DC41588072FC388F2309BE"/>
  </w:style>
  <w:style w:type="paragraph" w:customStyle="1" w:styleId="B7DE3D4CF58644C1975FF7CB1A242219">
    <w:name w:val="B7DE3D4CF58644C1975FF7CB1A242219"/>
  </w:style>
  <w:style w:type="paragraph" w:customStyle="1" w:styleId="716BF06448F74EFDA565E73718B7CF83">
    <w:name w:val="716BF06448F74EFDA565E73718B7CF83"/>
  </w:style>
  <w:style w:type="paragraph" w:customStyle="1" w:styleId="32D83DD215874877AE5E44F788C6B151">
    <w:name w:val="32D83DD215874877AE5E44F788C6B151"/>
  </w:style>
  <w:style w:type="paragraph" w:customStyle="1" w:styleId="130B0085814B478AB20FA7487396983B">
    <w:name w:val="130B0085814B478AB20FA7487396983B"/>
  </w:style>
  <w:style w:type="paragraph" w:customStyle="1" w:styleId="0173315667824D09B3AD8221F157E156">
    <w:name w:val="0173315667824D09B3AD8221F157E156"/>
  </w:style>
  <w:style w:type="paragraph" w:customStyle="1" w:styleId="59A65CCD7D14497D86A85CA2834D004A">
    <w:name w:val="59A65CCD7D14497D86A85CA2834D004A"/>
  </w:style>
  <w:style w:type="paragraph" w:customStyle="1" w:styleId="54E61C9C8A124332BB0CF7C0E85E8076">
    <w:name w:val="54E61C9C8A124332BB0CF7C0E85E8076"/>
  </w:style>
  <w:style w:type="paragraph" w:customStyle="1" w:styleId="C8B67384DE77457CABEE3F8A97403148">
    <w:name w:val="C8B67384DE77457CABEE3F8A97403148"/>
  </w:style>
  <w:style w:type="paragraph" w:customStyle="1" w:styleId="C1F0EA3C1066428B8DD01B094C9FD370">
    <w:name w:val="C1F0EA3C1066428B8DD01B094C9FD370"/>
  </w:style>
  <w:style w:type="paragraph" w:customStyle="1" w:styleId="B4340FD5C0A2417A964CBD33D34F9DFF">
    <w:name w:val="B4340FD5C0A2417A964CBD33D34F9DFF"/>
  </w:style>
  <w:style w:type="paragraph" w:customStyle="1" w:styleId="526B70A266614C8FAEDE0790ABC3ECDD">
    <w:name w:val="526B70A266614C8FAEDE0790ABC3ECDD"/>
  </w:style>
  <w:style w:type="paragraph" w:customStyle="1" w:styleId="7DAB628F48634B3D88B509640227ABFA">
    <w:name w:val="7DAB628F48634B3D88B509640227ABFA"/>
  </w:style>
  <w:style w:type="paragraph" w:customStyle="1" w:styleId="D2B9FBD24EFF4612BCAABFE81A7B6450">
    <w:name w:val="D2B9FBD24EFF4612BCAABFE81A7B6450"/>
  </w:style>
  <w:style w:type="paragraph" w:customStyle="1" w:styleId="D16715717BCB4BAA89FDA4B4BC77D58D">
    <w:name w:val="D16715717BCB4BAA89FDA4B4BC77D58D"/>
  </w:style>
  <w:style w:type="paragraph" w:customStyle="1" w:styleId="8C86CB3ADEB44F71AF3306FE795B3D49">
    <w:name w:val="8C86CB3ADEB44F71AF3306FE795B3D49"/>
  </w:style>
  <w:style w:type="paragraph" w:customStyle="1" w:styleId="DA8B3B58EF4C461299F0556A2EE5DB92">
    <w:name w:val="DA8B3B58EF4C461299F0556A2EE5DB92"/>
  </w:style>
  <w:style w:type="paragraph" w:customStyle="1" w:styleId="0A92C3F44F3A415C8708CEC09F26189C">
    <w:name w:val="0A92C3F44F3A415C8708CEC09F26189C"/>
  </w:style>
  <w:style w:type="paragraph" w:customStyle="1" w:styleId="F23189AA4D6B4AE585FA23C3B466DBB8">
    <w:name w:val="F23189AA4D6B4AE585FA23C3B466DBB8"/>
  </w:style>
  <w:style w:type="paragraph" w:customStyle="1" w:styleId="27C7FD56DF264344AF9D356E90E32C6D">
    <w:name w:val="27C7FD56DF264344AF9D356E90E32C6D"/>
  </w:style>
  <w:style w:type="paragraph" w:customStyle="1" w:styleId="DCA1332D32A347C497B9689F2E642F15">
    <w:name w:val="DCA1332D32A347C497B9689F2E642F15"/>
  </w:style>
  <w:style w:type="paragraph" w:customStyle="1" w:styleId="3DD8124056FC4FBB81C473978832C2CB">
    <w:name w:val="3DD8124056FC4FBB81C473978832C2CB"/>
  </w:style>
  <w:style w:type="paragraph" w:customStyle="1" w:styleId="BD73EFC91AE644D5BE6E8B1508F2562D">
    <w:name w:val="BD73EFC91AE644D5BE6E8B1508F2562D"/>
  </w:style>
  <w:style w:type="paragraph" w:customStyle="1" w:styleId="B7531562C80F4CED925DA54A046B6FBA">
    <w:name w:val="B7531562C80F4CED925DA54A046B6FBA"/>
  </w:style>
  <w:style w:type="paragraph" w:customStyle="1" w:styleId="BC4C3D07221240C1962DA938359904C2">
    <w:name w:val="BC4C3D07221240C1962DA938359904C2"/>
  </w:style>
  <w:style w:type="paragraph" w:customStyle="1" w:styleId="3543706ADD4E49B78CF08B71EB4D6FB0">
    <w:name w:val="3543706ADD4E49B78CF08B71EB4D6FB0"/>
  </w:style>
  <w:style w:type="paragraph" w:customStyle="1" w:styleId="42E0DDB9E53B48FAA5B58114437EE6F5">
    <w:name w:val="42E0DDB9E53B48FAA5B58114437EE6F5"/>
  </w:style>
  <w:style w:type="paragraph" w:customStyle="1" w:styleId="09CE3E99E7CE441C975EA6C827C46ECE">
    <w:name w:val="09CE3E99E7CE441C975EA6C827C46ECE"/>
  </w:style>
  <w:style w:type="paragraph" w:customStyle="1" w:styleId="020A05A1A94B427F9BCAFF4BEC783497">
    <w:name w:val="020A05A1A94B427F9BCAFF4BEC783497"/>
  </w:style>
  <w:style w:type="paragraph" w:customStyle="1" w:styleId="AA60ED7B1C4B45829F643EADE1A4DC8F">
    <w:name w:val="AA60ED7B1C4B45829F643EADE1A4DC8F"/>
  </w:style>
  <w:style w:type="paragraph" w:customStyle="1" w:styleId="0744730600D140CFAA2C0C11553615F2">
    <w:name w:val="0744730600D140CFAA2C0C11553615F2"/>
  </w:style>
  <w:style w:type="paragraph" w:customStyle="1" w:styleId="9FAD631CC3024E76A210FC2914B8C597">
    <w:name w:val="9FAD631CC3024E76A210FC2914B8C597"/>
  </w:style>
  <w:style w:type="paragraph" w:customStyle="1" w:styleId="CCAE958B561045CDA5FF636A220D6129">
    <w:name w:val="CCAE958B561045CDA5FF636A220D6129"/>
  </w:style>
  <w:style w:type="paragraph" w:customStyle="1" w:styleId="D4F8B4A48BB3484BAC73CF5D962EBC4C">
    <w:name w:val="D4F8B4A48BB3484BAC73CF5D962EBC4C"/>
  </w:style>
  <w:style w:type="paragraph" w:customStyle="1" w:styleId="D3E5D57F501541BD9A8F0C57BDF6553C">
    <w:name w:val="D3E5D57F501541BD9A8F0C57BDF6553C"/>
  </w:style>
  <w:style w:type="paragraph" w:customStyle="1" w:styleId="6EECF23DF1BE48CF81E48D7C483572EA">
    <w:name w:val="6EECF23DF1BE48CF81E48D7C483572EA"/>
  </w:style>
  <w:style w:type="paragraph" w:customStyle="1" w:styleId="D34BEF1E181D4A13B14790951D52A695">
    <w:name w:val="D34BEF1E181D4A13B14790951D52A695"/>
  </w:style>
  <w:style w:type="paragraph" w:customStyle="1" w:styleId="Graphbullet">
    <w:name w:val="Graph bullet"/>
    <w:basedOn w:val="Normal"/>
    <w:qFormat/>
    <w:pPr>
      <w:numPr>
        <w:numId w:val="3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en-US" w:eastAsia="en-US"/>
    </w:rPr>
  </w:style>
  <w:style w:type="paragraph" w:customStyle="1" w:styleId="5E7E52F6433644A3BAAEEE3B4C83D354">
    <w:name w:val="5E7E52F6433644A3BAAEEE3B4C83D354"/>
  </w:style>
  <w:style w:type="paragraph" w:customStyle="1" w:styleId="50A22FA4791844D1A0A90AC728EFCEC7">
    <w:name w:val="50A22FA4791844D1A0A90AC728EFCEC7"/>
  </w:style>
  <w:style w:type="paragraph" w:customStyle="1" w:styleId="Graphbullet2">
    <w:name w:val="Graph bullet 2"/>
    <w:basedOn w:val="Normal"/>
    <w:qFormat/>
    <w:pPr>
      <w:numPr>
        <w:numId w:val="4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en-US" w:eastAsia="en-US"/>
    </w:rPr>
  </w:style>
  <w:style w:type="paragraph" w:customStyle="1" w:styleId="7ACC045B724D44D6BD33A621FC6BE573">
    <w:name w:val="7ACC045B724D44D6BD33A621FC6BE573"/>
  </w:style>
  <w:style w:type="paragraph" w:customStyle="1" w:styleId="ED711C696B6C494691DB193123100AC6">
    <w:name w:val="ED711C696B6C494691DB193123100AC6"/>
  </w:style>
  <w:style w:type="paragraph" w:customStyle="1" w:styleId="Graphbullet3">
    <w:name w:val="Graph bullet 3"/>
    <w:basedOn w:val="Normal"/>
    <w:qFormat/>
    <w:pPr>
      <w:numPr>
        <w:numId w:val="5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en-US" w:eastAsia="en-US"/>
    </w:rPr>
  </w:style>
  <w:style w:type="paragraph" w:customStyle="1" w:styleId="0B2C76F6B5B34B57A51B5F153480513C">
    <w:name w:val="0B2C76F6B5B34B57A51B5F153480513C"/>
  </w:style>
  <w:style w:type="paragraph" w:customStyle="1" w:styleId="B45C02BAE989497A9287EE9DB9B67F31">
    <w:name w:val="B45C02BAE989497A9287EE9DB9B67F31"/>
  </w:style>
  <w:style w:type="paragraph" w:customStyle="1" w:styleId="Graphbullet4">
    <w:name w:val="Graph bullet 4"/>
    <w:basedOn w:val="Normal"/>
    <w:qFormat/>
    <w:pPr>
      <w:numPr>
        <w:numId w:val="6"/>
      </w:numPr>
      <w:spacing w:after="0" w:line="240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en-US" w:eastAsia="en-US"/>
    </w:rPr>
  </w:style>
  <w:style w:type="paragraph" w:customStyle="1" w:styleId="18C59715D60C4159A9BF81204519166F">
    <w:name w:val="18C59715D60C4159A9BF81204519166F"/>
  </w:style>
  <w:style w:type="paragraph" w:customStyle="1" w:styleId="ACCA7286350B4492A9DE5522C0B118AD">
    <w:name w:val="ACCA7286350B4492A9DE5522C0B118AD"/>
  </w:style>
  <w:style w:type="paragraph" w:customStyle="1" w:styleId="D6D5C832A535428FA3988916B71141EF">
    <w:name w:val="D6D5C832A535428FA3988916B71141EF"/>
  </w:style>
  <w:style w:type="paragraph" w:customStyle="1" w:styleId="BC2AA775C2A94A5F951BCF2F11733A47">
    <w:name w:val="BC2AA775C2A94A5F951BCF2F11733A47"/>
  </w:style>
  <w:style w:type="paragraph" w:customStyle="1" w:styleId="1D2664B052794103BC0A1FC76007EBF4">
    <w:name w:val="1D2664B052794103BC0A1FC76007EBF4"/>
  </w:style>
  <w:style w:type="paragraph" w:customStyle="1" w:styleId="9B4F3144BBEC477A9C8118F11BE8A9D0">
    <w:name w:val="9B4F3144BBEC477A9C8118F11BE8A9D0"/>
  </w:style>
  <w:style w:type="paragraph" w:customStyle="1" w:styleId="C58D01820A8A44CB8BF513FEAF513153">
    <w:name w:val="C58D01820A8A44CB8BF513FEAF513153"/>
  </w:style>
  <w:style w:type="paragraph" w:customStyle="1" w:styleId="DB037E10064C46319B0993F0AE87F8E0">
    <w:name w:val="DB037E10064C46319B0993F0AE87F8E0"/>
  </w:style>
  <w:style w:type="paragraph" w:customStyle="1" w:styleId="0684158852E349E09D13E5548489C569">
    <w:name w:val="0684158852E349E09D13E5548489C569"/>
  </w:style>
  <w:style w:type="paragraph" w:customStyle="1" w:styleId="2F74183CDEE14F5799932E86ECDA93F8">
    <w:name w:val="2F74183CDEE14F5799932E86ECDA93F8"/>
  </w:style>
  <w:style w:type="paragraph" w:customStyle="1" w:styleId="15D576016C1C4B2C855551172A910C8F">
    <w:name w:val="15D576016C1C4B2C855551172A910C8F"/>
  </w:style>
  <w:style w:type="paragraph" w:customStyle="1" w:styleId="1477C04B3D3D4499B137D39E551A4A3E">
    <w:name w:val="1477C04B3D3D4499B137D39E551A4A3E"/>
  </w:style>
  <w:style w:type="paragraph" w:customStyle="1" w:styleId="15D6C21A81034F5ABB53F1C2ECED9CE5">
    <w:name w:val="15D6C21A81034F5ABB53F1C2ECED9CE5"/>
  </w:style>
  <w:style w:type="paragraph" w:customStyle="1" w:styleId="15E74DC34B50456DAA9D02E88BB2B493">
    <w:name w:val="15E74DC34B50456DAA9D02E88BB2B493"/>
  </w:style>
  <w:style w:type="paragraph" w:customStyle="1" w:styleId="5CF0B1021AB94481AB500F1001216045">
    <w:name w:val="5CF0B1021AB94481AB500F1001216045"/>
  </w:style>
  <w:style w:type="paragraph" w:customStyle="1" w:styleId="AA4D1BC348E64191AF2ACFDB3BC4876A">
    <w:name w:val="AA4D1BC348E64191AF2ACFDB3BC4876A"/>
  </w:style>
  <w:style w:type="paragraph" w:customStyle="1" w:styleId="EF78FAA72E33480EA2C0BCD158543A06">
    <w:name w:val="EF78FAA72E33480EA2C0BCD158543A06"/>
  </w:style>
  <w:style w:type="paragraph" w:customStyle="1" w:styleId="F83383F07ABC426F852A595D3DC3C704">
    <w:name w:val="F83383F07ABC426F852A595D3DC3C704"/>
  </w:style>
  <w:style w:type="paragraph" w:customStyle="1" w:styleId="3E2E5285E85D4324B88E8E2A635099C3">
    <w:name w:val="3E2E5285E85D4324B88E8E2A635099C3"/>
  </w:style>
  <w:style w:type="paragraph" w:customStyle="1" w:styleId="316C41E41E7143618468CED6DBE497F2">
    <w:name w:val="316C41E41E7143618468CED6DBE497F2"/>
  </w:style>
  <w:style w:type="paragraph" w:customStyle="1" w:styleId="A8995BD0E98546A58E46AEA84FB05190">
    <w:name w:val="A8995BD0E98546A58E46AEA84FB05190"/>
  </w:style>
  <w:style w:type="paragraph" w:styleId="ListBullet2">
    <w:name w:val="List Bullet 2"/>
    <w:basedOn w:val="Normal"/>
    <w:uiPriority w:val="99"/>
    <w:pPr>
      <w:numPr>
        <w:numId w:val="7"/>
      </w:numPr>
      <w:spacing w:after="120" w:line="288" w:lineRule="auto"/>
    </w:pPr>
    <w:rPr>
      <w:rFonts w:eastAsiaTheme="minorHAnsi"/>
      <w:color w:val="595959" w:themeColor="text1" w:themeTint="A6"/>
      <w:sz w:val="24"/>
      <w:szCs w:val="24"/>
      <w:lang w:val="en-US" w:eastAsia="en-US"/>
    </w:rPr>
  </w:style>
  <w:style w:type="paragraph" w:customStyle="1" w:styleId="72E74E80C1DD494EA12AE067238C2024">
    <w:name w:val="72E74E80C1DD494EA12AE067238C2024"/>
  </w:style>
  <w:style w:type="paragraph" w:customStyle="1" w:styleId="3910FB2F25AF4ED4853B4E1551E9F26E">
    <w:name w:val="3910FB2F25AF4ED4853B4E1551E9F26E"/>
  </w:style>
  <w:style w:type="paragraph" w:customStyle="1" w:styleId="927B893C8DDA43049E26CB31DA5C7D18">
    <w:name w:val="927B893C8DDA43049E26CB31DA5C7D18"/>
  </w:style>
  <w:style w:type="paragraph" w:customStyle="1" w:styleId="3BA2E69B68B840C89EDB4F9A36C14EE6">
    <w:name w:val="3BA2E69B68B840C89EDB4F9A36C14EE6"/>
  </w:style>
  <w:style w:type="paragraph" w:customStyle="1" w:styleId="447136EB68B2457586BF2B1AD1366DAB">
    <w:name w:val="447136EB68B2457586BF2B1AD1366DAB"/>
  </w:style>
  <w:style w:type="paragraph" w:customStyle="1" w:styleId="2FE8B27AD2F1454FBEB79100CE23318E">
    <w:name w:val="2FE8B27AD2F1454FBEB79100CE23318E"/>
  </w:style>
  <w:style w:type="paragraph" w:customStyle="1" w:styleId="68B3A8B7A76E4A4EAE313AFBC0F13DE7">
    <w:name w:val="68B3A8B7A76E4A4EAE313AFBC0F13DE7"/>
  </w:style>
  <w:style w:type="paragraph" w:customStyle="1" w:styleId="1BEA265A37EF4590954C8FE9306B415D">
    <w:name w:val="1BEA265A37EF4590954C8FE9306B415D"/>
  </w:style>
  <w:style w:type="paragraph" w:customStyle="1" w:styleId="4D131D4F744B476DA930AA501700193C">
    <w:name w:val="4D131D4F744B476DA930AA501700193C"/>
  </w:style>
  <w:style w:type="paragraph" w:customStyle="1" w:styleId="996B356F580E464AB33AF3A58CB13BBE">
    <w:name w:val="996B356F580E464AB33AF3A58CB13BBE"/>
  </w:style>
  <w:style w:type="paragraph" w:customStyle="1" w:styleId="7ACF6937E2B243D599FABC4E688A0A05">
    <w:name w:val="7ACF6937E2B243D599FABC4E688A0A05"/>
  </w:style>
  <w:style w:type="paragraph" w:customStyle="1" w:styleId="95FF75D9C15C49B6840967EC45EF3657">
    <w:name w:val="95FF75D9C15C49B6840967EC45EF3657"/>
  </w:style>
  <w:style w:type="paragraph" w:customStyle="1" w:styleId="BBF152AA4F9D4DC381D4AE578C81862F">
    <w:name w:val="BBF152AA4F9D4DC381D4AE578C81862F"/>
  </w:style>
  <w:style w:type="paragraph" w:customStyle="1" w:styleId="AD5ADEFFCC5A4273A5F210450199B7FD">
    <w:name w:val="AD5ADEFFCC5A4273A5F210450199B7FD"/>
  </w:style>
  <w:style w:type="paragraph" w:customStyle="1" w:styleId="5438D12CE5564D3E8424F11A9F8202C9">
    <w:name w:val="5438D12CE5564D3E8424F11A9F8202C9"/>
  </w:style>
  <w:style w:type="paragraph" w:customStyle="1" w:styleId="1D643BD242E64C7AA0FC5D4DF1C335DC">
    <w:name w:val="1D643BD242E64C7AA0FC5D4DF1C335DC"/>
  </w:style>
  <w:style w:type="paragraph" w:customStyle="1" w:styleId="0D0CDB70939440F3B8A2DAEF2EA6EE5D">
    <w:name w:val="0D0CDB70939440F3B8A2DAEF2EA6EE5D"/>
  </w:style>
  <w:style w:type="paragraph" w:customStyle="1" w:styleId="221DA4606298441685249698FFED9292">
    <w:name w:val="221DA4606298441685249698FFED9292"/>
  </w:style>
  <w:style w:type="paragraph" w:customStyle="1" w:styleId="FD12F446C79F469A90930DDD0FFFF85A">
    <w:name w:val="FD12F446C79F469A90930DDD0FFFF85A"/>
  </w:style>
  <w:style w:type="paragraph" w:customStyle="1" w:styleId="B413C0BC9699448BBCEE85704FA19D66">
    <w:name w:val="B413C0BC9699448BBCEE85704FA19D66"/>
  </w:style>
  <w:style w:type="paragraph" w:customStyle="1" w:styleId="37115B8CA92F47F0872F97885BE477E0">
    <w:name w:val="37115B8CA92F47F0872F97885BE477E0"/>
  </w:style>
  <w:style w:type="paragraph" w:customStyle="1" w:styleId="341257DAC8CD42ADA63B5683255E6E7B">
    <w:name w:val="341257DAC8CD42ADA63B5683255E6E7B"/>
  </w:style>
  <w:style w:type="paragraph" w:customStyle="1" w:styleId="8B8CA4C775354281934D6BAFC5E7B9E5">
    <w:name w:val="8B8CA4C775354281934D6BAFC5E7B9E5"/>
  </w:style>
  <w:style w:type="paragraph" w:customStyle="1" w:styleId="F9643757BB6C43F9BC3585BA08222F60">
    <w:name w:val="F9643757BB6C43F9BC3585BA08222F60"/>
  </w:style>
  <w:style w:type="paragraph" w:customStyle="1" w:styleId="C4971516F42D4DC59B616A1466CD4CFE">
    <w:name w:val="C4971516F42D4DC59B616A1466CD4CFE"/>
  </w:style>
  <w:style w:type="paragraph" w:customStyle="1" w:styleId="9CC1610145F24862A22E4A385B4B35EF">
    <w:name w:val="9CC1610145F24862A22E4A385B4B35EF"/>
  </w:style>
  <w:style w:type="paragraph" w:customStyle="1" w:styleId="F7290133A14348648E9EBF5B787A982C">
    <w:name w:val="F7290133A14348648E9EBF5B787A982C"/>
  </w:style>
  <w:style w:type="paragraph" w:customStyle="1" w:styleId="8BE27AF3E8B149EDB8BE3DEC52D87E60">
    <w:name w:val="8BE27AF3E8B149EDB8BE3DEC52D87E60"/>
  </w:style>
  <w:style w:type="paragraph" w:customStyle="1" w:styleId="06A203726EF8409D8144568CD9DAE009">
    <w:name w:val="06A203726EF8409D8144568CD9DAE009"/>
  </w:style>
  <w:style w:type="paragraph" w:customStyle="1" w:styleId="8E91C2238AB9475A8C06E2AB9D45E3F6">
    <w:name w:val="8E91C2238AB9475A8C06E2AB9D45E3F6"/>
  </w:style>
  <w:style w:type="paragraph" w:customStyle="1" w:styleId="A545E365AD764D61AD14A6197D4668D4">
    <w:name w:val="A545E365AD764D61AD14A6197D4668D4"/>
  </w:style>
  <w:style w:type="paragraph" w:customStyle="1" w:styleId="0E11AF7DF96B48C7B579E5825F97AA4D">
    <w:name w:val="0E11AF7DF96B48C7B579E5825F97AA4D"/>
  </w:style>
  <w:style w:type="paragraph" w:customStyle="1" w:styleId="363F6A961AFC408092389C82608AC8AB">
    <w:name w:val="363F6A961AFC408092389C82608AC8AB"/>
  </w:style>
  <w:style w:type="paragraph" w:customStyle="1" w:styleId="A7DCB4C1BC0844698D14393D2C8316C5">
    <w:name w:val="A7DCB4C1BC0844698D14393D2C8316C5"/>
  </w:style>
  <w:style w:type="paragraph" w:customStyle="1" w:styleId="DB20BAFDE2A74FACAD6CA812F770FBF6">
    <w:name w:val="DB20BAFDE2A74FACAD6CA812F770FBF6"/>
  </w:style>
  <w:style w:type="paragraph" w:customStyle="1" w:styleId="FDD29778E716420184631D33E0AA74C7">
    <w:name w:val="FDD29778E716420184631D33E0AA74C7"/>
  </w:style>
  <w:style w:type="paragraph" w:customStyle="1" w:styleId="1589CFC2DBB84A56A7C54FF8105C78F6">
    <w:name w:val="1589CFC2DBB84A56A7C54FF8105C78F6"/>
  </w:style>
  <w:style w:type="paragraph" w:customStyle="1" w:styleId="C7B63B2D9CFD4A9EA9B45C836E6AB029">
    <w:name w:val="C7B63B2D9CFD4A9EA9B45C836E6AB029"/>
  </w:style>
  <w:style w:type="paragraph" w:customStyle="1" w:styleId="F853F7283F6242509F6B47A8A15D3115">
    <w:name w:val="F853F7283F6242509F6B47A8A15D3115"/>
  </w:style>
  <w:style w:type="paragraph" w:customStyle="1" w:styleId="36FEB019448742278EC34A6143ACDAD1">
    <w:name w:val="36FEB019448742278EC34A6143ACDAD1"/>
  </w:style>
  <w:style w:type="paragraph" w:customStyle="1" w:styleId="17D4121CDC9D4DBDAC5010C496F2BB20">
    <w:name w:val="17D4121CDC9D4DBDAC5010C496F2BB20"/>
  </w:style>
  <w:style w:type="paragraph" w:customStyle="1" w:styleId="4148144F232A4AA3B1BCBB46011EBD2B">
    <w:name w:val="4148144F232A4AA3B1BCBB46011EBD2B"/>
  </w:style>
  <w:style w:type="paragraph" w:customStyle="1" w:styleId="6865C88E227F4F1398B8A3FF64A324F4">
    <w:name w:val="6865C88E227F4F1398B8A3FF64A324F4"/>
  </w:style>
  <w:style w:type="paragraph" w:customStyle="1" w:styleId="27E8545CE6D6443993DD39449874322D">
    <w:name w:val="27E8545CE6D6443993DD39449874322D"/>
  </w:style>
  <w:style w:type="paragraph" w:customStyle="1" w:styleId="C589E8473D0142029DD0B9978CD2BD9C">
    <w:name w:val="C589E8473D0142029DD0B9978CD2BD9C"/>
  </w:style>
  <w:style w:type="paragraph" w:customStyle="1" w:styleId="F31121CFB32447B2B2CCF14D86979246">
    <w:name w:val="F31121CFB32447B2B2CCF14D86979246"/>
  </w:style>
  <w:style w:type="paragraph" w:customStyle="1" w:styleId="A518878D623644EFBA2F92C8AA29DC3B">
    <w:name w:val="A518878D623644EFBA2F92C8AA29DC3B"/>
  </w:style>
  <w:style w:type="paragraph" w:customStyle="1" w:styleId="0B27DECF827D49F88CE1949A962EDB37">
    <w:name w:val="0B27DECF827D49F88CE1949A962EDB37"/>
  </w:style>
  <w:style w:type="paragraph" w:customStyle="1" w:styleId="3DEDCCF91DC44C56B258C8ACA56EDDA4">
    <w:name w:val="3DEDCCF91DC44C56B258C8ACA56EDDA4"/>
  </w:style>
  <w:style w:type="paragraph" w:customStyle="1" w:styleId="9B275B10416B450B8F55C3021BCBED57">
    <w:name w:val="9B275B10416B450B8F55C3021BCBED57"/>
  </w:style>
  <w:style w:type="paragraph" w:customStyle="1" w:styleId="E7831B84A4F34E9BA2DAA6C67A5F586A">
    <w:name w:val="E7831B84A4F34E9BA2DAA6C67A5F586A"/>
  </w:style>
  <w:style w:type="paragraph" w:customStyle="1" w:styleId="5A549A3D1ACD450C85C622A738EA5279">
    <w:name w:val="5A549A3D1ACD450C85C622A738EA5279"/>
  </w:style>
  <w:style w:type="paragraph" w:customStyle="1" w:styleId="73F0F122416843D8B4797D5782DFF515">
    <w:name w:val="73F0F122416843D8B4797D5782DFF515"/>
  </w:style>
  <w:style w:type="paragraph" w:customStyle="1" w:styleId="559AF361270646C795B05123A3FDFA9B">
    <w:name w:val="559AF361270646C795B05123A3FDFA9B"/>
  </w:style>
  <w:style w:type="paragraph" w:customStyle="1" w:styleId="D1C38AB013F84337872B040E51887726">
    <w:name w:val="D1C38AB013F84337872B040E51887726"/>
  </w:style>
  <w:style w:type="paragraph" w:customStyle="1" w:styleId="E1B424BB57314E4FBD69B708AC22418D">
    <w:name w:val="E1B424BB57314E4FBD69B708AC22418D"/>
  </w:style>
  <w:style w:type="paragraph" w:customStyle="1" w:styleId="A258855C542E472E9D2FE4308B00BCEA">
    <w:name w:val="A258855C542E472E9D2FE4308B00BCEA"/>
  </w:style>
  <w:style w:type="paragraph" w:customStyle="1" w:styleId="D7AA0F5DDF4140B3A63360313AA5148C">
    <w:name w:val="D7AA0F5DDF4140B3A63360313AA5148C"/>
  </w:style>
  <w:style w:type="paragraph" w:customStyle="1" w:styleId="B413767BF6FD4717B2D20C956BF26A73">
    <w:name w:val="B413767BF6FD4717B2D20C956BF26A73"/>
  </w:style>
  <w:style w:type="paragraph" w:customStyle="1" w:styleId="535CA6C7CEE74496901A60E3AFE78E8C">
    <w:name w:val="535CA6C7CEE74496901A60E3AFE78E8C"/>
  </w:style>
  <w:style w:type="paragraph" w:customStyle="1" w:styleId="E2E30D24CD0440D1BCA6D7CE7F43FCD7">
    <w:name w:val="E2E30D24CD0440D1BCA6D7CE7F43FCD7"/>
  </w:style>
  <w:style w:type="paragraph" w:customStyle="1" w:styleId="721A3EE5F5D24C8385D36B052B5C2638">
    <w:name w:val="721A3EE5F5D24C8385D36B052B5C2638"/>
  </w:style>
  <w:style w:type="paragraph" w:customStyle="1" w:styleId="FC0A6C774E26441F91B6E07C8BC7A2FE">
    <w:name w:val="FC0A6C774E26441F91B6E07C8BC7A2FE"/>
  </w:style>
  <w:style w:type="paragraph" w:customStyle="1" w:styleId="EEC897AFC97F4A6DA98C5C783D1ED5BE">
    <w:name w:val="EEC897AFC97F4A6DA98C5C783D1ED5BE"/>
  </w:style>
  <w:style w:type="paragraph" w:customStyle="1" w:styleId="3BF8D04112EB4C51B422F4565D6CE4EC">
    <w:name w:val="3BF8D04112EB4C51B422F4565D6CE4EC"/>
  </w:style>
  <w:style w:type="paragraph" w:customStyle="1" w:styleId="39393095BA684D5AA3EED298C15508F1">
    <w:name w:val="39393095BA684D5AA3EED298C15508F1"/>
  </w:style>
  <w:style w:type="paragraph" w:customStyle="1" w:styleId="3274E9F279FE4E7B8CEB8306E56E4618">
    <w:name w:val="3274E9F279FE4E7B8CEB8306E56E4618"/>
  </w:style>
  <w:style w:type="paragraph" w:customStyle="1" w:styleId="D02D26297FB844E0AD7AA64CAE245D3D">
    <w:name w:val="D02D26297FB844E0AD7AA64CAE245D3D"/>
  </w:style>
  <w:style w:type="paragraph" w:customStyle="1" w:styleId="F100089AF7354598BFAEEF33C2C3BA9A">
    <w:name w:val="F100089AF7354598BFAEEF33C2C3BA9A"/>
  </w:style>
  <w:style w:type="paragraph" w:customStyle="1" w:styleId="7B15CDA8ABE84969B951F1BA089479E8">
    <w:name w:val="7B15CDA8ABE84969B951F1BA089479E8"/>
  </w:style>
  <w:style w:type="paragraph" w:customStyle="1" w:styleId="050B6DADCDF34704907E3F27DE1EE55A">
    <w:name w:val="050B6DADCDF34704907E3F27DE1EE55A"/>
  </w:style>
  <w:style w:type="paragraph" w:customStyle="1" w:styleId="37914834A37F471D887A22D04D9DF383">
    <w:name w:val="37914834A37F471D887A22D04D9DF383"/>
  </w:style>
  <w:style w:type="paragraph" w:customStyle="1" w:styleId="9AA9795254334060A7F075D24B7F81BF">
    <w:name w:val="9AA9795254334060A7F075D24B7F81BF"/>
  </w:style>
  <w:style w:type="paragraph" w:customStyle="1" w:styleId="7B75E5DAD6C64AD2A08F51DA3E434E63">
    <w:name w:val="7B75E5DAD6C64AD2A08F51DA3E434E63"/>
  </w:style>
  <w:style w:type="paragraph" w:customStyle="1" w:styleId="8857CAAA3FEB4AC89988C8BEE9656F1F">
    <w:name w:val="8857CAAA3FEB4AC89988C8BEE9656F1F"/>
  </w:style>
  <w:style w:type="paragraph" w:customStyle="1" w:styleId="5DDA6EB8C2DB4D50835F8246AFC2A94E">
    <w:name w:val="5DDA6EB8C2DB4D50835F8246AFC2A94E"/>
  </w:style>
  <w:style w:type="paragraph" w:customStyle="1" w:styleId="419BF17132C64CAA9E44CE0C15013F7A">
    <w:name w:val="419BF17132C64CAA9E44CE0C15013F7A"/>
  </w:style>
  <w:style w:type="paragraph" w:customStyle="1" w:styleId="6E9B69CEE6DF40CDA51E3F4E08559359">
    <w:name w:val="6E9B69CEE6DF40CDA51E3F4E08559359"/>
  </w:style>
  <w:style w:type="paragraph" w:customStyle="1" w:styleId="52D05040AD904B0B8F60C20C293B3CDC">
    <w:name w:val="52D05040AD904B0B8F60C20C293B3CDC"/>
  </w:style>
  <w:style w:type="paragraph" w:customStyle="1" w:styleId="5D1DF7DB6C8E4599850829E9B189795B">
    <w:name w:val="5D1DF7DB6C8E4599850829E9B189795B"/>
  </w:style>
  <w:style w:type="paragraph" w:customStyle="1" w:styleId="DE0CA7CCB71645E6B18951F2640C7036">
    <w:name w:val="DE0CA7CCB71645E6B18951F2640C7036"/>
  </w:style>
  <w:style w:type="paragraph" w:customStyle="1" w:styleId="8417AFB4624C480F9EFC0521519D57A6">
    <w:name w:val="8417AFB4624C480F9EFC0521519D57A6"/>
  </w:style>
  <w:style w:type="paragraph" w:customStyle="1" w:styleId="33AAAED1BF12438F983F1FD00609D80A">
    <w:name w:val="33AAAED1BF12438F983F1FD00609D80A"/>
  </w:style>
  <w:style w:type="paragraph" w:customStyle="1" w:styleId="D475F63B22CC4293A31540590B36222D">
    <w:name w:val="D475F63B22CC4293A31540590B36222D"/>
  </w:style>
  <w:style w:type="paragraph" w:customStyle="1" w:styleId="96AD728729A74985B91E5CB9D8F8183A">
    <w:name w:val="96AD728729A74985B91E5CB9D8F8183A"/>
  </w:style>
  <w:style w:type="paragraph" w:customStyle="1" w:styleId="F31321EB38C24FF9824817D33EB4BC88">
    <w:name w:val="F31321EB38C24FF9824817D33EB4BC88"/>
  </w:style>
  <w:style w:type="paragraph" w:customStyle="1" w:styleId="835633B3AB1A4C45A6C453C6615721CA">
    <w:name w:val="835633B3AB1A4C45A6C453C6615721CA"/>
  </w:style>
  <w:style w:type="paragraph" w:customStyle="1" w:styleId="D7A806BFF9F742F1B5B6ABF5D7068069">
    <w:name w:val="D7A806BFF9F742F1B5B6ABF5D7068069"/>
  </w:style>
  <w:style w:type="paragraph" w:customStyle="1" w:styleId="9327872C1FEE4F8DB059E215AB5474EE">
    <w:name w:val="9327872C1FEE4F8DB059E215AB5474EE"/>
  </w:style>
  <w:style w:type="paragraph" w:customStyle="1" w:styleId="387084A43F454843AF90F707FF06C56E">
    <w:name w:val="387084A43F454843AF90F707FF06C56E"/>
  </w:style>
  <w:style w:type="paragraph" w:customStyle="1" w:styleId="30987098BAAC47058028E2FD6D6A10AA">
    <w:name w:val="30987098BAAC47058028E2FD6D6A10AA"/>
  </w:style>
  <w:style w:type="paragraph" w:customStyle="1" w:styleId="D3632637EECD40B7802D79F71CED2957">
    <w:name w:val="D3632637EECD40B7802D79F71CED2957"/>
  </w:style>
  <w:style w:type="paragraph" w:customStyle="1" w:styleId="1ECEB2777D9846008F11B4530A9B2441">
    <w:name w:val="1ECEB2777D9846008F11B4530A9B2441"/>
  </w:style>
  <w:style w:type="paragraph" w:customStyle="1" w:styleId="B2E32F8C37054E55A95DF34A689612D5">
    <w:name w:val="B2E32F8C37054E55A95DF34A689612D5"/>
  </w:style>
  <w:style w:type="paragraph" w:customStyle="1" w:styleId="335B1B0F687248788A8B056A6D2C2C84">
    <w:name w:val="335B1B0F687248788A8B056A6D2C2C84"/>
  </w:style>
  <w:style w:type="paragraph" w:customStyle="1" w:styleId="2608475CE69C436FB8A7BEC385381519">
    <w:name w:val="2608475CE69C436FB8A7BEC385381519"/>
  </w:style>
  <w:style w:type="paragraph" w:customStyle="1" w:styleId="19AC81AAA1D44D7DA62C084C413182A4">
    <w:name w:val="19AC81AAA1D44D7DA62C084C413182A4"/>
  </w:style>
  <w:style w:type="paragraph" w:customStyle="1" w:styleId="2F853281EA2B4538AA980A28EE6E5DD9">
    <w:name w:val="2F853281EA2B4538AA980A28EE6E5DD9"/>
  </w:style>
  <w:style w:type="paragraph" w:customStyle="1" w:styleId="849986D5517643A0963EA0C97E0DB1A9">
    <w:name w:val="849986D5517643A0963EA0C97E0DB1A9"/>
  </w:style>
  <w:style w:type="paragraph" w:customStyle="1" w:styleId="8EC89C3773BE420EBC455B37FD760C96">
    <w:name w:val="8EC89C3773BE420EBC455B37FD760C96"/>
  </w:style>
  <w:style w:type="paragraph" w:customStyle="1" w:styleId="5DB5CBA653704138AA166A8E612CE452">
    <w:name w:val="5DB5CBA653704138AA166A8E612CE452"/>
  </w:style>
  <w:style w:type="paragraph" w:customStyle="1" w:styleId="409B8696B5AA41138BEC146E086FE672">
    <w:name w:val="409B8696B5AA41138BEC146E086FE672"/>
  </w:style>
  <w:style w:type="paragraph" w:customStyle="1" w:styleId="20E560E356834F51BE23FF4617761806">
    <w:name w:val="20E560E356834F51BE23FF4617761806"/>
  </w:style>
  <w:style w:type="paragraph" w:customStyle="1" w:styleId="7D58052368064E7AB3F6C0E58AF510FB">
    <w:name w:val="7D58052368064E7AB3F6C0E58AF510FB"/>
  </w:style>
  <w:style w:type="paragraph" w:customStyle="1" w:styleId="A7C378A91FEC463885747070F241286D">
    <w:name w:val="A7C378A91FEC463885747070F241286D"/>
  </w:style>
  <w:style w:type="paragraph" w:customStyle="1" w:styleId="4A4DE12D29254AADAC7C156F9EBFC704">
    <w:name w:val="4A4DE12D29254AADAC7C156F9EBFC704"/>
  </w:style>
  <w:style w:type="paragraph" w:customStyle="1" w:styleId="0672040DD5DC402AA0113BE0759348E2">
    <w:name w:val="0672040DD5DC402AA0113BE0759348E2"/>
  </w:style>
  <w:style w:type="paragraph" w:customStyle="1" w:styleId="D2D3A7C27BFD46548354B06B6125D3F8">
    <w:name w:val="D2D3A7C27BFD46548354B06B6125D3F8"/>
  </w:style>
  <w:style w:type="paragraph" w:customStyle="1" w:styleId="1194B95092DE4D5AAC4A38BAB9D2479A">
    <w:name w:val="1194B95092DE4D5AAC4A38BAB9D2479A"/>
  </w:style>
  <w:style w:type="paragraph" w:customStyle="1" w:styleId="203840D848754C28B2579B6A6B85C797">
    <w:name w:val="203840D848754C28B2579B6A6B85C797"/>
  </w:style>
  <w:style w:type="paragraph" w:customStyle="1" w:styleId="B6A955CE1C364F25BB24475612C6B61D">
    <w:name w:val="B6A955CE1C364F25BB24475612C6B61D"/>
  </w:style>
  <w:style w:type="paragraph" w:customStyle="1" w:styleId="087302337682474F8FAE2B0F85D13B18">
    <w:name w:val="087302337682474F8FAE2B0F85D13B18"/>
  </w:style>
  <w:style w:type="paragraph" w:customStyle="1" w:styleId="B933E61C3569449DA25DF156A9AB324E">
    <w:name w:val="B933E61C3569449DA25DF156A9AB324E"/>
  </w:style>
  <w:style w:type="paragraph" w:customStyle="1" w:styleId="0461434BF644491AA919F8C5DE8F503D">
    <w:name w:val="0461434BF644491AA919F8C5DE8F503D"/>
  </w:style>
  <w:style w:type="paragraph" w:customStyle="1" w:styleId="BF2C2A24F534480BB6E9FAFA8834D5D1">
    <w:name w:val="BF2C2A24F534480BB6E9FAFA8834D5D1"/>
  </w:style>
  <w:style w:type="paragraph" w:customStyle="1" w:styleId="610C62520B304B5FA4BC55B885B99889">
    <w:name w:val="610C62520B304B5FA4BC55B885B99889"/>
  </w:style>
  <w:style w:type="paragraph" w:customStyle="1" w:styleId="DAE5F253A7974A60972BA7D8557F6E7A">
    <w:name w:val="DAE5F253A7974A60972BA7D8557F6E7A"/>
  </w:style>
  <w:style w:type="paragraph" w:customStyle="1" w:styleId="FC6D8355A30B468F93DA2758E99DAF1B">
    <w:name w:val="FC6D8355A30B468F93DA2758E99DAF1B"/>
  </w:style>
  <w:style w:type="paragraph" w:customStyle="1" w:styleId="FAE3F88B93004D87A9A524A24A43E25B">
    <w:name w:val="FAE3F88B93004D87A9A524A24A43E25B"/>
  </w:style>
  <w:style w:type="paragraph" w:customStyle="1" w:styleId="78EBE13FA34C4CEE8D02EB083AD802AE">
    <w:name w:val="78EBE13FA34C4CEE8D02EB083AD802AE"/>
  </w:style>
  <w:style w:type="paragraph" w:customStyle="1" w:styleId="163ADC353E924FCB9FDE6EECC2E203D4">
    <w:name w:val="163ADC353E924FCB9FDE6EECC2E203D4"/>
  </w:style>
  <w:style w:type="paragraph" w:customStyle="1" w:styleId="2B27327B832E4463A73831CCF9287DC2">
    <w:name w:val="2B27327B832E4463A73831CCF9287DC2"/>
  </w:style>
  <w:style w:type="paragraph" w:customStyle="1" w:styleId="B613E5B91DF04C6F86666FD6B5175479">
    <w:name w:val="B613E5B91DF04C6F86666FD6B5175479"/>
  </w:style>
  <w:style w:type="paragraph" w:customStyle="1" w:styleId="F024C8D775AF47A480754E326BDC768F">
    <w:name w:val="F024C8D775AF47A480754E326BDC768F"/>
  </w:style>
  <w:style w:type="paragraph" w:customStyle="1" w:styleId="174C99F7F6EC4178B97CF451CB99852D">
    <w:name w:val="174C99F7F6EC4178B97CF451CB99852D"/>
  </w:style>
  <w:style w:type="paragraph" w:customStyle="1" w:styleId="238D5E5364C84C9B80CDC2672A803AE0">
    <w:name w:val="238D5E5364C84C9B80CDC2672A803AE0"/>
  </w:style>
  <w:style w:type="paragraph" w:customStyle="1" w:styleId="0150E9DBAF644383AEB5E2869532F661">
    <w:name w:val="0150E9DBAF644383AEB5E2869532F661"/>
  </w:style>
  <w:style w:type="paragraph" w:customStyle="1" w:styleId="A78B056F759E4E1A8AAD9DC0E4866EA4">
    <w:name w:val="A78B056F759E4E1A8AAD9DC0E4866EA4"/>
  </w:style>
  <w:style w:type="paragraph" w:customStyle="1" w:styleId="DFCB4D8A4D504B548B3B1A6FE2414B4A">
    <w:name w:val="DFCB4D8A4D504B548B3B1A6FE2414B4A"/>
  </w:style>
  <w:style w:type="paragraph" w:customStyle="1" w:styleId="8BB7EEE084144D68BD4F6672EB93103B">
    <w:name w:val="8BB7EEE084144D68BD4F6672EB93103B"/>
  </w:style>
  <w:style w:type="paragraph" w:customStyle="1" w:styleId="1A30332BD196459B81E0AB7DE3E35896">
    <w:name w:val="1A30332BD196459B81E0AB7DE3E35896"/>
  </w:style>
  <w:style w:type="paragraph" w:customStyle="1" w:styleId="D0E414E7AF37418B823F5449D0EFDC9E">
    <w:name w:val="D0E414E7AF37418B823F5449D0EFDC9E"/>
  </w:style>
  <w:style w:type="paragraph" w:customStyle="1" w:styleId="41CAC96633474C84B0ECEF66A603CDDF">
    <w:name w:val="41CAC96633474C84B0ECEF66A603CDDF"/>
  </w:style>
  <w:style w:type="paragraph" w:customStyle="1" w:styleId="9D56317B8185498F8C24CAB72B8172E0">
    <w:name w:val="9D56317B8185498F8C24CAB72B8172E0"/>
  </w:style>
  <w:style w:type="paragraph" w:customStyle="1" w:styleId="0587E35806CD496A9CA0FDB0FE739522">
    <w:name w:val="0587E35806CD496A9CA0FDB0FE739522"/>
  </w:style>
  <w:style w:type="paragraph" w:customStyle="1" w:styleId="FA91C13CC3C54F27B8954517ACB71D6F">
    <w:name w:val="FA91C13CC3C54F27B8954517ACB71D6F"/>
  </w:style>
  <w:style w:type="paragraph" w:customStyle="1" w:styleId="E49682EE92B64E40AE555AB12379D87D">
    <w:name w:val="E49682EE92B64E40AE555AB12379D87D"/>
  </w:style>
  <w:style w:type="paragraph" w:customStyle="1" w:styleId="818005F955C943CC9D213ACC8F286BFC">
    <w:name w:val="818005F955C943CC9D213ACC8F286BFC"/>
  </w:style>
  <w:style w:type="paragraph" w:customStyle="1" w:styleId="C4F5CC66D2014AAB9D4520BC26113EE2">
    <w:name w:val="C4F5CC66D2014AAB9D4520BC26113EE2"/>
  </w:style>
  <w:style w:type="paragraph" w:customStyle="1" w:styleId="B817D164F5044394B005011C6E9169C5">
    <w:name w:val="B817D164F5044394B005011C6E9169C5"/>
  </w:style>
  <w:style w:type="paragraph" w:customStyle="1" w:styleId="66FE732850344E28927FD34938CAA234">
    <w:name w:val="66FE732850344E28927FD34938CAA234"/>
  </w:style>
  <w:style w:type="paragraph" w:customStyle="1" w:styleId="8DA3785C74AC49B9A732631763D3A47F">
    <w:name w:val="8DA3785C74AC49B9A732631763D3A47F"/>
  </w:style>
  <w:style w:type="paragraph" w:customStyle="1" w:styleId="869F54B45D8045A8BAFCE6D41CD5D653">
    <w:name w:val="869F54B45D8045A8BAFCE6D41CD5D653"/>
  </w:style>
  <w:style w:type="paragraph" w:customStyle="1" w:styleId="D71839F400EE4EBB9904E2787AC89F67">
    <w:name w:val="D71839F400EE4EBB9904E2787AC89F67"/>
  </w:style>
  <w:style w:type="paragraph" w:customStyle="1" w:styleId="C4BEC5780A064AC6BB31F1ED5C700DFA">
    <w:name w:val="C4BEC5780A064AC6BB31F1ED5C700DFA"/>
  </w:style>
  <w:style w:type="paragraph" w:customStyle="1" w:styleId="1F2D719BDDC74D78A71BCBBEA33E02AF">
    <w:name w:val="1F2D719BDDC74D78A71BCBBEA33E02AF"/>
  </w:style>
  <w:style w:type="paragraph" w:customStyle="1" w:styleId="E528443255524CA0A31FD9408D8F3202">
    <w:name w:val="E528443255524CA0A31FD9408D8F3202"/>
  </w:style>
  <w:style w:type="paragraph" w:customStyle="1" w:styleId="6B8E1430A076492C9D2DC5214397ACCA">
    <w:name w:val="6B8E1430A076492C9D2DC5214397ACCA"/>
  </w:style>
  <w:style w:type="paragraph" w:customStyle="1" w:styleId="FB48488407A546E5AC892E071F373DC5">
    <w:name w:val="FB48488407A546E5AC892E071F373DC5"/>
  </w:style>
  <w:style w:type="paragraph" w:customStyle="1" w:styleId="B5629CA3583C4CC4BE7C4C451864D83E">
    <w:name w:val="B5629CA3583C4CC4BE7C4C451864D83E"/>
  </w:style>
  <w:style w:type="paragraph" w:customStyle="1" w:styleId="B8B7B481D19C49289C7BD0449F47B15D">
    <w:name w:val="B8B7B481D19C49289C7BD0449F47B15D"/>
  </w:style>
  <w:style w:type="paragraph" w:customStyle="1" w:styleId="59A772D767584EE18A729FFCF3C7B5F2">
    <w:name w:val="59A772D767584EE18A729FFCF3C7B5F2"/>
  </w:style>
  <w:style w:type="paragraph" w:customStyle="1" w:styleId="DC5CFDD9A7F04E1199017738380B374D">
    <w:name w:val="DC5CFDD9A7F04E1199017738380B374D"/>
  </w:style>
  <w:style w:type="paragraph" w:customStyle="1" w:styleId="25B83976C3ED45DDA68DED10BA50B2FF">
    <w:name w:val="25B83976C3ED45DDA68DED10BA50B2FF"/>
  </w:style>
  <w:style w:type="paragraph" w:customStyle="1" w:styleId="DDA8E8817DFA4164BAC13C0F1D521381">
    <w:name w:val="DDA8E8817DFA4164BAC13C0F1D521381"/>
  </w:style>
  <w:style w:type="paragraph" w:customStyle="1" w:styleId="2025A22829124DF3B88452F79F4FD908">
    <w:name w:val="2025A22829124DF3B88452F79F4FD908"/>
  </w:style>
  <w:style w:type="paragraph" w:customStyle="1" w:styleId="2D4E5AE1B5BF4564BBEB7889BCF46FE5">
    <w:name w:val="2D4E5AE1B5BF4564BBEB7889BCF46FE5"/>
  </w:style>
  <w:style w:type="paragraph" w:customStyle="1" w:styleId="64CA787E020F42CF8A9176E42623C3EF">
    <w:name w:val="64CA787E020F42CF8A9176E42623C3EF"/>
  </w:style>
  <w:style w:type="paragraph" w:customStyle="1" w:styleId="CF5F3E999FD4420184FA931C9B2B7D2C">
    <w:name w:val="CF5F3E999FD4420184FA931C9B2B7D2C"/>
  </w:style>
  <w:style w:type="paragraph" w:customStyle="1" w:styleId="7D1E3EC0486646C1B762E724E20AC4B9">
    <w:name w:val="7D1E3EC0486646C1B762E724E20AC4B9"/>
  </w:style>
  <w:style w:type="paragraph" w:customStyle="1" w:styleId="C9EF4AE871DD445FA0D75314721C0EF7">
    <w:name w:val="C9EF4AE871DD445FA0D75314721C0EF7"/>
  </w:style>
  <w:style w:type="paragraph" w:customStyle="1" w:styleId="3756A006B305489BB584999678930390">
    <w:name w:val="3756A006B305489BB584999678930390"/>
  </w:style>
  <w:style w:type="paragraph" w:customStyle="1" w:styleId="265BC964B09245D69EDB76962321252A">
    <w:name w:val="265BC964B09245D69EDB76962321252A"/>
  </w:style>
  <w:style w:type="paragraph" w:customStyle="1" w:styleId="A2625C1E90E54E7CBC30140A04DE2230">
    <w:name w:val="A2625C1E90E54E7CBC30140A04DE2230"/>
  </w:style>
  <w:style w:type="paragraph" w:customStyle="1" w:styleId="E6F18F09010744999B54FFE832BC4F2B">
    <w:name w:val="E6F18F09010744999B54FFE832BC4F2B"/>
  </w:style>
  <w:style w:type="paragraph" w:customStyle="1" w:styleId="21BCB96883614413921CE039D4F2B872">
    <w:name w:val="21BCB96883614413921CE039D4F2B872"/>
  </w:style>
  <w:style w:type="paragraph" w:customStyle="1" w:styleId="232C6247C66C47CA85652DB33050896E">
    <w:name w:val="232C6247C66C47CA85652DB33050896E"/>
  </w:style>
  <w:style w:type="paragraph" w:customStyle="1" w:styleId="34432913529047D8A8E73F7ADDE6EEA7">
    <w:name w:val="34432913529047D8A8E73F7ADDE6EEA7"/>
  </w:style>
  <w:style w:type="paragraph" w:customStyle="1" w:styleId="EE360D06D6B34246A68B6FF5EC592E97">
    <w:name w:val="EE360D06D6B34246A68B6FF5EC592E97"/>
  </w:style>
  <w:style w:type="paragraph" w:customStyle="1" w:styleId="76096F0AAE1F41E7A7A59BB10F7217BB">
    <w:name w:val="76096F0AAE1F41E7A7A59BB10F7217BB"/>
  </w:style>
  <w:style w:type="paragraph" w:customStyle="1" w:styleId="717BF8C206A24FD1912E08FAA21F18D1">
    <w:name w:val="717BF8C206A24FD1912E08FAA21F18D1"/>
  </w:style>
  <w:style w:type="paragraph" w:customStyle="1" w:styleId="B9253631A2474D8CB506460F4EB5563F">
    <w:name w:val="B9253631A2474D8CB506460F4EB5563F"/>
  </w:style>
  <w:style w:type="paragraph" w:customStyle="1" w:styleId="29D9FAD8DAA0455E831B23D8F9516B7D">
    <w:name w:val="29D9FAD8DAA0455E831B23D8F9516B7D"/>
  </w:style>
  <w:style w:type="paragraph" w:customStyle="1" w:styleId="6DF41984431D4894965E006F9AF6181E">
    <w:name w:val="6DF41984431D4894965E006F9AF6181E"/>
  </w:style>
  <w:style w:type="paragraph" w:customStyle="1" w:styleId="BC8773C1767B41E1A3AC0E9BA7502E4C">
    <w:name w:val="BC8773C1767B41E1A3AC0E9BA7502E4C"/>
  </w:style>
  <w:style w:type="paragraph" w:customStyle="1" w:styleId="B76D81FF489E40F0A13A616ADE8F9FB6">
    <w:name w:val="B76D81FF489E40F0A13A616ADE8F9FB6"/>
  </w:style>
  <w:style w:type="paragraph" w:customStyle="1" w:styleId="54108223DDB24F6F8A9D283AFD786091">
    <w:name w:val="54108223DDB24F6F8A9D283AFD786091"/>
  </w:style>
  <w:style w:type="paragraph" w:customStyle="1" w:styleId="32971A2774E844DE8F8CDC4DB1229EFB">
    <w:name w:val="32971A2774E844DE8F8CDC4DB1229EFB"/>
  </w:style>
  <w:style w:type="paragraph" w:customStyle="1" w:styleId="F695C22E6A1441BDBF5D3C5B12BE2664">
    <w:name w:val="F695C22E6A1441BDBF5D3C5B12BE2664"/>
  </w:style>
  <w:style w:type="paragraph" w:customStyle="1" w:styleId="5E930EB1E6E941F0A8A13573DCADE718">
    <w:name w:val="5E930EB1E6E941F0A8A13573DCADE718"/>
  </w:style>
  <w:style w:type="paragraph" w:customStyle="1" w:styleId="B6EFB463FF2C49DCB3CCD0A91E770D03">
    <w:name w:val="B6EFB463FF2C49DCB3CCD0A91E770D03"/>
  </w:style>
  <w:style w:type="paragraph" w:customStyle="1" w:styleId="B1B664CD6A264DA5BCAD528934703EA7">
    <w:name w:val="B1B664CD6A264DA5BCAD528934703EA7"/>
  </w:style>
  <w:style w:type="paragraph" w:customStyle="1" w:styleId="9E199B2592DF426F924298AC3CF5C57E">
    <w:name w:val="9E199B2592DF426F924298AC3CF5C57E"/>
  </w:style>
  <w:style w:type="paragraph" w:customStyle="1" w:styleId="D8174E94B86A42948CA3487E4978BAC6">
    <w:name w:val="D8174E94B86A42948CA3487E4978BAC6"/>
  </w:style>
  <w:style w:type="paragraph" w:customStyle="1" w:styleId="E7E32CE09272449088CB0E07CAD8B2B6">
    <w:name w:val="E7E32CE09272449088CB0E07CAD8B2B6"/>
  </w:style>
  <w:style w:type="paragraph" w:customStyle="1" w:styleId="13F2E311EE5A4AB2ADAF66BF905DE502">
    <w:name w:val="13F2E311EE5A4AB2ADAF66BF905DE502"/>
  </w:style>
  <w:style w:type="paragraph" w:customStyle="1" w:styleId="5C13D6BC92CA4BC5AAAEDD021DA83151">
    <w:name w:val="5C13D6BC92CA4BC5AAAEDD021DA83151"/>
  </w:style>
  <w:style w:type="paragraph" w:customStyle="1" w:styleId="DE34E10537454538B44A66BE4F8CF20E">
    <w:name w:val="DE34E10537454538B44A66BE4F8CF20E"/>
  </w:style>
  <w:style w:type="paragraph" w:customStyle="1" w:styleId="7653B56AB588482A82615B5D3C812832">
    <w:name w:val="7653B56AB588482A82615B5D3C812832"/>
  </w:style>
  <w:style w:type="paragraph" w:customStyle="1" w:styleId="EA450A0E7E834255BEB6E1B029DF386A">
    <w:name w:val="EA450A0E7E834255BEB6E1B029DF386A"/>
  </w:style>
  <w:style w:type="paragraph" w:customStyle="1" w:styleId="301CB7EDEB1940EABFCCEB3D1D776023">
    <w:name w:val="301CB7EDEB1940EABFCCEB3D1D776023"/>
  </w:style>
  <w:style w:type="paragraph" w:customStyle="1" w:styleId="03E19BD5542E41DAAFBA7F724C03165B">
    <w:name w:val="03E19BD5542E41DAAFBA7F724C03165B"/>
  </w:style>
  <w:style w:type="paragraph" w:customStyle="1" w:styleId="C94DF1A8D3A6490C93C96FF757213325">
    <w:name w:val="C94DF1A8D3A6490C93C96FF757213325"/>
  </w:style>
  <w:style w:type="paragraph" w:customStyle="1" w:styleId="FF8B1C8A17654A4EA0B5BC42E7AA2A44">
    <w:name w:val="FF8B1C8A17654A4EA0B5BC42E7AA2A44"/>
  </w:style>
  <w:style w:type="paragraph" w:customStyle="1" w:styleId="A942E33469984A308FC855DE55540540">
    <w:name w:val="A942E33469984A308FC855DE55540540"/>
  </w:style>
  <w:style w:type="paragraph" w:customStyle="1" w:styleId="72B0F65C85CC493985067B279D5B738F">
    <w:name w:val="72B0F65C85CC493985067B279D5B738F"/>
  </w:style>
  <w:style w:type="paragraph" w:customStyle="1" w:styleId="91D61A2EAD744006B901C3472EA02462">
    <w:name w:val="91D61A2EAD744006B901C3472EA02462"/>
  </w:style>
  <w:style w:type="paragraph" w:customStyle="1" w:styleId="4F38DCEA739F46EF9082F374A4609C5C">
    <w:name w:val="4F38DCEA739F46EF9082F374A4609C5C"/>
  </w:style>
  <w:style w:type="paragraph" w:customStyle="1" w:styleId="83E7B8E6B0F64867A6D40614A19AFD6C">
    <w:name w:val="83E7B8E6B0F64867A6D40614A19AFD6C"/>
  </w:style>
  <w:style w:type="paragraph" w:customStyle="1" w:styleId="D33E7A3C7F4149B5BE70201195B11D41">
    <w:name w:val="D33E7A3C7F4149B5BE70201195B11D41"/>
  </w:style>
  <w:style w:type="paragraph" w:customStyle="1" w:styleId="8DC72CC8E0514410BC6DD974E0596216">
    <w:name w:val="8DC72CC8E0514410BC6DD974E0596216"/>
  </w:style>
  <w:style w:type="paragraph" w:customStyle="1" w:styleId="557D17E592F443588E4EEEECF4FB7E8B">
    <w:name w:val="557D17E592F443588E4EEEECF4FB7E8B"/>
  </w:style>
  <w:style w:type="paragraph" w:customStyle="1" w:styleId="F7F32DF46D164D92B0104C0C7579DC97">
    <w:name w:val="F7F32DF46D164D92B0104C0C7579DC97"/>
  </w:style>
  <w:style w:type="paragraph" w:customStyle="1" w:styleId="3DB854F980C5456EA2E3B04F3B0F7B96">
    <w:name w:val="3DB854F980C5456EA2E3B04F3B0F7B96"/>
  </w:style>
  <w:style w:type="paragraph" w:customStyle="1" w:styleId="5DC6C0C1A3FB491B8F4DE0EBDABE3920">
    <w:name w:val="5DC6C0C1A3FB491B8F4DE0EBDABE3920"/>
  </w:style>
  <w:style w:type="paragraph" w:customStyle="1" w:styleId="232F1904EF27487E806F1BEEFEA9A81E">
    <w:name w:val="232F1904EF27487E806F1BEEFEA9A81E"/>
  </w:style>
  <w:style w:type="paragraph" w:customStyle="1" w:styleId="425223A96CE14477A4BF112B7B195081">
    <w:name w:val="425223A96CE14477A4BF112B7B195081"/>
  </w:style>
  <w:style w:type="paragraph" w:customStyle="1" w:styleId="51BF5474F0964094A0BA5F8C66447003">
    <w:name w:val="51BF5474F0964094A0BA5F8C66447003"/>
  </w:style>
  <w:style w:type="paragraph" w:customStyle="1" w:styleId="85F7FEE3226042FEB47670396615323F">
    <w:name w:val="85F7FEE3226042FEB47670396615323F"/>
  </w:style>
  <w:style w:type="paragraph" w:customStyle="1" w:styleId="5AE82830D5E8449789776FB56BA7A19C">
    <w:name w:val="5AE82830D5E8449789776FB56BA7A19C"/>
  </w:style>
  <w:style w:type="paragraph" w:customStyle="1" w:styleId="D0177BA082FF4B95B4F53FE8E71DF41B">
    <w:name w:val="D0177BA082FF4B95B4F53FE8E71DF41B"/>
  </w:style>
  <w:style w:type="paragraph" w:customStyle="1" w:styleId="BA7A96F62E1B4ED19D3BFFDF6833E0F3">
    <w:name w:val="BA7A96F62E1B4ED19D3BFFDF6833E0F3"/>
  </w:style>
  <w:style w:type="paragraph" w:customStyle="1" w:styleId="EF3C15970356486D84B8B71F92005261">
    <w:name w:val="EF3C15970356486D84B8B71F92005261"/>
  </w:style>
  <w:style w:type="paragraph" w:customStyle="1" w:styleId="F1D4BB9EE74B4B898AEF79AF25D8E1AE">
    <w:name w:val="F1D4BB9EE74B4B898AEF79AF25D8E1AE"/>
  </w:style>
  <w:style w:type="paragraph" w:customStyle="1" w:styleId="C4FA6325610B4F0B8A221E36251687F3">
    <w:name w:val="C4FA6325610B4F0B8A221E36251687F3"/>
  </w:style>
  <w:style w:type="paragraph" w:customStyle="1" w:styleId="7FDB3340D82D4C119E7BAFA79C9EE99D">
    <w:name w:val="7FDB3340D82D4C119E7BAFA79C9EE99D"/>
  </w:style>
  <w:style w:type="paragraph" w:customStyle="1" w:styleId="D4AC2190F2974B82A17CB5254D7DF3B3">
    <w:name w:val="D4AC2190F2974B82A17CB5254D7DF3B3"/>
  </w:style>
  <w:style w:type="paragraph" w:customStyle="1" w:styleId="6180EBD244024BE28A64193829514D89">
    <w:name w:val="6180EBD244024BE28A64193829514D89"/>
  </w:style>
  <w:style w:type="paragraph" w:customStyle="1" w:styleId="2096573C46D14101BB081059A1426AC8">
    <w:name w:val="2096573C46D14101BB081059A1426AC8"/>
  </w:style>
  <w:style w:type="paragraph" w:customStyle="1" w:styleId="128D40A43ED74DA195C64711271F59C0">
    <w:name w:val="128D40A43ED74DA195C64711271F59C0"/>
  </w:style>
  <w:style w:type="paragraph" w:customStyle="1" w:styleId="3FCA2E0448AE4DE08B3A42D16E5688D8">
    <w:name w:val="3FCA2E0448AE4DE08B3A42D16E5688D8"/>
  </w:style>
  <w:style w:type="paragraph" w:customStyle="1" w:styleId="B6AE69CDFE9A4BBABE030F0AEC75B8EB">
    <w:name w:val="B6AE69CDFE9A4BBABE030F0AEC75B8EB"/>
  </w:style>
  <w:style w:type="paragraph" w:customStyle="1" w:styleId="1300FC7EEE6D446BB8CC2D7DD3F2BC40">
    <w:name w:val="1300FC7EEE6D446BB8CC2D7DD3F2BC40"/>
  </w:style>
  <w:style w:type="paragraph" w:customStyle="1" w:styleId="A94E6EE05813482FAFD5E8D2DB45942B">
    <w:name w:val="A94E6EE05813482FAFD5E8D2DB45942B"/>
  </w:style>
  <w:style w:type="paragraph" w:customStyle="1" w:styleId="88490B3A2CE5440982A6C87C2CFD5B24">
    <w:name w:val="88490B3A2CE5440982A6C87C2CFD5B24"/>
  </w:style>
  <w:style w:type="paragraph" w:customStyle="1" w:styleId="17CDE0EC9D6B4AF9854DC69748AA8699">
    <w:name w:val="17CDE0EC9D6B4AF9854DC69748AA8699"/>
  </w:style>
  <w:style w:type="paragraph" w:customStyle="1" w:styleId="DDA63AAC2A884C849FBDB359C88624F1">
    <w:name w:val="DDA63AAC2A884C849FBDB359C88624F1"/>
  </w:style>
  <w:style w:type="paragraph" w:customStyle="1" w:styleId="0A21CF8EE4584BDDAA69359148244483">
    <w:name w:val="0A21CF8EE4584BDDAA69359148244483"/>
  </w:style>
  <w:style w:type="paragraph" w:customStyle="1" w:styleId="7B3AC87E3A424F148723BA0F4EC04DD5">
    <w:name w:val="7B3AC87E3A424F148723BA0F4EC04DD5"/>
  </w:style>
  <w:style w:type="paragraph" w:customStyle="1" w:styleId="517B22CC1D8E4971B17C1F638A2F5DDC">
    <w:name w:val="517B22CC1D8E4971B17C1F638A2F5DDC"/>
  </w:style>
  <w:style w:type="paragraph" w:customStyle="1" w:styleId="AFC05046D611424499443CF1F22CF4AF">
    <w:name w:val="AFC05046D611424499443CF1F22CF4AF"/>
  </w:style>
  <w:style w:type="paragraph" w:customStyle="1" w:styleId="7D55902DCC2843CFA40BC8473451363C">
    <w:name w:val="7D55902DCC2843CFA40BC8473451363C"/>
  </w:style>
  <w:style w:type="paragraph" w:customStyle="1" w:styleId="D44AA5C36DDF44D996B9DA2611F87DA4">
    <w:name w:val="D44AA5C36DDF44D996B9DA2611F87DA4"/>
  </w:style>
  <w:style w:type="paragraph" w:customStyle="1" w:styleId="97FC117C922E438791A15169F3A8FE99">
    <w:name w:val="97FC117C922E438791A15169F3A8FE99"/>
  </w:style>
  <w:style w:type="paragraph" w:customStyle="1" w:styleId="CC317DB23D214F88BD635B295387EDC3">
    <w:name w:val="CC317DB23D214F88BD635B295387EDC3"/>
  </w:style>
  <w:style w:type="paragraph" w:customStyle="1" w:styleId="741CCC6EFAB946CDA24806C275BB0C9B">
    <w:name w:val="741CCC6EFAB946CDA24806C275BB0C9B"/>
  </w:style>
  <w:style w:type="paragraph" w:customStyle="1" w:styleId="54C2B6A6185647868E4A86B86561B126">
    <w:name w:val="54C2B6A6185647868E4A86B86561B126"/>
  </w:style>
  <w:style w:type="paragraph" w:customStyle="1" w:styleId="46B3AA492D1745229CF09B5652480934">
    <w:name w:val="46B3AA492D1745229CF09B5652480934"/>
  </w:style>
  <w:style w:type="paragraph" w:customStyle="1" w:styleId="5421BF2456864796A97311E81E096FBF">
    <w:name w:val="5421BF2456864796A97311E81E096FBF"/>
  </w:style>
  <w:style w:type="paragraph" w:customStyle="1" w:styleId="1C54F6058DA84ACAB66E561D4078D758">
    <w:name w:val="1C54F6058DA84ACAB66E561D4078D758"/>
  </w:style>
  <w:style w:type="paragraph" w:customStyle="1" w:styleId="D39B99E129184F85B576C3D2793E519E">
    <w:name w:val="D39B99E129184F85B576C3D2793E519E"/>
  </w:style>
  <w:style w:type="paragraph" w:customStyle="1" w:styleId="15423E66311147899C6657721A220291">
    <w:name w:val="15423E66311147899C6657721A220291"/>
  </w:style>
  <w:style w:type="paragraph" w:customStyle="1" w:styleId="3B0DE3A32B7B414FB9CDB451F126E71A">
    <w:name w:val="3B0DE3A32B7B414FB9CDB451F126E71A"/>
  </w:style>
  <w:style w:type="paragraph" w:customStyle="1" w:styleId="043F078F2AB9472A8D03E65DBC9CF6DD">
    <w:name w:val="043F078F2AB9472A8D03E65DBC9CF6DD"/>
  </w:style>
  <w:style w:type="paragraph" w:customStyle="1" w:styleId="8E60FB48E82E44878D28EAC9E0CC6A4E">
    <w:name w:val="8E60FB48E82E44878D28EAC9E0CC6A4E"/>
  </w:style>
  <w:style w:type="paragraph" w:customStyle="1" w:styleId="D60F8554E24A4002AF58FA9C521D1B32">
    <w:name w:val="D60F8554E24A4002AF58FA9C521D1B32"/>
  </w:style>
  <w:style w:type="paragraph" w:customStyle="1" w:styleId="6D733F246AC94C98A0E7B3F08BCA7FBE">
    <w:name w:val="6D733F246AC94C98A0E7B3F08BCA7FBE"/>
  </w:style>
  <w:style w:type="paragraph" w:customStyle="1" w:styleId="F2D20FC7F07F44D39B797D32E4B3799D">
    <w:name w:val="F2D20FC7F07F44D39B797D32E4B3799D"/>
  </w:style>
  <w:style w:type="paragraph" w:customStyle="1" w:styleId="8DB1FCFC7BF340499C0A8E26AAD4C347">
    <w:name w:val="8DB1FCFC7BF340499C0A8E26AAD4C347"/>
  </w:style>
  <w:style w:type="paragraph" w:customStyle="1" w:styleId="C40012AC8AA54B968B385C763501750E">
    <w:name w:val="C40012AC8AA54B968B385C763501750E"/>
  </w:style>
  <w:style w:type="paragraph" w:customStyle="1" w:styleId="5CA51E0C3D2045B9AF1E2E1F5D893A90">
    <w:name w:val="5CA51E0C3D2045B9AF1E2E1F5D893A90"/>
  </w:style>
  <w:style w:type="paragraph" w:customStyle="1" w:styleId="FFCD8714E7F040EBBA4FF13145C77142">
    <w:name w:val="FFCD8714E7F040EBBA4FF13145C77142"/>
  </w:style>
  <w:style w:type="paragraph" w:customStyle="1" w:styleId="B32926570AF54618A941B19D2AB26A4D">
    <w:name w:val="B32926570AF54618A941B19D2AB26A4D"/>
  </w:style>
  <w:style w:type="paragraph" w:customStyle="1" w:styleId="6F511FB53147450D8CA34C33D4869365">
    <w:name w:val="6F511FB53147450D8CA34C33D4869365"/>
  </w:style>
  <w:style w:type="paragraph" w:customStyle="1" w:styleId="A49B03941B6947C4BB02470F69A78E42">
    <w:name w:val="A49B03941B6947C4BB02470F69A78E42"/>
  </w:style>
  <w:style w:type="paragraph" w:customStyle="1" w:styleId="9B195B7F85614AD19AE58CDB29F6037E">
    <w:name w:val="9B195B7F85614AD19AE58CDB29F6037E"/>
  </w:style>
  <w:style w:type="paragraph" w:customStyle="1" w:styleId="9DEB5B72380F40BCAD29E9B5734E8E27">
    <w:name w:val="9DEB5B72380F40BCAD29E9B5734E8E27"/>
  </w:style>
  <w:style w:type="paragraph" w:customStyle="1" w:styleId="1E605FF93ACE4010B167395F609605A1">
    <w:name w:val="1E605FF93ACE4010B167395F609605A1"/>
  </w:style>
  <w:style w:type="paragraph" w:customStyle="1" w:styleId="3BF1F501AD0E483CAA1F5E6ED9D416C2">
    <w:name w:val="3BF1F501AD0E483CAA1F5E6ED9D416C2"/>
  </w:style>
  <w:style w:type="paragraph" w:customStyle="1" w:styleId="DABD7B3804D64378A29CE82F0C71692B">
    <w:name w:val="DABD7B3804D64378A29CE82F0C71692B"/>
  </w:style>
  <w:style w:type="paragraph" w:customStyle="1" w:styleId="B063F817A9094AFCB17CC111BA26ABFD">
    <w:name w:val="B063F817A9094AFCB17CC111BA26ABFD"/>
  </w:style>
  <w:style w:type="paragraph" w:customStyle="1" w:styleId="55F6FD0B386748A889E89181F6FA8F94">
    <w:name w:val="55F6FD0B386748A889E89181F6FA8F94"/>
  </w:style>
  <w:style w:type="paragraph" w:customStyle="1" w:styleId="66F06EAFA8BB438EA69E23B61F95F0FD">
    <w:name w:val="66F06EAFA8BB438EA69E23B61F95F0FD"/>
  </w:style>
  <w:style w:type="paragraph" w:customStyle="1" w:styleId="6DC81838F0854AC3897C0AF39BEEC69F">
    <w:name w:val="6DC81838F0854AC3897C0AF39BEEC69F"/>
  </w:style>
  <w:style w:type="paragraph" w:customStyle="1" w:styleId="2D70C2EB2B624F2EB0DF30CE1F5DFE4F">
    <w:name w:val="2D70C2EB2B624F2EB0DF30CE1F5DFE4F"/>
  </w:style>
  <w:style w:type="paragraph" w:customStyle="1" w:styleId="FC5D899DACD04DA2911C8574E6F25B1A">
    <w:name w:val="FC5D899DACD04DA2911C8574E6F25B1A"/>
  </w:style>
  <w:style w:type="paragraph" w:customStyle="1" w:styleId="4B74B0F9B56340F7898D604F4A9620B4">
    <w:name w:val="4B74B0F9B56340F7898D604F4A9620B4"/>
  </w:style>
  <w:style w:type="paragraph" w:customStyle="1" w:styleId="BD58AEB3E79B40A68DABA71696DD1995">
    <w:name w:val="BD58AEB3E79B40A68DABA71696DD1995"/>
  </w:style>
  <w:style w:type="paragraph" w:customStyle="1" w:styleId="B0D9CE3A5B3E42B4A777C52A2ADF1B76">
    <w:name w:val="B0D9CE3A5B3E42B4A777C52A2ADF1B76"/>
  </w:style>
  <w:style w:type="paragraph" w:customStyle="1" w:styleId="BEAABB392AF9476BA6B9A027DB478CC9">
    <w:name w:val="BEAABB392AF9476BA6B9A027DB478CC9"/>
  </w:style>
  <w:style w:type="paragraph" w:customStyle="1" w:styleId="D1DA277449A04D29AE1A111DB25A5B3E">
    <w:name w:val="D1DA277449A04D29AE1A111DB25A5B3E"/>
  </w:style>
  <w:style w:type="paragraph" w:customStyle="1" w:styleId="0553C18C1D81443B9CE0AB1FCD55BBD5">
    <w:name w:val="0553C18C1D81443B9CE0AB1FCD55BBD5"/>
  </w:style>
  <w:style w:type="paragraph" w:customStyle="1" w:styleId="21ED6E8ECF144D1E9FCFB061C34D6CBA">
    <w:name w:val="21ED6E8ECF144D1E9FCFB061C34D6CBA"/>
  </w:style>
  <w:style w:type="paragraph" w:customStyle="1" w:styleId="CE79B41173BC480B84FF1C01E5DD4528">
    <w:name w:val="CE79B41173BC480B84FF1C01E5DD4528"/>
  </w:style>
  <w:style w:type="paragraph" w:customStyle="1" w:styleId="3E8955BB717A445091D47DDF97EDF71E">
    <w:name w:val="3E8955BB717A445091D47DDF97EDF71E"/>
  </w:style>
  <w:style w:type="paragraph" w:customStyle="1" w:styleId="9316C4E9718F4B259FE097B7898B91B6">
    <w:name w:val="9316C4E9718F4B259FE097B7898B91B6"/>
  </w:style>
  <w:style w:type="paragraph" w:customStyle="1" w:styleId="C80349E70A9A4BF1B4660C2C48CFBA3D">
    <w:name w:val="C80349E70A9A4BF1B4660C2C48CFBA3D"/>
  </w:style>
  <w:style w:type="paragraph" w:customStyle="1" w:styleId="5A12F137325441C0857BC04D57761656">
    <w:name w:val="5A12F137325441C0857BC04D57761656"/>
  </w:style>
  <w:style w:type="paragraph" w:customStyle="1" w:styleId="DBE6FE823446407489BD98AE123772C5">
    <w:name w:val="DBE6FE823446407489BD98AE123772C5"/>
  </w:style>
  <w:style w:type="paragraph" w:customStyle="1" w:styleId="B581DD40D5374689A34162529DDFB90B">
    <w:name w:val="B581DD40D5374689A34162529DDFB90B"/>
  </w:style>
  <w:style w:type="paragraph" w:customStyle="1" w:styleId="F47BCC46A0C84CC7BA5C660BA237259F">
    <w:name w:val="F47BCC46A0C84CC7BA5C660BA237259F"/>
  </w:style>
  <w:style w:type="paragraph" w:customStyle="1" w:styleId="72C0D48425224766B5AA782B89322ECF">
    <w:name w:val="72C0D48425224766B5AA782B89322ECF"/>
  </w:style>
  <w:style w:type="paragraph" w:customStyle="1" w:styleId="E1073A27C7184E3C8E50F2E450752602">
    <w:name w:val="E1073A27C7184E3C8E50F2E450752602"/>
  </w:style>
  <w:style w:type="paragraph" w:customStyle="1" w:styleId="5A7521A984CC4DC0AD312D8F8A38EEA0">
    <w:name w:val="5A7521A984CC4DC0AD312D8F8A38EEA0"/>
  </w:style>
  <w:style w:type="paragraph" w:customStyle="1" w:styleId="B38A69A81F8140B98D281D7D1E33F179">
    <w:name w:val="B38A69A81F8140B98D281D7D1E33F179"/>
  </w:style>
  <w:style w:type="paragraph" w:customStyle="1" w:styleId="8E8BF39A3F4349B6994426EE7853372A">
    <w:name w:val="8E8BF39A3F4349B6994426EE7853372A"/>
  </w:style>
  <w:style w:type="paragraph" w:customStyle="1" w:styleId="9FB45FE93D3F462281E0EBC415FB5A32">
    <w:name w:val="9FB45FE93D3F462281E0EBC415FB5A32"/>
  </w:style>
  <w:style w:type="paragraph" w:customStyle="1" w:styleId="5F64D5B976EE4B1B8012F2D3677FB507">
    <w:name w:val="5F64D5B976EE4B1B8012F2D3677FB507"/>
  </w:style>
  <w:style w:type="paragraph" w:customStyle="1" w:styleId="38E0B9223E654D49B97AD058AA11A42F">
    <w:name w:val="38E0B9223E654D49B97AD058AA11A42F"/>
  </w:style>
  <w:style w:type="paragraph" w:customStyle="1" w:styleId="B0E54B51FD1E44F4B02280F0E9B9FE45">
    <w:name w:val="B0E54B51FD1E44F4B02280F0E9B9FE45"/>
  </w:style>
  <w:style w:type="paragraph" w:customStyle="1" w:styleId="84B45CDE47FB40D292F26821890F2B43">
    <w:name w:val="84B45CDE47FB40D292F26821890F2B43"/>
  </w:style>
  <w:style w:type="paragraph" w:customStyle="1" w:styleId="33A15F45BD874214903E94E644EB025E">
    <w:name w:val="33A15F45BD874214903E94E644EB025E"/>
  </w:style>
  <w:style w:type="paragraph" w:customStyle="1" w:styleId="7B6BF94B69ED4353B8A66544C8285B74">
    <w:name w:val="7B6BF94B69ED4353B8A66544C8285B74"/>
  </w:style>
  <w:style w:type="paragraph" w:customStyle="1" w:styleId="3CA45A9DB83846EAA645192E361DE11A">
    <w:name w:val="3CA45A9DB83846EAA645192E361DE11A"/>
  </w:style>
  <w:style w:type="paragraph" w:customStyle="1" w:styleId="07B0C3ADBC35483F89FC445373F9960D">
    <w:name w:val="07B0C3ADBC35483F89FC445373F9960D"/>
  </w:style>
  <w:style w:type="paragraph" w:customStyle="1" w:styleId="4DE04DD429044ED695BFDBB91DDD5912">
    <w:name w:val="4DE04DD429044ED695BFDBB91DDD5912"/>
  </w:style>
  <w:style w:type="paragraph" w:customStyle="1" w:styleId="33BABB9B5AE2496090A2A002DAD9411B">
    <w:name w:val="33BABB9B5AE2496090A2A002DAD9411B"/>
  </w:style>
  <w:style w:type="paragraph" w:customStyle="1" w:styleId="AA076BAC7AF14D6F99122285347FEB81">
    <w:name w:val="AA076BAC7AF14D6F99122285347FEB81"/>
  </w:style>
  <w:style w:type="paragraph" w:customStyle="1" w:styleId="79ECDE2014354B2FA76433D46C2EE874">
    <w:name w:val="79ECDE2014354B2FA76433D46C2EE874"/>
  </w:style>
  <w:style w:type="paragraph" w:customStyle="1" w:styleId="A1404FFFBA4D4418B2CC2A0104441FEA">
    <w:name w:val="A1404FFFBA4D4418B2CC2A0104441FEA"/>
  </w:style>
  <w:style w:type="paragraph" w:customStyle="1" w:styleId="11EBBA30104644778FD571B6E14042D8">
    <w:name w:val="11EBBA30104644778FD571B6E14042D8"/>
  </w:style>
  <w:style w:type="paragraph" w:customStyle="1" w:styleId="99AD1E10F9204B3491921C4236A788AA">
    <w:name w:val="99AD1E10F9204B3491921C4236A788AA"/>
  </w:style>
  <w:style w:type="paragraph" w:customStyle="1" w:styleId="791FBDFEA43742279FDC1EC97A4115A0">
    <w:name w:val="791FBDFEA43742279FDC1EC97A4115A0"/>
  </w:style>
  <w:style w:type="paragraph" w:customStyle="1" w:styleId="B63D4880F4274AE5908A5EB46B9ED96B">
    <w:name w:val="B63D4880F4274AE5908A5EB46B9ED96B"/>
  </w:style>
  <w:style w:type="paragraph" w:customStyle="1" w:styleId="1820B77096B845DABFFD053A776736F7">
    <w:name w:val="1820B77096B845DABFFD053A776736F7"/>
  </w:style>
  <w:style w:type="paragraph" w:customStyle="1" w:styleId="765956A83CB54EED8DB1237B06A05D5A">
    <w:name w:val="765956A83CB54EED8DB1237B06A05D5A"/>
  </w:style>
  <w:style w:type="paragraph" w:customStyle="1" w:styleId="C61742CE45D5497D87E68FFAB0EA54BE">
    <w:name w:val="C61742CE45D5497D87E68FFAB0EA54BE"/>
  </w:style>
  <w:style w:type="paragraph" w:customStyle="1" w:styleId="5F8515561111471A90E09EFA85E6876D">
    <w:name w:val="5F8515561111471A90E09EFA85E6876D"/>
  </w:style>
  <w:style w:type="paragraph" w:customStyle="1" w:styleId="71B3F4B54D474A3282D524987C1AFA8D">
    <w:name w:val="71B3F4B54D474A3282D524987C1AFA8D"/>
  </w:style>
  <w:style w:type="paragraph" w:customStyle="1" w:styleId="65F955A8BD3B4491BD943D58807DE7D2">
    <w:name w:val="65F955A8BD3B4491BD943D58807DE7D2"/>
  </w:style>
  <w:style w:type="paragraph" w:customStyle="1" w:styleId="6E04F8F9A4EB4D72BBE6C6D7DA6B3C3C">
    <w:name w:val="6E04F8F9A4EB4D72BBE6C6D7DA6B3C3C"/>
  </w:style>
  <w:style w:type="paragraph" w:customStyle="1" w:styleId="6CF108A7E46D4C94BB79FF2847C322AA">
    <w:name w:val="6CF108A7E46D4C94BB79FF2847C322AA"/>
  </w:style>
  <w:style w:type="paragraph" w:customStyle="1" w:styleId="CCB44F389B994E668F3FA51A07D18AF8">
    <w:name w:val="CCB44F389B994E668F3FA51A07D18AF8"/>
  </w:style>
  <w:style w:type="paragraph" w:customStyle="1" w:styleId="E6EA5037A39A42CFA6BBA8747BEAC19B">
    <w:name w:val="E6EA5037A39A42CFA6BBA8747BEAC19B"/>
  </w:style>
  <w:style w:type="paragraph" w:customStyle="1" w:styleId="9913C643EBF04D37825FF2670262BDFB">
    <w:name w:val="9913C643EBF04D37825FF2670262BDFB"/>
  </w:style>
  <w:style w:type="paragraph" w:customStyle="1" w:styleId="1BCD87A95A0643B99E47D5119F31C3E1">
    <w:name w:val="1BCD87A95A0643B99E47D5119F31C3E1"/>
  </w:style>
  <w:style w:type="paragraph" w:customStyle="1" w:styleId="55A4CBDB62CC44F38AC4D766D3052A31">
    <w:name w:val="55A4CBDB62CC44F38AC4D766D3052A31"/>
  </w:style>
  <w:style w:type="paragraph" w:customStyle="1" w:styleId="C783F93080BA434DBF078108D6837D08">
    <w:name w:val="C783F93080BA434DBF078108D6837D08"/>
  </w:style>
  <w:style w:type="paragraph" w:customStyle="1" w:styleId="5F2FA7A0848A4D2A9D152D7D1F2A4D67">
    <w:name w:val="5F2FA7A0848A4D2A9D152D7D1F2A4D67"/>
  </w:style>
  <w:style w:type="paragraph" w:customStyle="1" w:styleId="9372F5EC2259434A931554B72BE7FE15">
    <w:name w:val="9372F5EC2259434A931554B72BE7FE15"/>
  </w:style>
  <w:style w:type="paragraph" w:customStyle="1" w:styleId="0872658BA4A04680A193B3D2AD872E71">
    <w:name w:val="0872658BA4A04680A193B3D2AD872E71"/>
  </w:style>
  <w:style w:type="paragraph" w:customStyle="1" w:styleId="54C397EBC97E47BEB343223A163BC756">
    <w:name w:val="54C397EBC97E47BEB343223A163BC756"/>
  </w:style>
  <w:style w:type="paragraph" w:customStyle="1" w:styleId="F226060685E44D30AC63DC35A1EC4075">
    <w:name w:val="F226060685E44D30AC63DC35A1EC4075"/>
  </w:style>
  <w:style w:type="paragraph" w:customStyle="1" w:styleId="A7D02FC19F3F4A649F7E37CE6C14CC33">
    <w:name w:val="A7D02FC19F3F4A649F7E37CE6C14CC33"/>
  </w:style>
  <w:style w:type="paragraph" w:customStyle="1" w:styleId="1B03A835ACF84EEC96208C15FB901699">
    <w:name w:val="1B03A835ACF84EEC96208C15FB901699"/>
  </w:style>
  <w:style w:type="paragraph" w:customStyle="1" w:styleId="45D297F588E24B35AD9908C539F7581E">
    <w:name w:val="45D297F588E24B35AD9908C539F7581E"/>
  </w:style>
  <w:style w:type="paragraph" w:customStyle="1" w:styleId="0BD7DD1D4412478D8AF78645F3D2B373">
    <w:name w:val="0BD7DD1D4412478D8AF78645F3D2B373"/>
  </w:style>
  <w:style w:type="paragraph" w:customStyle="1" w:styleId="EF3A50A82BAA4569BFA1C2A24C866325">
    <w:name w:val="EF3A50A82BAA4569BFA1C2A24C866325"/>
  </w:style>
  <w:style w:type="paragraph" w:customStyle="1" w:styleId="3AE0676B293B4AF9B3583FD0DAF26837">
    <w:name w:val="3AE0676B293B4AF9B3583FD0DAF26837"/>
  </w:style>
  <w:style w:type="paragraph" w:customStyle="1" w:styleId="CCAB126CC6D0459C8DF79B3F15385C15">
    <w:name w:val="CCAB126CC6D0459C8DF79B3F15385C15"/>
  </w:style>
  <w:style w:type="paragraph" w:customStyle="1" w:styleId="CF314CE271164B31B34966DB9573EBB2">
    <w:name w:val="CF314CE271164B31B34966DB9573EBB2"/>
  </w:style>
  <w:style w:type="paragraph" w:customStyle="1" w:styleId="81ECD99B768A48CCA0C708FBA0911757">
    <w:name w:val="81ECD99B768A48CCA0C708FBA0911757"/>
  </w:style>
  <w:style w:type="paragraph" w:customStyle="1" w:styleId="DAAAC72853D34A16A3ED0CA413347F8A">
    <w:name w:val="DAAAC72853D34A16A3ED0CA413347F8A"/>
  </w:style>
  <w:style w:type="paragraph" w:customStyle="1" w:styleId="55D4AA6602464399BCBC10E4C80054C8">
    <w:name w:val="55D4AA6602464399BCBC10E4C80054C8"/>
  </w:style>
  <w:style w:type="paragraph" w:customStyle="1" w:styleId="8227DC62AFF94CCD9C93643A035EE55C">
    <w:name w:val="8227DC62AFF94CCD9C93643A035EE55C"/>
  </w:style>
  <w:style w:type="paragraph" w:customStyle="1" w:styleId="5B50B7D8EAED45CF96D9696FBF19E7C7">
    <w:name w:val="5B50B7D8EAED45CF96D9696FBF19E7C7"/>
  </w:style>
  <w:style w:type="paragraph" w:customStyle="1" w:styleId="3025AEB31DD542AC99E6691F1E22DE1F">
    <w:name w:val="3025AEB31DD542AC99E6691F1E22DE1F"/>
  </w:style>
  <w:style w:type="paragraph" w:customStyle="1" w:styleId="DD501752ACBD42689448ED40DE50B2E6">
    <w:name w:val="DD501752ACBD42689448ED40DE50B2E6"/>
  </w:style>
  <w:style w:type="paragraph" w:customStyle="1" w:styleId="D67C57F5D77F41F1ABDF1D834D6E9F56">
    <w:name w:val="D67C57F5D77F41F1ABDF1D834D6E9F56"/>
  </w:style>
  <w:style w:type="paragraph" w:customStyle="1" w:styleId="E668898955574FCBB009BE506BCFC1B7">
    <w:name w:val="E668898955574FCBB009BE506BCFC1B7"/>
  </w:style>
  <w:style w:type="paragraph" w:customStyle="1" w:styleId="8FB423FC0318477D8F2C4EA09A740A57">
    <w:name w:val="8FB423FC0318477D8F2C4EA09A740A57"/>
  </w:style>
  <w:style w:type="paragraph" w:customStyle="1" w:styleId="AAE437A4A0244F21BEBBF2B80DD19B79">
    <w:name w:val="AAE437A4A0244F21BEBBF2B80DD19B79"/>
  </w:style>
  <w:style w:type="paragraph" w:customStyle="1" w:styleId="44A9653133C44B11A8DA016AD8CBC6EA">
    <w:name w:val="44A9653133C44B11A8DA016AD8CBC6EA"/>
  </w:style>
  <w:style w:type="paragraph" w:customStyle="1" w:styleId="ABC6FA6240FA4BC6B04F424A9F8D7F37">
    <w:name w:val="ABC6FA6240FA4BC6B04F424A9F8D7F37"/>
  </w:style>
  <w:style w:type="paragraph" w:customStyle="1" w:styleId="50B90C3A6CC44F1F852FAC2E358CAA1F">
    <w:name w:val="50B90C3A6CC44F1F852FAC2E358CAA1F"/>
  </w:style>
  <w:style w:type="paragraph" w:customStyle="1" w:styleId="F36AFCD0FC404BE48E59C056046669E0">
    <w:name w:val="F36AFCD0FC404BE48E59C056046669E0"/>
  </w:style>
  <w:style w:type="paragraph" w:customStyle="1" w:styleId="260B7EE9EE264EBAA2CB6D950BC128C7">
    <w:name w:val="260B7EE9EE264EBAA2CB6D950BC128C7"/>
  </w:style>
  <w:style w:type="paragraph" w:customStyle="1" w:styleId="5DCF0FBBE5744E38B2ADA6523E6DDF31">
    <w:name w:val="5DCF0FBBE5744E38B2ADA6523E6DDF31"/>
  </w:style>
  <w:style w:type="paragraph" w:customStyle="1" w:styleId="BB432B0B018B4B98AD2D3AB25BEEF586">
    <w:name w:val="BB432B0B018B4B98AD2D3AB25BEEF586"/>
  </w:style>
  <w:style w:type="paragraph" w:customStyle="1" w:styleId="3C3292433FB947399AF41C3223E78AD3">
    <w:name w:val="3C3292433FB947399AF41C3223E78AD3"/>
  </w:style>
  <w:style w:type="paragraph" w:customStyle="1" w:styleId="0BA9F0EC16034A74B014565912A28944">
    <w:name w:val="0BA9F0EC16034A74B014565912A28944"/>
  </w:style>
  <w:style w:type="paragraph" w:customStyle="1" w:styleId="0FBA1F9B09044A27B4E49CA028C653D0">
    <w:name w:val="0FBA1F9B09044A27B4E49CA028C653D0"/>
  </w:style>
  <w:style w:type="paragraph" w:customStyle="1" w:styleId="83C81B82D12E441F97C95009390F371A">
    <w:name w:val="83C81B82D12E441F97C95009390F371A"/>
  </w:style>
  <w:style w:type="paragraph" w:customStyle="1" w:styleId="886A73BF5292403A89042E96E59388FF">
    <w:name w:val="886A73BF5292403A89042E96E59388FF"/>
  </w:style>
  <w:style w:type="paragraph" w:customStyle="1" w:styleId="17D81749DD6F43FCB46A7A4EBBB2FDD7">
    <w:name w:val="17D81749DD6F43FCB46A7A4EBBB2FDD7"/>
  </w:style>
  <w:style w:type="paragraph" w:customStyle="1" w:styleId="F2F4430905894CEA895E6A032CA6E43E">
    <w:name w:val="F2F4430905894CEA895E6A032CA6E43E"/>
  </w:style>
  <w:style w:type="paragraph" w:customStyle="1" w:styleId="6553D4D6088F46B4BC9C524625A9D62E">
    <w:name w:val="6553D4D6088F46B4BC9C524625A9D62E"/>
  </w:style>
  <w:style w:type="paragraph" w:customStyle="1" w:styleId="C26B87AF56674ABEA71F345FB19BF051">
    <w:name w:val="C26B87AF56674ABEA71F345FB19BF051"/>
  </w:style>
  <w:style w:type="paragraph" w:customStyle="1" w:styleId="6CB477D955FF49BBA6E9928E595F4879">
    <w:name w:val="6CB477D955FF49BBA6E9928E595F4879"/>
  </w:style>
  <w:style w:type="paragraph" w:customStyle="1" w:styleId="93148481A4C74E9FB4B02C3ED4884431">
    <w:name w:val="93148481A4C74E9FB4B02C3ED4884431"/>
  </w:style>
  <w:style w:type="paragraph" w:customStyle="1" w:styleId="F645D3BDED744EE48FEF00A33F3FDC50">
    <w:name w:val="F645D3BDED744EE48FEF00A33F3FDC50"/>
  </w:style>
  <w:style w:type="paragraph" w:customStyle="1" w:styleId="C208BE74BC924A6EA66E98C7070FCA07">
    <w:name w:val="C208BE74BC924A6EA66E98C7070FCA07"/>
  </w:style>
  <w:style w:type="paragraph" w:customStyle="1" w:styleId="0D7B034A595645EE90147262A9805EF6">
    <w:name w:val="0D7B034A595645EE90147262A9805EF6"/>
  </w:style>
  <w:style w:type="paragraph" w:customStyle="1" w:styleId="44E9F747C3BD41BDB3BB878FD6B4F021">
    <w:name w:val="44E9F747C3BD41BDB3BB878FD6B4F021"/>
  </w:style>
  <w:style w:type="paragraph" w:customStyle="1" w:styleId="017181C430BE4700B80D01B73B982076">
    <w:name w:val="017181C430BE4700B80D01B73B982076"/>
  </w:style>
  <w:style w:type="paragraph" w:customStyle="1" w:styleId="56E15D1CEB4A49789833AA5F31047CC3">
    <w:name w:val="56E15D1CEB4A49789833AA5F31047CC3"/>
  </w:style>
  <w:style w:type="paragraph" w:customStyle="1" w:styleId="9FF6188A8D464AE086DC747A4E07E36D">
    <w:name w:val="9FF6188A8D464AE086DC747A4E07E36D"/>
  </w:style>
  <w:style w:type="paragraph" w:customStyle="1" w:styleId="4DD5C037E14C4257AE657783418E0674">
    <w:name w:val="4DD5C037E14C4257AE657783418E0674"/>
  </w:style>
  <w:style w:type="paragraph" w:customStyle="1" w:styleId="C4B33C8D0F2C46E4B1749830F3DDB0DE">
    <w:name w:val="C4B33C8D0F2C46E4B1749830F3DDB0DE"/>
  </w:style>
  <w:style w:type="paragraph" w:customStyle="1" w:styleId="15798DB590BB403EA8E5932E0D3D10DE">
    <w:name w:val="15798DB590BB403EA8E5932E0D3D10DE"/>
  </w:style>
  <w:style w:type="paragraph" w:customStyle="1" w:styleId="37DA2168AF0F4F22BE53D45D773B44F1">
    <w:name w:val="37DA2168AF0F4F22BE53D45D773B44F1"/>
  </w:style>
  <w:style w:type="paragraph" w:customStyle="1" w:styleId="1217D1D6809E4637AF73C5468DDE9FB8">
    <w:name w:val="1217D1D6809E4637AF73C5468DDE9FB8"/>
  </w:style>
  <w:style w:type="paragraph" w:customStyle="1" w:styleId="39E0C7B09DC240968DFC88D18318FB40">
    <w:name w:val="39E0C7B09DC240968DFC88D18318FB40"/>
  </w:style>
  <w:style w:type="paragraph" w:customStyle="1" w:styleId="95E270E9EE1B4ED590DB23E64F351C0C">
    <w:name w:val="95E270E9EE1B4ED590DB23E64F351C0C"/>
  </w:style>
  <w:style w:type="paragraph" w:customStyle="1" w:styleId="186E9522559D44DAB7535FCB810B11B2">
    <w:name w:val="186E9522559D44DAB7535FCB810B11B2"/>
  </w:style>
  <w:style w:type="paragraph" w:customStyle="1" w:styleId="9D38D5F0E49D40E694808B4139A10622">
    <w:name w:val="9D38D5F0E49D40E694808B4139A10622"/>
  </w:style>
  <w:style w:type="paragraph" w:customStyle="1" w:styleId="FBC7AE6B1D3B4C93BD7E997484E60AFE">
    <w:name w:val="FBC7AE6B1D3B4C93BD7E997484E60AFE"/>
  </w:style>
  <w:style w:type="paragraph" w:customStyle="1" w:styleId="D42CC5EEE6D34BE3A289E4C56AB09B87">
    <w:name w:val="D42CC5EEE6D34BE3A289E4C56AB09B87"/>
  </w:style>
  <w:style w:type="paragraph" w:customStyle="1" w:styleId="A6F19AD63F0E4F20A0D4D95770C6879D">
    <w:name w:val="A6F19AD63F0E4F20A0D4D95770C6879D"/>
  </w:style>
  <w:style w:type="paragraph" w:customStyle="1" w:styleId="1811E383A2A74F1FB9863DFC18D9F195">
    <w:name w:val="1811E383A2A74F1FB9863DFC18D9F195"/>
  </w:style>
  <w:style w:type="paragraph" w:customStyle="1" w:styleId="14B2A999521A4674B278FDBA54953488">
    <w:name w:val="14B2A999521A4674B278FDBA54953488"/>
  </w:style>
  <w:style w:type="paragraph" w:customStyle="1" w:styleId="90DD876822914F91A406817D48F783E1">
    <w:name w:val="90DD876822914F91A406817D48F783E1"/>
  </w:style>
  <w:style w:type="paragraph" w:customStyle="1" w:styleId="1575A0462E8648E1BD8C9E0C32A11CC2">
    <w:name w:val="1575A0462E8648E1BD8C9E0C32A11CC2"/>
  </w:style>
  <w:style w:type="paragraph" w:customStyle="1" w:styleId="68AB57583B6F4265BDE315B32C07DBE5">
    <w:name w:val="68AB57583B6F4265BDE315B32C07DBE5"/>
  </w:style>
  <w:style w:type="paragraph" w:customStyle="1" w:styleId="808C3E39043E43F2962883960D8DD532">
    <w:name w:val="808C3E39043E43F2962883960D8DD532"/>
  </w:style>
  <w:style w:type="paragraph" w:customStyle="1" w:styleId="CAF248C2C38E482896B2EF23620FC526">
    <w:name w:val="CAF248C2C38E482896B2EF23620FC526"/>
  </w:style>
  <w:style w:type="paragraph" w:customStyle="1" w:styleId="96BD67283A2D4D2E8347A5ACD06A360B">
    <w:name w:val="96BD67283A2D4D2E8347A5ACD06A360B"/>
  </w:style>
  <w:style w:type="paragraph" w:customStyle="1" w:styleId="94B7BB9B1F27414DA6F439AD66056F79">
    <w:name w:val="94B7BB9B1F27414DA6F439AD66056F79"/>
  </w:style>
  <w:style w:type="paragraph" w:customStyle="1" w:styleId="71434F17EE5145F78564289742C89E96">
    <w:name w:val="71434F17EE5145F78564289742C89E96"/>
  </w:style>
  <w:style w:type="paragraph" w:customStyle="1" w:styleId="02799F4B06224C4292960C25112376FD">
    <w:name w:val="02799F4B06224C4292960C25112376FD"/>
  </w:style>
  <w:style w:type="paragraph" w:customStyle="1" w:styleId="FEC09452010C4AA6A37E25604C6E050D">
    <w:name w:val="FEC09452010C4AA6A37E25604C6E050D"/>
  </w:style>
  <w:style w:type="paragraph" w:customStyle="1" w:styleId="E85CFDFC8B004E0EBC9678ACBD878A3A">
    <w:name w:val="E85CFDFC8B004E0EBC9678ACBD878A3A"/>
  </w:style>
  <w:style w:type="paragraph" w:customStyle="1" w:styleId="5E52FA41C9D6413FB426E8E2EE1DD811">
    <w:name w:val="5E52FA41C9D6413FB426E8E2EE1DD811"/>
  </w:style>
  <w:style w:type="paragraph" w:customStyle="1" w:styleId="4CAF1B94D00E4BF9920B8B8908B8950D">
    <w:name w:val="4CAF1B94D00E4BF9920B8B8908B8950D"/>
  </w:style>
  <w:style w:type="paragraph" w:customStyle="1" w:styleId="8922ABC2E371477B974A486F5764E35A">
    <w:name w:val="8922ABC2E371477B974A486F5764E35A"/>
  </w:style>
  <w:style w:type="paragraph" w:customStyle="1" w:styleId="82B9031283444ED2882B5C2534C4B528">
    <w:name w:val="82B9031283444ED2882B5C2534C4B528"/>
  </w:style>
  <w:style w:type="paragraph" w:customStyle="1" w:styleId="5EBC5F958FB34D2B83DBE7A83783CC5C">
    <w:name w:val="5EBC5F958FB34D2B83DBE7A83783CC5C"/>
  </w:style>
  <w:style w:type="paragraph" w:customStyle="1" w:styleId="3909B7F6465C4EC49610C39309147657">
    <w:name w:val="3909B7F6465C4EC49610C39309147657"/>
  </w:style>
  <w:style w:type="paragraph" w:customStyle="1" w:styleId="4065677D4D0841738045D3F4B36678EC">
    <w:name w:val="4065677D4D0841738045D3F4B36678EC"/>
  </w:style>
  <w:style w:type="paragraph" w:customStyle="1" w:styleId="583D9306DCA1494A81E5B82C263686DB">
    <w:name w:val="583D9306DCA1494A81E5B82C263686DB"/>
  </w:style>
  <w:style w:type="paragraph" w:customStyle="1" w:styleId="D5280E40E9104190BB6E91D3A6648BC3">
    <w:name w:val="D5280E40E9104190BB6E91D3A6648BC3"/>
  </w:style>
  <w:style w:type="paragraph" w:customStyle="1" w:styleId="3749533E3F204482BA9F4221E2A68346">
    <w:name w:val="3749533E3F204482BA9F4221E2A68346"/>
  </w:style>
  <w:style w:type="paragraph" w:customStyle="1" w:styleId="5B713433FB3649E7A90758913C284367">
    <w:name w:val="5B713433FB3649E7A90758913C284367"/>
  </w:style>
  <w:style w:type="paragraph" w:customStyle="1" w:styleId="0A9720623CAF410B95775CE2919B0C43">
    <w:name w:val="0A9720623CAF410B95775CE2919B0C43"/>
  </w:style>
  <w:style w:type="paragraph" w:customStyle="1" w:styleId="26FA69236CF24AC5A9BC4D8FFD5C5539">
    <w:name w:val="26FA69236CF24AC5A9BC4D8FFD5C5539"/>
  </w:style>
  <w:style w:type="paragraph" w:customStyle="1" w:styleId="83CB9375A98F4562A21639931A94B8C0">
    <w:name w:val="83CB9375A98F4562A21639931A94B8C0"/>
  </w:style>
  <w:style w:type="paragraph" w:customStyle="1" w:styleId="8DFDB8CAD307413581ACE5EBF7026594">
    <w:name w:val="8DFDB8CAD307413581ACE5EBF7026594"/>
  </w:style>
  <w:style w:type="paragraph" w:customStyle="1" w:styleId="ABE6451432D04BFDB0BC02A093234B4C">
    <w:name w:val="ABE6451432D04BFDB0BC02A093234B4C"/>
  </w:style>
  <w:style w:type="paragraph" w:customStyle="1" w:styleId="C4BF765A74B54E139A1CCD89AB5CBAAA">
    <w:name w:val="C4BF765A74B54E139A1CCD89AB5CBAAA"/>
  </w:style>
  <w:style w:type="paragraph" w:customStyle="1" w:styleId="31B7C720E0AF491E8179401DFBFF3FFC">
    <w:name w:val="31B7C720E0AF491E8179401DFBFF3FFC"/>
  </w:style>
  <w:style w:type="paragraph" w:customStyle="1" w:styleId="1EE4C93325834DA797B40A510F8CDD6C">
    <w:name w:val="1EE4C93325834DA797B40A510F8CDD6C"/>
  </w:style>
  <w:style w:type="paragraph" w:customStyle="1" w:styleId="84E94B6D1058463EBA4B4CF819703211">
    <w:name w:val="84E94B6D1058463EBA4B4CF819703211"/>
  </w:style>
  <w:style w:type="paragraph" w:customStyle="1" w:styleId="F6A646702AFB42CCBA2AE8F86920BDF3">
    <w:name w:val="F6A646702AFB42CCBA2AE8F86920BDF3"/>
  </w:style>
  <w:style w:type="paragraph" w:customStyle="1" w:styleId="5F69927AD9CC46BBB660DD8EFF685127">
    <w:name w:val="5F69927AD9CC46BBB660DD8EFF685127"/>
  </w:style>
  <w:style w:type="paragraph" w:customStyle="1" w:styleId="A2563F1998784EC8B34C9A4B88AA18EB">
    <w:name w:val="A2563F1998784EC8B34C9A4B88AA18EB"/>
  </w:style>
  <w:style w:type="paragraph" w:customStyle="1" w:styleId="7C01DE67F21C435191B863F5F8F0AB92">
    <w:name w:val="7C01DE67F21C435191B863F5F8F0AB92"/>
  </w:style>
  <w:style w:type="paragraph" w:customStyle="1" w:styleId="D061FF9954B1425B88EA69D0FFB845D4">
    <w:name w:val="D061FF9954B1425B88EA69D0FFB845D4"/>
  </w:style>
  <w:style w:type="paragraph" w:customStyle="1" w:styleId="E8F6081B2BA44830866A22E33A7832CB">
    <w:name w:val="E8F6081B2BA44830866A22E33A7832CB"/>
  </w:style>
  <w:style w:type="paragraph" w:customStyle="1" w:styleId="6410160AE30540C7922E662BA8929543">
    <w:name w:val="6410160AE30540C7922E662BA8929543"/>
  </w:style>
  <w:style w:type="paragraph" w:customStyle="1" w:styleId="F4A832152E8840BD90FC9C0799A31216">
    <w:name w:val="F4A832152E8840BD90FC9C0799A31216"/>
  </w:style>
  <w:style w:type="paragraph" w:customStyle="1" w:styleId="D24DE184BD34435485EE0425F1482D51">
    <w:name w:val="D24DE184BD34435485EE0425F1482D51"/>
  </w:style>
  <w:style w:type="paragraph" w:customStyle="1" w:styleId="2368154D8B7643828366FB9A2BF9C0E4">
    <w:name w:val="2368154D8B7643828366FB9A2BF9C0E4"/>
  </w:style>
  <w:style w:type="paragraph" w:customStyle="1" w:styleId="968D0955C7D3429F97B645B64777B24C">
    <w:name w:val="968D0955C7D3429F97B645B64777B24C"/>
  </w:style>
  <w:style w:type="paragraph" w:customStyle="1" w:styleId="123B92DA36444E98BC43BB5AD3F82E66">
    <w:name w:val="123B92DA36444E98BC43BB5AD3F82E66"/>
  </w:style>
  <w:style w:type="paragraph" w:customStyle="1" w:styleId="30E148F403ED4721B13A5D71551F3058">
    <w:name w:val="30E148F403ED4721B13A5D71551F3058"/>
  </w:style>
  <w:style w:type="paragraph" w:customStyle="1" w:styleId="32B1596CC1364235B1200F4A1F805346">
    <w:name w:val="32B1596CC1364235B1200F4A1F805346"/>
  </w:style>
  <w:style w:type="paragraph" w:customStyle="1" w:styleId="0D90FD0D742647EF842F0F1E6EAFCDB8">
    <w:name w:val="0D90FD0D742647EF842F0F1E6EAFCDB8"/>
  </w:style>
  <w:style w:type="paragraph" w:customStyle="1" w:styleId="613FDF3B37ED426882498131E63ED515">
    <w:name w:val="613FDF3B37ED426882498131E63ED515"/>
  </w:style>
  <w:style w:type="paragraph" w:customStyle="1" w:styleId="BD7D06A157C1452C8674788188F3378A">
    <w:name w:val="BD7D06A157C1452C8674788188F3378A"/>
  </w:style>
  <w:style w:type="paragraph" w:customStyle="1" w:styleId="A1524681D94E4E3A86F0B33A221200FF">
    <w:name w:val="A1524681D94E4E3A86F0B33A221200FF"/>
  </w:style>
  <w:style w:type="paragraph" w:customStyle="1" w:styleId="1CCD5B8D622D467E8AB892C6860C8495">
    <w:name w:val="1CCD5B8D622D467E8AB892C6860C8495"/>
  </w:style>
  <w:style w:type="paragraph" w:customStyle="1" w:styleId="CB8E5123255B414DA2E6A58A9978CA7E">
    <w:name w:val="CB8E5123255B414DA2E6A58A9978CA7E"/>
  </w:style>
  <w:style w:type="paragraph" w:customStyle="1" w:styleId="4093678D164B4814802AA8D2E5389928">
    <w:name w:val="4093678D164B4814802AA8D2E5389928"/>
  </w:style>
  <w:style w:type="paragraph" w:customStyle="1" w:styleId="5D5E7E255E954A79ABEA5921C29C761A">
    <w:name w:val="5D5E7E255E954A79ABEA5921C29C761A"/>
  </w:style>
  <w:style w:type="paragraph" w:customStyle="1" w:styleId="F945E12C70B24184AC763395B3AE62C3">
    <w:name w:val="F945E12C70B24184AC763395B3AE62C3"/>
  </w:style>
  <w:style w:type="paragraph" w:customStyle="1" w:styleId="0BA1B932D4984B54952C67D56B058DF7">
    <w:name w:val="0BA1B932D4984B54952C67D56B058DF7"/>
  </w:style>
  <w:style w:type="paragraph" w:customStyle="1" w:styleId="EB4E372C5997471FAD729E5C462D7813">
    <w:name w:val="EB4E372C5997471FAD729E5C462D7813"/>
  </w:style>
  <w:style w:type="paragraph" w:customStyle="1" w:styleId="6DC1875FF2E34E5AAE4AA05BAB649D78">
    <w:name w:val="6DC1875FF2E34E5AAE4AA05BAB649D78"/>
  </w:style>
  <w:style w:type="paragraph" w:customStyle="1" w:styleId="9E597B4D0B99465CA2D393B47BE3AAA1">
    <w:name w:val="9E597B4D0B99465CA2D393B47BE3AAA1"/>
  </w:style>
  <w:style w:type="paragraph" w:customStyle="1" w:styleId="D6035050F73F404CAE2F25B6EE53F74D">
    <w:name w:val="D6035050F73F404CAE2F25B6EE53F74D"/>
  </w:style>
  <w:style w:type="paragraph" w:customStyle="1" w:styleId="DD677527A8404F24AD4536D425C83B9E">
    <w:name w:val="DD677527A8404F24AD4536D425C83B9E"/>
  </w:style>
  <w:style w:type="paragraph" w:customStyle="1" w:styleId="61B921A9DA2F4F0193C8F34E2E8A70E3">
    <w:name w:val="61B921A9DA2F4F0193C8F34E2E8A70E3"/>
  </w:style>
  <w:style w:type="paragraph" w:customStyle="1" w:styleId="899337BE9C774860A5122A31177A7275">
    <w:name w:val="899337BE9C774860A5122A31177A7275"/>
  </w:style>
  <w:style w:type="paragraph" w:customStyle="1" w:styleId="E814544C01CC4BB8B5449FABC1EC6118">
    <w:name w:val="E814544C01CC4BB8B5449FABC1EC6118"/>
  </w:style>
  <w:style w:type="paragraph" w:customStyle="1" w:styleId="E3503B4FC1664C908AB3EE6BC2570966">
    <w:name w:val="E3503B4FC1664C908AB3EE6BC2570966"/>
  </w:style>
  <w:style w:type="paragraph" w:customStyle="1" w:styleId="C7FAA3AE98D74167BAEDDA0691BE422D">
    <w:name w:val="C7FAA3AE98D74167BAEDDA0691BE422D"/>
  </w:style>
  <w:style w:type="paragraph" w:customStyle="1" w:styleId="D907CBDCC3474270A951A785419C6B7F">
    <w:name w:val="D907CBDCC3474270A951A785419C6B7F"/>
  </w:style>
  <w:style w:type="paragraph" w:customStyle="1" w:styleId="0AD6082A72E1485789D8310EAD9F04AF">
    <w:name w:val="0AD6082A72E1485789D8310EAD9F04AF"/>
  </w:style>
  <w:style w:type="paragraph" w:customStyle="1" w:styleId="246137FFF5114D659F06BE5A0794CF46">
    <w:name w:val="246137FFF5114D659F06BE5A0794CF46"/>
  </w:style>
  <w:style w:type="paragraph" w:customStyle="1" w:styleId="D57B13C1F00740EC992BBCCF76144FCF">
    <w:name w:val="D57B13C1F00740EC992BBCCF76144FCF"/>
  </w:style>
  <w:style w:type="paragraph" w:customStyle="1" w:styleId="C2073DBCC674479EBF2A1F18C36A499F">
    <w:name w:val="C2073DBCC674479EBF2A1F18C36A499F"/>
  </w:style>
  <w:style w:type="paragraph" w:customStyle="1" w:styleId="EEE1536A6D034068A5FC463AD2FC2F9C">
    <w:name w:val="EEE1536A6D034068A5FC463AD2FC2F9C"/>
  </w:style>
  <w:style w:type="paragraph" w:customStyle="1" w:styleId="D0560341FCDF419180A13D569793BC81">
    <w:name w:val="D0560341FCDF419180A13D569793BC81"/>
  </w:style>
  <w:style w:type="paragraph" w:customStyle="1" w:styleId="3A5A829A33404253AAF587A99D222025">
    <w:name w:val="3A5A829A33404253AAF587A99D222025"/>
  </w:style>
  <w:style w:type="paragraph" w:customStyle="1" w:styleId="7F57F769C2B640EAB8B2BE8538AD6FAC">
    <w:name w:val="7F57F769C2B640EAB8B2BE8538AD6FAC"/>
  </w:style>
  <w:style w:type="paragraph" w:customStyle="1" w:styleId="F943A14930564847A76C0C96A9003921">
    <w:name w:val="F943A14930564847A76C0C96A9003921"/>
  </w:style>
  <w:style w:type="paragraph" w:customStyle="1" w:styleId="64869C6AAA9D4AA7B6C64FD42A2ACDEE">
    <w:name w:val="64869C6AAA9D4AA7B6C64FD42A2ACDEE"/>
  </w:style>
  <w:style w:type="paragraph" w:customStyle="1" w:styleId="05F959DE35C34D7096FACF6343130F17">
    <w:name w:val="05F959DE35C34D7096FACF6343130F17"/>
  </w:style>
  <w:style w:type="paragraph" w:customStyle="1" w:styleId="3301428D391F4158B2AC5F8826464ADD">
    <w:name w:val="3301428D391F4158B2AC5F8826464ADD"/>
  </w:style>
  <w:style w:type="paragraph" w:customStyle="1" w:styleId="A27C2493E5D74DFF8E8CCA24FFC03409">
    <w:name w:val="A27C2493E5D74DFF8E8CCA24FFC03409"/>
  </w:style>
  <w:style w:type="paragraph" w:customStyle="1" w:styleId="5F999486F2C24DA9BD6CF93BB54EB762">
    <w:name w:val="5F999486F2C24DA9BD6CF93BB54EB762"/>
  </w:style>
  <w:style w:type="paragraph" w:customStyle="1" w:styleId="0B357FF91C754BD9BE46303308458185">
    <w:name w:val="0B357FF91C754BD9BE46303308458185"/>
  </w:style>
  <w:style w:type="paragraph" w:customStyle="1" w:styleId="E4F3A3359FA14EA7A2F9712CA092DA09">
    <w:name w:val="E4F3A3359FA14EA7A2F9712CA092DA09"/>
  </w:style>
  <w:style w:type="paragraph" w:customStyle="1" w:styleId="755A55BB0F5B4B398EB5B3D05390C9CF">
    <w:name w:val="755A55BB0F5B4B398EB5B3D05390C9CF"/>
  </w:style>
  <w:style w:type="paragraph" w:customStyle="1" w:styleId="F783775E91F74DB3BC45B87F45E33E44">
    <w:name w:val="F783775E91F74DB3BC45B87F45E33E44"/>
  </w:style>
  <w:style w:type="paragraph" w:customStyle="1" w:styleId="59617F7590B949E5A72484BB9E7D1A42">
    <w:name w:val="59617F7590B949E5A72484BB9E7D1A42"/>
  </w:style>
  <w:style w:type="paragraph" w:customStyle="1" w:styleId="7BB91A1E9B99456D8ED8C867F6D9EDCE">
    <w:name w:val="7BB91A1E9B99456D8ED8C867F6D9EDCE"/>
  </w:style>
  <w:style w:type="paragraph" w:customStyle="1" w:styleId="7E8C0E8A60A2477AA425F0989C60E74C">
    <w:name w:val="7E8C0E8A60A2477AA425F0989C60E74C"/>
  </w:style>
  <w:style w:type="paragraph" w:customStyle="1" w:styleId="4EF043E8C1F4466D97D54D4E6F5E27FB">
    <w:name w:val="4EF043E8C1F4466D97D54D4E6F5E27FB"/>
  </w:style>
  <w:style w:type="paragraph" w:customStyle="1" w:styleId="3526501B6BB54E2A926D893E6AE3CFE7">
    <w:name w:val="3526501B6BB54E2A926D893E6AE3CFE7"/>
  </w:style>
  <w:style w:type="paragraph" w:customStyle="1" w:styleId="F2E3C160E32A43208B959EED42C54D09">
    <w:name w:val="F2E3C160E32A43208B959EED42C54D09"/>
  </w:style>
  <w:style w:type="paragraph" w:customStyle="1" w:styleId="11053034694E454B9524067095FB96F6">
    <w:name w:val="11053034694E454B9524067095FB96F6"/>
  </w:style>
  <w:style w:type="paragraph" w:customStyle="1" w:styleId="C5C0DFBCE389466EABA20DEF1A0765B0">
    <w:name w:val="C5C0DFBCE389466EABA20DEF1A0765B0"/>
  </w:style>
  <w:style w:type="paragraph" w:customStyle="1" w:styleId="BBB83D5ED0314ED19ECDD2377F20D530">
    <w:name w:val="BBB83D5ED0314ED19ECDD2377F20D530"/>
  </w:style>
  <w:style w:type="paragraph" w:customStyle="1" w:styleId="23C85CC270BE47B5B2FC189B858785AB">
    <w:name w:val="23C85CC270BE47B5B2FC189B858785AB"/>
  </w:style>
  <w:style w:type="paragraph" w:customStyle="1" w:styleId="E7F4EFFE060C4710B6D8283041AB1BDE">
    <w:name w:val="E7F4EFFE060C4710B6D8283041AB1BDE"/>
  </w:style>
  <w:style w:type="paragraph" w:customStyle="1" w:styleId="25B4B0C28C3544CDAE4606A2AB14AA5F">
    <w:name w:val="25B4B0C28C3544CDAE4606A2AB14AA5F"/>
  </w:style>
  <w:style w:type="paragraph" w:customStyle="1" w:styleId="68E4DDD62AE34FEDB7E8117E754F7D45">
    <w:name w:val="68E4DDD62AE34FEDB7E8117E754F7D45"/>
  </w:style>
  <w:style w:type="paragraph" w:customStyle="1" w:styleId="CA2365537B3545E895C3121746BF3ACD">
    <w:name w:val="CA2365537B3545E895C3121746BF3ACD"/>
  </w:style>
  <w:style w:type="paragraph" w:customStyle="1" w:styleId="48666A00BD8A406F89354EF55667F642">
    <w:name w:val="48666A00BD8A406F89354EF55667F642"/>
  </w:style>
  <w:style w:type="paragraph" w:customStyle="1" w:styleId="3D0A5C9D9B674907AE235DE6B89F6130">
    <w:name w:val="3D0A5C9D9B674907AE235DE6B89F6130"/>
  </w:style>
  <w:style w:type="paragraph" w:customStyle="1" w:styleId="7A3113A9A1F44F2CB2AFB1E9A26C3B9E">
    <w:name w:val="7A3113A9A1F44F2CB2AFB1E9A26C3B9E"/>
  </w:style>
  <w:style w:type="paragraph" w:customStyle="1" w:styleId="0B14705797B041B78226A1DA1D62F0A9">
    <w:name w:val="0B14705797B041B78226A1DA1D62F0A9"/>
  </w:style>
  <w:style w:type="paragraph" w:customStyle="1" w:styleId="FCA336EBE9654AB496A14B294F50656C">
    <w:name w:val="FCA336EBE9654AB496A14B294F50656C"/>
  </w:style>
  <w:style w:type="paragraph" w:customStyle="1" w:styleId="3D45D44A88904BABACAD0AEE9013FB2F">
    <w:name w:val="3D45D44A88904BABACAD0AEE9013FB2F"/>
  </w:style>
  <w:style w:type="paragraph" w:customStyle="1" w:styleId="A3FEFF1B7B004D60AAA6FAA81E53E17C">
    <w:name w:val="A3FEFF1B7B004D60AAA6FAA81E53E17C"/>
  </w:style>
  <w:style w:type="paragraph" w:customStyle="1" w:styleId="0A4462332120418D8E2D6EF21DA20E63">
    <w:name w:val="0A4462332120418D8E2D6EF21DA20E63"/>
  </w:style>
  <w:style w:type="paragraph" w:customStyle="1" w:styleId="C6247B9D8DD44DE2B232234D5773415B">
    <w:name w:val="C6247B9D8DD44DE2B232234D5773415B"/>
  </w:style>
  <w:style w:type="paragraph" w:customStyle="1" w:styleId="6AD08D07DE4B429E965C4BBF6497513B">
    <w:name w:val="6AD08D07DE4B429E965C4BBF6497513B"/>
  </w:style>
  <w:style w:type="paragraph" w:customStyle="1" w:styleId="B463A9F3F4F54664895926AB6A70E33E">
    <w:name w:val="B463A9F3F4F54664895926AB6A70E33E"/>
  </w:style>
  <w:style w:type="paragraph" w:customStyle="1" w:styleId="234ECEDB469540A6A3A0C293E9480229">
    <w:name w:val="234ECEDB469540A6A3A0C293E9480229"/>
  </w:style>
  <w:style w:type="paragraph" w:customStyle="1" w:styleId="9D6EDCB5F76443B8BA6076C7AC4E3887">
    <w:name w:val="9D6EDCB5F76443B8BA6076C7AC4E3887"/>
  </w:style>
  <w:style w:type="paragraph" w:customStyle="1" w:styleId="573BA035A5E14DF6A74797CF8EF98999">
    <w:name w:val="573BA035A5E14DF6A74797CF8EF98999"/>
  </w:style>
  <w:style w:type="paragraph" w:customStyle="1" w:styleId="57C2600E46724F9D8DA923A18291F184">
    <w:name w:val="57C2600E46724F9D8DA923A18291F184"/>
  </w:style>
  <w:style w:type="paragraph" w:customStyle="1" w:styleId="7FF1A95303F94D33801B1CCA760E9BC2">
    <w:name w:val="7FF1A95303F94D33801B1CCA760E9BC2"/>
  </w:style>
  <w:style w:type="paragraph" w:customStyle="1" w:styleId="D5FA8ADE4E054660A03B9EF7034EF0EC">
    <w:name w:val="D5FA8ADE4E054660A03B9EF7034EF0EC"/>
  </w:style>
  <w:style w:type="paragraph" w:customStyle="1" w:styleId="0687A883837049F1A8FA1B7F6156B3F5">
    <w:name w:val="0687A883837049F1A8FA1B7F6156B3F5"/>
  </w:style>
  <w:style w:type="paragraph" w:customStyle="1" w:styleId="47419199B8E04491A5EEDA9787350017">
    <w:name w:val="47419199B8E04491A5EEDA9787350017"/>
  </w:style>
  <w:style w:type="paragraph" w:customStyle="1" w:styleId="36E0D0D6DC674BF792157A24EDA22E07">
    <w:name w:val="36E0D0D6DC674BF792157A24EDA22E07"/>
  </w:style>
  <w:style w:type="paragraph" w:customStyle="1" w:styleId="EFDC1CAA843C4E5ABDC5B922273F6D53">
    <w:name w:val="EFDC1CAA843C4E5ABDC5B922273F6D53"/>
  </w:style>
  <w:style w:type="paragraph" w:customStyle="1" w:styleId="5EEF094E08DE4FE6AA6FA490C41FF739">
    <w:name w:val="5EEF094E08DE4FE6AA6FA490C41FF739"/>
  </w:style>
  <w:style w:type="paragraph" w:customStyle="1" w:styleId="35BE3D22BF4148FDAF7783CAC22CDA1A">
    <w:name w:val="35BE3D22BF4148FDAF7783CAC22CDA1A"/>
  </w:style>
  <w:style w:type="paragraph" w:customStyle="1" w:styleId="4055E2A24A9144AAA52E4524FD675686">
    <w:name w:val="4055E2A24A9144AAA52E4524FD675686"/>
  </w:style>
  <w:style w:type="paragraph" w:customStyle="1" w:styleId="E13EFDDE6841485AA83E11900A4A919E">
    <w:name w:val="E13EFDDE6841485AA83E11900A4A919E"/>
  </w:style>
  <w:style w:type="paragraph" w:customStyle="1" w:styleId="212BB24A4D1345F4A764571F5F8441AB">
    <w:name w:val="212BB24A4D1345F4A764571F5F8441AB"/>
  </w:style>
  <w:style w:type="paragraph" w:customStyle="1" w:styleId="9A50C77CB2DF4B6994CE142BB79544C6">
    <w:name w:val="9A50C77CB2DF4B6994CE142BB79544C6"/>
  </w:style>
  <w:style w:type="paragraph" w:customStyle="1" w:styleId="9E61FD0DE04647A8A3288035921DF5AE">
    <w:name w:val="9E61FD0DE04647A8A3288035921DF5AE"/>
  </w:style>
  <w:style w:type="paragraph" w:customStyle="1" w:styleId="3CD22F2D34A44AEEB3742622E7D836DD">
    <w:name w:val="3CD22F2D34A44AEEB3742622E7D836DD"/>
  </w:style>
  <w:style w:type="paragraph" w:customStyle="1" w:styleId="44E976D80B6040D6A0050E409CE68B85">
    <w:name w:val="44E976D80B6040D6A0050E409CE68B85"/>
  </w:style>
  <w:style w:type="paragraph" w:customStyle="1" w:styleId="F1539216CDBF42169D022E54E847BA07">
    <w:name w:val="F1539216CDBF42169D022E54E847BA07"/>
  </w:style>
  <w:style w:type="paragraph" w:customStyle="1" w:styleId="DB81BC9F879A4B869681E4825D27783A">
    <w:name w:val="DB81BC9F879A4B869681E4825D27783A"/>
  </w:style>
  <w:style w:type="paragraph" w:customStyle="1" w:styleId="D474CD55D20E4CE0AE143F9B8A153017">
    <w:name w:val="D474CD55D20E4CE0AE143F9B8A153017"/>
  </w:style>
  <w:style w:type="paragraph" w:customStyle="1" w:styleId="BB0F699D4AB94765B4AB912FBE127EB3">
    <w:name w:val="BB0F699D4AB94765B4AB912FBE127EB3"/>
  </w:style>
  <w:style w:type="paragraph" w:customStyle="1" w:styleId="341461EE997A4DB1BC44C35900E652D8">
    <w:name w:val="341461EE997A4DB1BC44C35900E652D8"/>
  </w:style>
  <w:style w:type="paragraph" w:customStyle="1" w:styleId="32191FBDD2A64A9587007D7B09B662C6">
    <w:name w:val="32191FBDD2A64A9587007D7B09B662C6"/>
  </w:style>
  <w:style w:type="paragraph" w:customStyle="1" w:styleId="8067EB3C5CA146658BA166328E5ADD8E">
    <w:name w:val="8067EB3C5CA146658BA166328E5ADD8E"/>
  </w:style>
  <w:style w:type="paragraph" w:customStyle="1" w:styleId="985D50DCD7984F62AD71A6FC5154A6D1">
    <w:name w:val="985D50DCD7984F62AD71A6FC5154A6D1"/>
  </w:style>
  <w:style w:type="paragraph" w:customStyle="1" w:styleId="E0E0FFD29CDD41F2AAD592A9A07443B1">
    <w:name w:val="E0E0FFD29CDD41F2AAD592A9A07443B1"/>
  </w:style>
  <w:style w:type="paragraph" w:customStyle="1" w:styleId="50B7417C5B8F438BABF05862304BE0A8">
    <w:name w:val="50B7417C5B8F438BABF05862304BE0A8"/>
  </w:style>
  <w:style w:type="paragraph" w:customStyle="1" w:styleId="F5E7246A2C7C443B903C2815B8E61F3B">
    <w:name w:val="F5E7246A2C7C443B903C2815B8E61F3B"/>
  </w:style>
  <w:style w:type="paragraph" w:customStyle="1" w:styleId="6CDFFB5A74CD470192C67FE949808F0E">
    <w:name w:val="6CDFFB5A74CD470192C67FE949808F0E"/>
  </w:style>
  <w:style w:type="paragraph" w:customStyle="1" w:styleId="E6A393899BD84B4E9A2405BA6518219E">
    <w:name w:val="E6A393899BD84B4E9A2405BA6518219E"/>
  </w:style>
  <w:style w:type="paragraph" w:customStyle="1" w:styleId="26D2C7E98D3E4750A506F02D1F44DE98">
    <w:name w:val="26D2C7E98D3E4750A506F02D1F44DE98"/>
  </w:style>
  <w:style w:type="paragraph" w:customStyle="1" w:styleId="FCB9027FCE71402F8F1553E9174EDEBD">
    <w:name w:val="FCB9027FCE71402F8F1553E9174EDEBD"/>
  </w:style>
  <w:style w:type="paragraph" w:customStyle="1" w:styleId="974B04AB106E406A8F348C33C1F19DB8">
    <w:name w:val="974B04AB106E406A8F348C33C1F19DB8"/>
  </w:style>
  <w:style w:type="paragraph" w:customStyle="1" w:styleId="34568CDBE4A446A891070E34E59446D9">
    <w:name w:val="34568CDBE4A446A891070E34E59446D9"/>
  </w:style>
  <w:style w:type="paragraph" w:customStyle="1" w:styleId="3C532716AC294759BFBE77BCCC626614">
    <w:name w:val="3C532716AC294759BFBE77BCCC626614"/>
  </w:style>
  <w:style w:type="paragraph" w:customStyle="1" w:styleId="9534784FE98B4AB196C949BD9EB7BD5C">
    <w:name w:val="9534784FE98B4AB196C949BD9EB7BD5C"/>
  </w:style>
  <w:style w:type="paragraph" w:customStyle="1" w:styleId="D41774494DD24143929365BA4A7F271D">
    <w:name w:val="D41774494DD24143929365BA4A7F271D"/>
  </w:style>
  <w:style w:type="paragraph" w:customStyle="1" w:styleId="F757B97762704B009C80EAE77D62E9F8">
    <w:name w:val="F757B97762704B009C80EAE77D62E9F8"/>
  </w:style>
  <w:style w:type="paragraph" w:customStyle="1" w:styleId="2059B4D5DACE4DEDA65C1E526ED489C2">
    <w:name w:val="2059B4D5DACE4DEDA65C1E526ED489C2"/>
  </w:style>
  <w:style w:type="paragraph" w:customStyle="1" w:styleId="F56A5AC9F2D540CF99694215A476CE11">
    <w:name w:val="F56A5AC9F2D540CF99694215A476CE11"/>
  </w:style>
  <w:style w:type="paragraph" w:customStyle="1" w:styleId="448B03577E244495B544F89F2422C0D3">
    <w:name w:val="448B03577E244495B544F89F2422C0D3"/>
  </w:style>
  <w:style w:type="paragraph" w:customStyle="1" w:styleId="CE3D947686504766AA21F82632A1A9EA">
    <w:name w:val="CE3D947686504766AA21F82632A1A9EA"/>
  </w:style>
  <w:style w:type="paragraph" w:customStyle="1" w:styleId="2E133FE3ACCA4F4B8FA604DDFB349CE7">
    <w:name w:val="2E133FE3ACCA4F4B8FA604DDFB349CE7"/>
  </w:style>
  <w:style w:type="paragraph" w:customStyle="1" w:styleId="89A190B0096C44CF9C32524E25F9962F">
    <w:name w:val="89A190B0096C44CF9C32524E25F9962F"/>
  </w:style>
  <w:style w:type="paragraph" w:customStyle="1" w:styleId="6E469C210DB844569B9B652B11F78EDE">
    <w:name w:val="6E469C210DB844569B9B652B11F78EDE"/>
  </w:style>
  <w:style w:type="paragraph" w:customStyle="1" w:styleId="5D0D700EB75F44158BB6CBBA0470F307">
    <w:name w:val="5D0D700EB75F44158BB6CBBA0470F307"/>
  </w:style>
  <w:style w:type="paragraph" w:customStyle="1" w:styleId="6F443BDBAB9C49C29293346D09630933">
    <w:name w:val="6F443BDBAB9C49C29293346D09630933"/>
  </w:style>
  <w:style w:type="paragraph" w:customStyle="1" w:styleId="8C79167C1BEE458AA5A032299198A69C">
    <w:name w:val="8C79167C1BEE458AA5A032299198A69C"/>
  </w:style>
  <w:style w:type="paragraph" w:customStyle="1" w:styleId="2D10032D64FB4104AB22BBF782686D2C">
    <w:name w:val="2D10032D64FB4104AB22BBF782686D2C"/>
  </w:style>
  <w:style w:type="paragraph" w:customStyle="1" w:styleId="E800D1B7FB134495823A84A4DF5FEDF5">
    <w:name w:val="E800D1B7FB134495823A84A4DF5FEDF5"/>
  </w:style>
  <w:style w:type="paragraph" w:customStyle="1" w:styleId="010BC48E0DD247F38168EDC246D0A4FA">
    <w:name w:val="010BC48E0DD247F38168EDC246D0A4FA"/>
  </w:style>
  <w:style w:type="paragraph" w:customStyle="1" w:styleId="5F33F462BC8D435EB0E05320B7CD4DE8">
    <w:name w:val="5F33F462BC8D435EB0E05320B7CD4DE8"/>
  </w:style>
  <w:style w:type="paragraph" w:customStyle="1" w:styleId="8D526B5BAC674015A801155F6BD5B33E">
    <w:name w:val="8D526B5BAC674015A801155F6BD5B33E"/>
  </w:style>
  <w:style w:type="paragraph" w:customStyle="1" w:styleId="6F33B7FA85CB43E181E5F477437BFDA4">
    <w:name w:val="6F33B7FA85CB43E181E5F477437BFDA4"/>
  </w:style>
  <w:style w:type="paragraph" w:customStyle="1" w:styleId="26F703847F0F40A6B74CEFDC1E41E314">
    <w:name w:val="26F703847F0F40A6B74CEFDC1E41E314"/>
  </w:style>
  <w:style w:type="paragraph" w:customStyle="1" w:styleId="40C3ADA8959E4F2B928AC79F9BD5C1FC">
    <w:name w:val="40C3ADA8959E4F2B928AC79F9BD5C1FC"/>
  </w:style>
  <w:style w:type="paragraph" w:customStyle="1" w:styleId="C7FA69712FFD477BAFE46D331C679731">
    <w:name w:val="C7FA69712FFD477BAFE46D331C679731"/>
  </w:style>
  <w:style w:type="paragraph" w:customStyle="1" w:styleId="3C931680A95E47E0AB90FB6538E826DF">
    <w:name w:val="3C931680A95E47E0AB90FB6538E826DF"/>
  </w:style>
  <w:style w:type="paragraph" w:customStyle="1" w:styleId="658DE9797313413E9BB2392B9D208B05">
    <w:name w:val="658DE9797313413E9BB2392B9D208B05"/>
  </w:style>
  <w:style w:type="paragraph" w:customStyle="1" w:styleId="DBE8F3AF1B914D32B0837A4924DD4538">
    <w:name w:val="DBE8F3AF1B914D32B0837A4924DD4538"/>
  </w:style>
  <w:style w:type="paragraph" w:customStyle="1" w:styleId="D617FD7CB5DD414FBEB24F76269F70EA">
    <w:name w:val="D617FD7CB5DD414FBEB24F76269F70EA"/>
  </w:style>
  <w:style w:type="paragraph" w:customStyle="1" w:styleId="F71BB58B7F9B4B81B95925C80D29786F">
    <w:name w:val="F71BB58B7F9B4B81B95925C80D29786F"/>
  </w:style>
  <w:style w:type="paragraph" w:customStyle="1" w:styleId="CB34B732412A49F9A00FE840D824ED9A">
    <w:name w:val="CB34B732412A49F9A00FE840D824ED9A"/>
  </w:style>
  <w:style w:type="paragraph" w:customStyle="1" w:styleId="97809CB5E0AF4EDF88924C642CCB9995">
    <w:name w:val="97809CB5E0AF4EDF88924C642CCB9995"/>
  </w:style>
  <w:style w:type="paragraph" w:customStyle="1" w:styleId="BD483D8EF89C481CB69C4F6FD7466B67">
    <w:name w:val="BD483D8EF89C481CB69C4F6FD7466B67"/>
  </w:style>
  <w:style w:type="paragraph" w:customStyle="1" w:styleId="A90D7E154E4A40F7BD332A62A55CA6C0">
    <w:name w:val="A90D7E154E4A40F7BD332A62A55CA6C0"/>
  </w:style>
  <w:style w:type="paragraph" w:customStyle="1" w:styleId="3AFD4A2B68084C9D84BE9E9116B78A13">
    <w:name w:val="3AFD4A2B68084C9D84BE9E9116B78A13"/>
  </w:style>
  <w:style w:type="paragraph" w:customStyle="1" w:styleId="4E4678337C4E4FC8B77564BC6EDC8DEB">
    <w:name w:val="4E4678337C4E4FC8B77564BC6EDC8DEB"/>
  </w:style>
  <w:style w:type="paragraph" w:customStyle="1" w:styleId="0A87710540794AC894446FE511543F17">
    <w:name w:val="0A87710540794AC894446FE511543F17"/>
  </w:style>
  <w:style w:type="paragraph" w:customStyle="1" w:styleId="3F974BA120384C798C6B236189EE93C6">
    <w:name w:val="3F974BA120384C798C6B236189EE93C6"/>
  </w:style>
  <w:style w:type="paragraph" w:customStyle="1" w:styleId="B4E0C1554A9743A68429B9C98B7524A9">
    <w:name w:val="B4E0C1554A9743A68429B9C98B7524A9"/>
  </w:style>
  <w:style w:type="paragraph" w:customStyle="1" w:styleId="1CEEA68E702B4AD39F23F5E81B33A463">
    <w:name w:val="1CEEA68E702B4AD39F23F5E81B33A463"/>
  </w:style>
  <w:style w:type="paragraph" w:customStyle="1" w:styleId="ACC9A2F9F00D4C2CAAC7AB13DED0300D">
    <w:name w:val="ACC9A2F9F00D4C2CAAC7AB13DED0300D"/>
  </w:style>
  <w:style w:type="paragraph" w:customStyle="1" w:styleId="876BAA5C1AB54614AE03BE435E235698">
    <w:name w:val="876BAA5C1AB54614AE03BE435E235698"/>
  </w:style>
  <w:style w:type="paragraph" w:customStyle="1" w:styleId="C424A299F467496B89B875ACB6FB03CD">
    <w:name w:val="C424A299F467496B89B875ACB6FB03CD"/>
  </w:style>
  <w:style w:type="paragraph" w:customStyle="1" w:styleId="D5612AD2E1A8497CAB42F4806570F4EC">
    <w:name w:val="D5612AD2E1A8497CAB42F4806570F4EC"/>
  </w:style>
  <w:style w:type="paragraph" w:customStyle="1" w:styleId="9A450856BF5C4E52888F332C91BDA007">
    <w:name w:val="9A450856BF5C4E52888F332C91BDA007"/>
  </w:style>
  <w:style w:type="paragraph" w:customStyle="1" w:styleId="5D4297B435BB492595BB6AC15904459A">
    <w:name w:val="5D4297B435BB492595BB6AC15904459A"/>
  </w:style>
  <w:style w:type="paragraph" w:customStyle="1" w:styleId="5EC608CE5AE64B21A42F26116F3F4593">
    <w:name w:val="5EC608CE5AE64B21A42F26116F3F4593"/>
  </w:style>
  <w:style w:type="paragraph" w:customStyle="1" w:styleId="187B651AC42545BAB70028B6D0358C85">
    <w:name w:val="187B651AC42545BAB70028B6D0358C85"/>
  </w:style>
  <w:style w:type="paragraph" w:customStyle="1" w:styleId="38F0B6E6359F4F68A7CCC15954B6218C">
    <w:name w:val="38F0B6E6359F4F68A7CCC15954B6218C"/>
  </w:style>
  <w:style w:type="paragraph" w:customStyle="1" w:styleId="CD079801B2E04580A14EBAF68937BF6F">
    <w:name w:val="CD079801B2E04580A14EBAF68937BF6F"/>
  </w:style>
  <w:style w:type="paragraph" w:customStyle="1" w:styleId="A43B5A909AC845CDA45641735FA42929">
    <w:name w:val="A43B5A909AC845CDA45641735FA42929"/>
  </w:style>
  <w:style w:type="paragraph" w:customStyle="1" w:styleId="5E29637B5B114F22B92A323F17738251">
    <w:name w:val="5E29637B5B114F22B92A323F17738251"/>
  </w:style>
  <w:style w:type="paragraph" w:customStyle="1" w:styleId="98A4F17F11BF4D4487F0ACB1F0F5EC51">
    <w:name w:val="98A4F17F11BF4D4487F0ACB1F0F5EC51"/>
  </w:style>
  <w:style w:type="paragraph" w:customStyle="1" w:styleId="A2B4E980D99E455EAEE9836B72281EC7">
    <w:name w:val="A2B4E980D99E455EAEE9836B72281EC7"/>
  </w:style>
  <w:style w:type="paragraph" w:customStyle="1" w:styleId="AEC767172BDE4370827AEF06D6C580A6">
    <w:name w:val="AEC767172BDE4370827AEF06D6C580A6"/>
  </w:style>
  <w:style w:type="paragraph" w:customStyle="1" w:styleId="28351E54E4BA4C7CB924DFF90F50B4DC">
    <w:name w:val="28351E54E4BA4C7CB924DFF90F50B4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f9b5e87859ce6d7eedbdc6e4e4205c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a5e0075ee7624d6a846e01eb6183742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0C2B731-8FA9-4B63-AFAA-3A0B4B7E0D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667B87-A440-4824-AA38-461BCFA96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 business plan.dotx</Template>
  <TotalTime>0</TotalTime>
  <Pages>9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EASY GRADE</vt:lpstr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EASY GRADE</dc:title>
  <dc:subject>COMPLETION PROGRESS</dc:subject>
  <dc:creator/>
  <cp:keywords/>
  <dc:description/>
  <cp:lastModifiedBy/>
  <cp:revision>1</cp:revision>
  <dcterms:created xsi:type="dcterms:W3CDTF">2022-04-21T05:06:00Z</dcterms:created>
  <dcterms:modified xsi:type="dcterms:W3CDTF">2022-04-28T06:53:00Z</dcterms:modified>
  <cp:contentStatus>Manual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