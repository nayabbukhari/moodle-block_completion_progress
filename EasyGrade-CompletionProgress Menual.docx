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5A6D4" w14:textId="77777777" w:rsidR="001A5429" w:rsidRPr="00614293" w:rsidRDefault="001A5429" w:rsidP="001E1E58"/>
    <w:tbl>
      <w:tblPr>
        <w:tblW w:w="0" w:type="auto"/>
        <w:tblLook w:val="0600" w:firstRow="0" w:lastRow="0" w:firstColumn="0" w:lastColumn="0" w:noHBand="1" w:noVBand="1"/>
      </w:tblPr>
      <w:tblGrid>
        <w:gridCol w:w="1440"/>
        <w:gridCol w:w="900"/>
        <w:gridCol w:w="4590"/>
        <w:gridCol w:w="1350"/>
        <w:gridCol w:w="1070"/>
      </w:tblGrid>
      <w:tr w:rsidR="0092125E" w:rsidRPr="00614293" w14:paraId="7DA0FCD4" w14:textId="77777777" w:rsidTr="0092125E">
        <w:tc>
          <w:tcPr>
            <w:tcW w:w="9350" w:type="dxa"/>
            <w:gridSpan w:val="5"/>
            <w:vAlign w:val="center"/>
          </w:tcPr>
          <w:p w14:paraId="18EE00CA" w14:textId="77777777" w:rsidR="0092125E" w:rsidRPr="00614293" w:rsidRDefault="003A0C03" w:rsidP="0092125E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11C61CECC834937A0450E00011B886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BC03CA">
                  <w:t>EASY GRADE</w:t>
                </w:r>
              </w:sdtContent>
            </w:sdt>
          </w:p>
        </w:tc>
      </w:tr>
      <w:tr w:rsidR="0092125E" w:rsidRPr="00614293" w14:paraId="6BF2FEC1" w14:textId="77777777" w:rsidTr="0092125E">
        <w:trPr>
          <w:trHeight w:val="144"/>
        </w:trPr>
        <w:tc>
          <w:tcPr>
            <w:tcW w:w="1440" w:type="dxa"/>
            <w:shd w:val="clear" w:color="auto" w:fill="auto"/>
          </w:tcPr>
          <w:p w14:paraId="24103ABE" w14:textId="77777777"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gridSpan w:val="3"/>
            <w:shd w:val="clear" w:color="auto" w:fill="F0CDA1" w:themeFill="accent1"/>
            <w:vAlign w:val="center"/>
          </w:tcPr>
          <w:p w14:paraId="1DAA49E4" w14:textId="77777777"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28E17284" w14:textId="77777777"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92125E" w:rsidRPr="00614293" w14:paraId="56F6B549" w14:textId="77777777" w:rsidTr="0092125E">
        <w:tc>
          <w:tcPr>
            <w:tcW w:w="9350" w:type="dxa"/>
            <w:gridSpan w:val="5"/>
            <w:vAlign w:val="center"/>
          </w:tcPr>
          <w:p w14:paraId="642412EB" w14:textId="65660A0B" w:rsidR="0092125E" w:rsidRPr="00614293" w:rsidRDefault="003A0C03" w:rsidP="006F35BA">
            <w:pPr>
              <w:pStyle w:val="Title"/>
            </w:pPr>
            <w:sdt>
              <w:sdtPr>
                <w:alias w:val="Title 2"/>
                <w:tag w:val=""/>
                <w:id w:val="-1692516626"/>
                <w:placeholder>
                  <w:docPart w:val="59F1C97DF0614434A13EC594529F28D8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15:appearance w15:val="hidden"/>
                <w:text/>
              </w:sdtPr>
              <w:sdtEndPr>
                <w:rPr>
                  <w:rStyle w:val="TitleChar"/>
                  <w:b w:val="0"/>
                </w:rPr>
              </w:sdtEndPr>
              <w:sdtContent>
                <w:r w:rsidR="00C12CCB">
                  <w:t>COMPLETION PROGRESS</w:t>
                </w:r>
              </w:sdtContent>
            </w:sdt>
          </w:p>
        </w:tc>
      </w:tr>
      <w:tr w:rsidR="0092125E" w:rsidRPr="00614293" w14:paraId="6C808431" w14:textId="77777777" w:rsidTr="0092125E">
        <w:trPr>
          <w:trHeight w:val="1368"/>
        </w:trPr>
        <w:tc>
          <w:tcPr>
            <w:tcW w:w="2340" w:type="dxa"/>
            <w:gridSpan w:val="2"/>
          </w:tcPr>
          <w:p w14:paraId="51958B48" w14:textId="77777777" w:rsidR="0092125E" w:rsidRPr="00614293" w:rsidRDefault="0092125E" w:rsidP="001E1E58"/>
        </w:tc>
        <w:tc>
          <w:tcPr>
            <w:tcW w:w="4590" w:type="dxa"/>
            <w:shd w:val="clear" w:color="auto" w:fill="107082" w:themeFill="accent2"/>
            <w:vAlign w:val="center"/>
          </w:tcPr>
          <w:sdt>
            <w:sdtPr>
              <w:alias w:val="Subtitle"/>
              <w:tag w:val=""/>
              <w:id w:val="1073854703"/>
              <w:placeholder>
                <w:docPart w:val="BC03D3809E0840F58452F7FF77B1CF1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10D3A38" w14:textId="1AC6805D" w:rsidR="0092125E" w:rsidRPr="00614293" w:rsidRDefault="006E221B" w:rsidP="0092125E">
                <w:pPr>
                  <w:pStyle w:val="Subtitle"/>
                </w:pPr>
                <w:r>
                  <w:t>Manual</w:t>
                </w:r>
              </w:p>
            </w:sdtContent>
          </w:sdt>
        </w:tc>
        <w:tc>
          <w:tcPr>
            <w:tcW w:w="2420" w:type="dxa"/>
            <w:gridSpan w:val="2"/>
          </w:tcPr>
          <w:p w14:paraId="237F7A38" w14:textId="77777777" w:rsidR="0092125E" w:rsidRPr="00614293" w:rsidRDefault="0092125E" w:rsidP="001E1E58"/>
        </w:tc>
      </w:tr>
    </w:tbl>
    <w:p w14:paraId="195C4171" w14:textId="77777777" w:rsidR="00066DE2" w:rsidRPr="00614293" w:rsidRDefault="001A5429" w:rsidP="0092125E">
      <w:r w:rsidRPr="00614293">
        <w:t xml:space="preserve"> </w:t>
      </w:r>
    </w:p>
    <w:p w14:paraId="0347466D" w14:textId="77777777" w:rsidR="00066DE2" w:rsidRPr="00614293" w:rsidRDefault="00066DE2" w:rsidP="00066DE2">
      <w:pPr>
        <w:sectPr w:rsidR="00066DE2" w:rsidRPr="00614293" w:rsidSect="0092125E">
          <w:headerReference w:type="default" r:id="rId11"/>
          <w:headerReference w:type="first" r:id="rId12"/>
          <w:footerReference w:type="first" r:id="rId13"/>
          <w:pgSz w:w="12240" w:h="15840" w:code="1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</w:rPr>
      </w:sdtEndPr>
      <w:sdtContent>
        <w:p w14:paraId="606563D1" w14:textId="77777777" w:rsidR="001E1E58" w:rsidRPr="00614293" w:rsidRDefault="00493EC0" w:rsidP="003F13B0">
          <w:pPr>
            <w:pStyle w:val="TOCHeading"/>
          </w:pPr>
          <w:r w:rsidRPr="00614293">
            <w:t>TABLE OF CONTENTS</w:t>
          </w:r>
        </w:p>
        <w:p w14:paraId="4EFC8629" w14:textId="4ACE9B91" w:rsidR="0085492C" w:rsidRDefault="001E1E58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r w:rsidRPr="00614293">
            <w:rPr>
              <w:b/>
              <w:bCs/>
              <w:noProof/>
            </w:rPr>
            <w:fldChar w:fldCharType="begin"/>
          </w:r>
          <w:r w:rsidRPr="00614293">
            <w:rPr>
              <w:b/>
              <w:bCs/>
              <w:noProof/>
            </w:rPr>
            <w:instrText xml:space="preserve"> TOC \o "1-3" \h \z \u </w:instrText>
          </w:r>
          <w:r w:rsidRPr="00614293">
            <w:rPr>
              <w:b/>
              <w:bCs/>
              <w:noProof/>
            </w:rPr>
            <w:fldChar w:fldCharType="separate"/>
          </w:r>
          <w:hyperlink w:anchor="_Toc101448739" w:history="1">
            <w:r w:rsidR="0085492C">
              <w:rPr>
                <w:rStyle w:val="Hyperlink"/>
                <w:noProof/>
              </w:rPr>
              <w:t>M</w:t>
            </w:r>
            <w:r w:rsidR="0085492C" w:rsidRPr="00AE787B">
              <w:rPr>
                <w:rStyle w:val="Hyperlink"/>
                <w:noProof/>
              </w:rPr>
              <w:t>arking standards</w:t>
            </w:r>
            <w:r w:rsidR="0085492C">
              <w:rPr>
                <w:noProof/>
                <w:webHidden/>
              </w:rPr>
              <w:tab/>
            </w:r>
            <w:r w:rsidR="0085492C">
              <w:rPr>
                <w:noProof/>
                <w:webHidden/>
              </w:rPr>
              <w:fldChar w:fldCharType="begin"/>
            </w:r>
            <w:r w:rsidR="0085492C">
              <w:rPr>
                <w:noProof/>
                <w:webHidden/>
              </w:rPr>
              <w:instrText xml:space="preserve"> PAGEREF _Toc101448739 \h </w:instrText>
            </w:r>
            <w:r w:rsidR="0085492C">
              <w:rPr>
                <w:noProof/>
                <w:webHidden/>
              </w:rPr>
            </w:r>
            <w:r w:rsidR="0085492C">
              <w:rPr>
                <w:noProof/>
                <w:webHidden/>
              </w:rPr>
              <w:fldChar w:fldCharType="separate"/>
            </w:r>
            <w:r w:rsidR="00C94DB5">
              <w:rPr>
                <w:noProof/>
                <w:webHidden/>
              </w:rPr>
              <w:t>3</w:t>
            </w:r>
            <w:r w:rsidR="0085492C">
              <w:rPr>
                <w:noProof/>
                <w:webHidden/>
              </w:rPr>
              <w:fldChar w:fldCharType="end"/>
            </w:r>
          </w:hyperlink>
        </w:p>
        <w:p w14:paraId="48B3ACBC" w14:textId="038B4267" w:rsidR="0085492C" w:rsidRDefault="003A0C03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1448740" w:history="1">
            <w:r w:rsidR="0085492C">
              <w:rPr>
                <w:rStyle w:val="Hyperlink"/>
                <w:noProof/>
              </w:rPr>
              <w:t>H</w:t>
            </w:r>
            <w:r w:rsidR="0085492C" w:rsidRPr="00AE787B">
              <w:rPr>
                <w:rStyle w:val="Hyperlink"/>
                <w:noProof/>
              </w:rPr>
              <w:t>ow to access</w:t>
            </w:r>
            <w:r w:rsidR="0085492C">
              <w:rPr>
                <w:noProof/>
                <w:webHidden/>
              </w:rPr>
              <w:tab/>
            </w:r>
            <w:r w:rsidR="0085492C">
              <w:rPr>
                <w:noProof/>
                <w:webHidden/>
              </w:rPr>
              <w:fldChar w:fldCharType="begin"/>
            </w:r>
            <w:r w:rsidR="0085492C">
              <w:rPr>
                <w:noProof/>
                <w:webHidden/>
              </w:rPr>
              <w:instrText xml:space="preserve"> PAGEREF _Toc101448740 \h </w:instrText>
            </w:r>
            <w:r w:rsidR="0085492C">
              <w:rPr>
                <w:noProof/>
                <w:webHidden/>
              </w:rPr>
            </w:r>
            <w:r w:rsidR="0085492C">
              <w:rPr>
                <w:noProof/>
                <w:webHidden/>
              </w:rPr>
              <w:fldChar w:fldCharType="separate"/>
            </w:r>
            <w:r w:rsidR="00C94DB5">
              <w:rPr>
                <w:noProof/>
                <w:webHidden/>
              </w:rPr>
              <w:t>4</w:t>
            </w:r>
            <w:r w:rsidR="0085492C">
              <w:rPr>
                <w:noProof/>
                <w:webHidden/>
              </w:rPr>
              <w:fldChar w:fldCharType="end"/>
            </w:r>
          </w:hyperlink>
        </w:p>
        <w:p w14:paraId="2FF679F8" w14:textId="7881437B" w:rsidR="0085492C" w:rsidRDefault="003A0C03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1448741" w:history="1">
            <w:r w:rsidR="0085492C">
              <w:rPr>
                <w:rStyle w:val="Hyperlink"/>
                <w:noProof/>
              </w:rPr>
              <w:t>H</w:t>
            </w:r>
            <w:r w:rsidR="0085492C" w:rsidRPr="00AE787B">
              <w:rPr>
                <w:rStyle w:val="Hyperlink"/>
                <w:noProof/>
              </w:rPr>
              <w:t>ow to grade</w:t>
            </w:r>
            <w:r w:rsidR="0085492C">
              <w:rPr>
                <w:noProof/>
                <w:webHidden/>
              </w:rPr>
              <w:tab/>
            </w:r>
            <w:r w:rsidR="0085492C">
              <w:rPr>
                <w:noProof/>
                <w:webHidden/>
              </w:rPr>
              <w:fldChar w:fldCharType="begin"/>
            </w:r>
            <w:r w:rsidR="0085492C">
              <w:rPr>
                <w:noProof/>
                <w:webHidden/>
              </w:rPr>
              <w:instrText xml:space="preserve"> PAGEREF _Toc101448741 \h </w:instrText>
            </w:r>
            <w:r w:rsidR="0085492C">
              <w:rPr>
                <w:noProof/>
                <w:webHidden/>
              </w:rPr>
            </w:r>
            <w:r w:rsidR="0085492C">
              <w:rPr>
                <w:noProof/>
                <w:webHidden/>
              </w:rPr>
              <w:fldChar w:fldCharType="separate"/>
            </w:r>
            <w:r w:rsidR="00C94DB5">
              <w:rPr>
                <w:noProof/>
                <w:webHidden/>
              </w:rPr>
              <w:t>5</w:t>
            </w:r>
            <w:r w:rsidR="0085492C">
              <w:rPr>
                <w:noProof/>
                <w:webHidden/>
              </w:rPr>
              <w:fldChar w:fldCharType="end"/>
            </w:r>
          </w:hyperlink>
        </w:p>
        <w:p w14:paraId="1DB1F87C" w14:textId="263645FE" w:rsidR="0085492C" w:rsidRDefault="003A0C03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1448742" w:history="1">
            <w:r w:rsidR="0085492C" w:rsidRPr="00AE787B">
              <w:rPr>
                <w:rStyle w:val="Hyperlink"/>
                <w:noProof/>
              </w:rPr>
              <w:t>Exception handling</w:t>
            </w:r>
            <w:r w:rsidR="0085492C">
              <w:rPr>
                <w:noProof/>
                <w:webHidden/>
              </w:rPr>
              <w:tab/>
            </w:r>
            <w:r w:rsidR="0085492C">
              <w:rPr>
                <w:noProof/>
                <w:webHidden/>
              </w:rPr>
              <w:fldChar w:fldCharType="begin"/>
            </w:r>
            <w:r w:rsidR="0085492C">
              <w:rPr>
                <w:noProof/>
                <w:webHidden/>
              </w:rPr>
              <w:instrText xml:space="preserve"> PAGEREF _Toc101448742 \h </w:instrText>
            </w:r>
            <w:r w:rsidR="0085492C">
              <w:rPr>
                <w:noProof/>
                <w:webHidden/>
              </w:rPr>
            </w:r>
            <w:r w:rsidR="0085492C">
              <w:rPr>
                <w:noProof/>
                <w:webHidden/>
              </w:rPr>
              <w:fldChar w:fldCharType="separate"/>
            </w:r>
            <w:r w:rsidR="00C94DB5">
              <w:rPr>
                <w:noProof/>
                <w:webHidden/>
              </w:rPr>
              <w:t>6</w:t>
            </w:r>
            <w:r w:rsidR="0085492C">
              <w:rPr>
                <w:noProof/>
                <w:webHidden/>
              </w:rPr>
              <w:fldChar w:fldCharType="end"/>
            </w:r>
          </w:hyperlink>
        </w:p>
        <w:p w14:paraId="1342D59B" w14:textId="4F967B45" w:rsidR="001E1E58" w:rsidRPr="00614293" w:rsidRDefault="001E1E58" w:rsidP="00974BF8">
          <w:pPr>
            <w:tabs>
              <w:tab w:val="left" w:pos="5670"/>
            </w:tabs>
            <w:ind w:left="5103"/>
          </w:pPr>
          <w:r w:rsidRPr="00614293">
            <w:rPr>
              <w:b/>
              <w:bCs/>
              <w:noProof/>
            </w:rPr>
            <w:fldChar w:fldCharType="end"/>
          </w:r>
        </w:p>
      </w:sdtContent>
    </w:sdt>
    <w:p w14:paraId="06094CC4" w14:textId="77777777" w:rsidR="000A7626" w:rsidRPr="00614293" w:rsidRDefault="000A7626" w:rsidP="000A7626"/>
    <w:p w14:paraId="2DD2AA2F" w14:textId="77777777" w:rsidR="000A7626" w:rsidRPr="00614293" w:rsidRDefault="000A7626" w:rsidP="000A7626">
      <w:pPr>
        <w:sectPr w:rsidR="000A7626" w:rsidRPr="00614293" w:rsidSect="001155CE">
          <w:footerReference w:type="first" r:id="rId14"/>
          <w:pgSz w:w="12240" w:h="15840" w:code="1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14:paraId="05D7A2A5" w14:textId="77777777" w:rsidR="001E1E58" w:rsidRPr="00614293" w:rsidRDefault="00843874" w:rsidP="0003123C">
      <w:pPr>
        <w:pStyle w:val="Heading1"/>
      </w:pPr>
      <w:bookmarkStart w:id="0" w:name="_Toc101448739"/>
      <w:r>
        <w:lastRenderedPageBreak/>
        <w:t>marking standards</w:t>
      </w:r>
      <w:bookmarkEnd w:id="0"/>
    </w:p>
    <w:p w14:paraId="3C87580D" w14:textId="77777777" w:rsidR="00843874" w:rsidRPr="00614293" w:rsidRDefault="00843874" w:rsidP="00843874">
      <w:pPr>
        <w:rPr>
          <w:rStyle w:val="Strong"/>
        </w:rPr>
      </w:pPr>
      <w:r>
        <w:t>Remember below color guide while marking</w:t>
      </w:r>
    </w:p>
    <w:p w14:paraId="2F49C8D5" w14:textId="77777777" w:rsidR="00843874" w:rsidRPr="00614293" w:rsidRDefault="00843874" w:rsidP="00843874">
      <w:pPr>
        <w:pStyle w:val="ListBullet"/>
        <w:rPr>
          <w:rStyle w:val="Strong"/>
        </w:rPr>
      </w:pPr>
      <w:r w:rsidRPr="00843874">
        <w:rPr>
          <w:rStyle w:val="Bold"/>
          <w:color w:val="73A839"/>
        </w:rPr>
        <w:t>Dark Green Box</w:t>
      </w:r>
      <w:r>
        <w:rPr>
          <w:rStyle w:val="Bold"/>
        </w:rPr>
        <w:t>:</w:t>
      </w:r>
      <w:r w:rsidRPr="00614293">
        <w:rPr>
          <w:rStyle w:val="Strong"/>
        </w:rPr>
        <w:t xml:space="preserve"> </w:t>
      </w:r>
      <w:r>
        <w:t>Activity Completion / Compliance.</w:t>
      </w:r>
    </w:p>
    <w:p w14:paraId="3CAA729D" w14:textId="77777777" w:rsidR="00843874" w:rsidRPr="00614293" w:rsidRDefault="00843874" w:rsidP="00843874">
      <w:pPr>
        <w:pStyle w:val="ListBullet"/>
        <w:rPr>
          <w:rStyle w:val="Strong"/>
        </w:rPr>
      </w:pPr>
      <w:r w:rsidRPr="00843874">
        <w:rPr>
          <w:rStyle w:val="Bold"/>
          <w:color w:val="B5ED77"/>
        </w:rPr>
        <w:t>Light Green Box</w:t>
      </w:r>
      <w:r>
        <w:rPr>
          <w:rStyle w:val="Bold"/>
        </w:rPr>
        <w:t>:</w:t>
      </w:r>
      <w:r w:rsidRPr="00614293">
        <w:rPr>
          <w:rStyle w:val="Bold"/>
        </w:rPr>
        <w:t xml:space="preserve"> </w:t>
      </w:r>
      <w:r>
        <w:t>Activity submitted for marking.</w:t>
      </w:r>
    </w:p>
    <w:p w14:paraId="71FBC5B4" w14:textId="77777777" w:rsidR="00843874" w:rsidRPr="00614293" w:rsidRDefault="00843874" w:rsidP="00843874">
      <w:pPr>
        <w:pStyle w:val="ListBullet"/>
      </w:pPr>
      <w:r w:rsidRPr="00843874">
        <w:rPr>
          <w:rStyle w:val="Bold"/>
          <w:color w:val="025187"/>
        </w:rPr>
        <w:t>Dark Blue</w:t>
      </w:r>
      <w:r>
        <w:rPr>
          <w:rStyle w:val="Bold"/>
        </w:rPr>
        <w:t>:</w:t>
      </w:r>
      <w:r w:rsidRPr="00614293">
        <w:t xml:space="preserve"> </w:t>
      </w:r>
      <w:r>
        <w:t>Activity not completed, not started, not attempted</w:t>
      </w:r>
    </w:p>
    <w:p w14:paraId="62DC6DF8" w14:textId="151F863A" w:rsidR="00843874" w:rsidRDefault="00843874" w:rsidP="00843874">
      <w:pPr>
        <w:pStyle w:val="ListBullet"/>
      </w:pPr>
      <w:r w:rsidRPr="00843874">
        <w:rPr>
          <w:rStyle w:val="Bold"/>
          <w:color w:val="C71C22"/>
        </w:rPr>
        <w:t>Red</w:t>
      </w:r>
      <w:r>
        <w:rPr>
          <w:rStyle w:val="Bold"/>
        </w:rPr>
        <w:t>:</w:t>
      </w:r>
      <w:r w:rsidRPr="00614293">
        <w:t xml:space="preserve"> </w:t>
      </w:r>
      <w:r>
        <w:t>Activity not completed/ not compliance</w:t>
      </w:r>
    </w:p>
    <w:p w14:paraId="7038C7A0" w14:textId="7A1BB19C" w:rsidR="00C12CCB" w:rsidRDefault="009367F4" w:rsidP="009367F4">
      <w:pPr>
        <w:pStyle w:val="ListBullet"/>
        <w:numPr>
          <w:ilvl w:val="0"/>
          <w:numId w:val="0"/>
        </w:numPr>
        <w:rPr>
          <w:rStyle w:val="Bold"/>
          <w:color w:val="C71C22"/>
        </w:rPr>
      </w:pPr>
      <w:r>
        <w:rPr>
          <w:noProof/>
        </w:rPr>
        <w:drawing>
          <wp:inline distT="0" distB="0" distL="0" distR="0" wp14:anchorId="1379A8DB" wp14:editId="0EECB8DA">
            <wp:extent cx="6400800" cy="2532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6912" w14:textId="77777777" w:rsidR="009367F4" w:rsidRDefault="009367F4" w:rsidP="009367F4">
      <w:pPr>
        <w:pStyle w:val="ListBullet"/>
        <w:numPr>
          <w:ilvl w:val="0"/>
          <w:numId w:val="0"/>
        </w:numPr>
        <w:rPr>
          <w:rStyle w:val="Bold"/>
          <w:color w:val="C71C22"/>
        </w:rPr>
      </w:pPr>
    </w:p>
    <w:p w14:paraId="756D1491" w14:textId="3EC54F34" w:rsidR="0071636E" w:rsidRPr="00614293" w:rsidRDefault="00C12CCB" w:rsidP="0071636E">
      <w:pPr>
        <w:pStyle w:val="ListBullet"/>
        <w:numPr>
          <w:ilvl w:val="0"/>
          <w:numId w:val="0"/>
        </w:numPr>
        <w:ind w:left="340"/>
      </w:pPr>
      <w:r>
        <w:rPr>
          <w:rStyle w:val="Bold"/>
          <w:color w:val="C71C22"/>
        </w:rPr>
        <w:t>Note: GRADE</w:t>
      </w:r>
      <w:r w:rsidR="0071636E">
        <w:rPr>
          <w:rStyle w:val="Bold"/>
          <w:color w:val="C71C22"/>
        </w:rPr>
        <w:t xml:space="preserve"> </w:t>
      </w:r>
      <w:r>
        <w:rPr>
          <w:rStyle w:val="Bold"/>
          <w:color w:val="C71C22"/>
        </w:rPr>
        <w:t>could be 0(Zero)</w:t>
      </w:r>
      <w:r w:rsidR="0071636E">
        <w:rPr>
          <w:rStyle w:val="Bold"/>
          <w:color w:val="C71C22"/>
        </w:rPr>
        <w:t xml:space="preserve"> </w:t>
      </w:r>
      <w:r>
        <w:rPr>
          <w:rStyle w:val="Bold"/>
          <w:color w:val="C71C22"/>
        </w:rPr>
        <w:t>OR</w:t>
      </w:r>
      <w:r w:rsidR="0071636E">
        <w:rPr>
          <w:rStyle w:val="Bold"/>
          <w:color w:val="C71C22"/>
        </w:rPr>
        <w:t xml:space="preserve"> </w:t>
      </w:r>
      <w:r>
        <w:rPr>
          <w:rStyle w:val="Bold"/>
          <w:color w:val="C71C22"/>
        </w:rPr>
        <w:t>1(One)</w:t>
      </w:r>
    </w:p>
    <w:p w14:paraId="3D73AC5E" w14:textId="479380AC" w:rsidR="00843874" w:rsidRDefault="00843874" w:rsidP="0003123C"/>
    <w:p w14:paraId="4C02E3E5" w14:textId="6399A17F" w:rsidR="005660C6" w:rsidRPr="00614293" w:rsidRDefault="005660C6" w:rsidP="005660C6">
      <w:pPr>
        <w:pStyle w:val="Heading1"/>
      </w:pPr>
      <w:bookmarkStart w:id="1" w:name="_Toc101448740"/>
      <w:r>
        <w:lastRenderedPageBreak/>
        <w:t>how to access</w:t>
      </w:r>
      <w:bookmarkEnd w:id="1"/>
    </w:p>
    <w:p w14:paraId="19A873DC" w14:textId="77777777" w:rsidR="001E1E58" w:rsidRPr="00614293" w:rsidRDefault="00BC03CA" w:rsidP="0003123C">
      <w:r>
        <w:t>Easy Grading development for completion progress</w:t>
      </w:r>
      <w:r w:rsidR="00626840">
        <w:t xml:space="preserve"> </w:t>
      </w:r>
    </w:p>
    <w:p w14:paraId="6E716D00" w14:textId="77777777" w:rsidR="0003123C" w:rsidRDefault="00626840" w:rsidP="00BC03CA">
      <w:pPr>
        <w:pStyle w:val="ListBullet"/>
      </w:pPr>
      <w:r>
        <w:t xml:space="preserve">Admin </w:t>
      </w:r>
      <w:r w:rsidR="00BC03CA">
        <w:t xml:space="preserve">can check all students progress </w:t>
      </w:r>
      <w:r>
        <w:t xml:space="preserve">from right hand slider. </w:t>
      </w:r>
    </w:p>
    <w:p w14:paraId="106F8E0B" w14:textId="77777777" w:rsidR="00626840" w:rsidRDefault="00626840" w:rsidP="00BC03CA">
      <w:pPr>
        <w:pStyle w:val="ListBullet"/>
      </w:pPr>
      <w:r>
        <w:t xml:space="preserve">Trainer can check their course all students progress from right hand slider. </w:t>
      </w:r>
    </w:p>
    <w:p w14:paraId="22A8E4FC" w14:textId="77777777" w:rsidR="00626840" w:rsidRDefault="00626840" w:rsidP="00BC03CA">
      <w:pPr>
        <w:pStyle w:val="ListBullet"/>
      </w:pPr>
      <w:r>
        <w:t xml:space="preserve">Student can check their course progress from right hand slider. </w:t>
      </w:r>
    </w:p>
    <w:p w14:paraId="3211BDDE" w14:textId="6C8D5C5F" w:rsidR="009367F4" w:rsidRDefault="009367F4" w:rsidP="009367F4">
      <w:pPr>
        <w:pStyle w:val="ListBullet"/>
        <w:numPr>
          <w:ilvl w:val="0"/>
          <w:numId w:val="0"/>
        </w:numPr>
      </w:pPr>
      <w:r>
        <w:t>STEP 1 (SLIDER - RIGHT HAND SIDE IN CLUSTER):</w:t>
      </w:r>
    </w:p>
    <w:p w14:paraId="446558BC" w14:textId="4F23F8EF" w:rsidR="00626840" w:rsidRDefault="009367F4" w:rsidP="009367F4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8E23E9" wp14:editId="7745E30A">
            <wp:extent cx="6400800" cy="2385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63BB" w14:textId="41ABDDEA" w:rsidR="009367F4" w:rsidRDefault="009367F4" w:rsidP="009367F4">
      <w:pPr>
        <w:pStyle w:val="ListBullet"/>
        <w:numPr>
          <w:ilvl w:val="0"/>
          <w:numId w:val="0"/>
        </w:numPr>
      </w:pPr>
      <w:r>
        <w:t xml:space="preserve">STEP </w:t>
      </w:r>
      <w:r>
        <w:t>2</w:t>
      </w:r>
      <w:r>
        <w:t xml:space="preserve"> (</w:t>
      </w:r>
      <w:r>
        <w:t>ADMIN &amp; TRAINNER VIEW</w:t>
      </w:r>
      <w:r>
        <w:t>):</w:t>
      </w:r>
    </w:p>
    <w:p w14:paraId="0D777137" w14:textId="7AC83E50" w:rsidR="009367F4" w:rsidRDefault="009367F4" w:rsidP="009367F4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0B7494" wp14:editId="47957E41">
            <wp:extent cx="6398913" cy="278339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6352" cy="279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BF6" w14:textId="48550838" w:rsidR="005660C6" w:rsidRPr="00614293" w:rsidRDefault="005660C6" w:rsidP="005660C6">
      <w:pPr>
        <w:pStyle w:val="Heading1"/>
      </w:pPr>
      <w:bookmarkStart w:id="2" w:name="_Toc101448741"/>
      <w:r>
        <w:lastRenderedPageBreak/>
        <w:t>how to grade</w:t>
      </w:r>
      <w:bookmarkEnd w:id="2"/>
    </w:p>
    <w:p w14:paraId="3D8F9494" w14:textId="77777777" w:rsidR="001E1E58" w:rsidRDefault="00626840" w:rsidP="0003123C">
      <w:r>
        <w:t>Highlight any activity to view activity name and status.</w:t>
      </w:r>
    </w:p>
    <w:p w14:paraId="4843B7D3" w14:textId="77777777" w:rsidR="001E1E58" w:rsidRDefault="00626840" w:rsidP="00626840">
      <w:pPr>
        <w:pStyle w:val="ListNumber"/>
      </w:pPr>
      <w:r>
        <w:t xml:space="preserve">Click color bar to view activity in the same </w:t>
      </w:r>
      <w:r w:rsidR="00843874">
        <w:t>tab</w:t>
      </w:r>
      <w:r>
        <w:t xml:space="preserve"> for </w:t>
      </w:r>
      <w:r w:rsidR="00843874">
        <w:t>grading.</w:t>
      </w:r>
    </w:p>
    <w:p w14:paraId="68EFED1F" w14:textId="5054A1A2" w:rsidR="00843874" w:rsidRPr="00083E30" w:rsidRDefault="00626840" w:rsidP="00843874">
      <w:pPr>
        <w:pStyle w:val="ListNumber"/>
      </w:pPr>
      <w:r>
        <w:t xml:space="preserve">Click on below </w:t>
      </w:r>
      <w:r w:rsidR="00843874">
        <w:t>activity name to view activity in new tab for grading.</w:t>
      </w:r>
      <w:r w:rsidR="00083E30">
        <w:t xml:space="preserve"> </w:t>
      </w:r>
      <w:r w:rsidR="00083E30" w:rsidRPr="00083E30">
        <w:rPr>
          <w:color w:val="FF0000"/>
        </w:rPr>
        <w:t>Recommended</w:t>
      </w:r>
    </w:p>
    <w:p w14:paraId="59C99898" w14:textId="60B422E9" w:rsidR="00083E30" w:rsidRPr="00614293" w:rsidRDefault="00C94DB5" w:rsidP="00083E30">
      <w:pPr>
        <w:pStyle w:val="List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9AC3BDA" wp14:editId="6E67816B">
            <wp:extent cx="6400800" cy="318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A570" w14:textId="4D195835" w:rsidR="001E1E58" w:rsidRPr="00614293" w:rsidRDefault="001E1E58" w:rsidP="00843874"/>
    <w:p w14:paraId="649F9818" w14:textId="77777777" w:rsidR="0003123C" w:rsidRPr="00614293" w:rsidRDefault="008D0E65" w:rsidP="00843874">
      <w:pPr>
        <w:pStyle w:val="Heading1"/>
        <w:tabs>
          <w:tab w:val="left" w:pos="284"/>
        </w:tabs>
      </w:pPr>
      <w:bookmarkStart w:id="3" w:name="_Toc101448742"/>
      <w:r>
        <w:lastRenderedPageBreak/>
        <w:t>Exception handling</w:t>
      </w:r>
      <w:bookmarkEnd w:id="3"/>
    </w:p>
    <w:p w14:paraId="599ACBD3" w14:textId="77777777" w:rsidR="00BA31C4" w:rsidRPr="00614293" w:rsidRDefault="008D0E65" w:rsidP="00BA31C4">
      <w:pPr>
        <w:rPr>
          <w:rStyle w:val="Strong"/>
        </w:rPr>
      </w:pPr>
      <w:r>
        <w:t>Pages should ignore.</w:t>
      </w:r>
    </w:p>
    <w:p w14:paraId="228A4834" w14:textId="77777777" w:rsidR="00BA31C4" w:rsidRDefault="00843874" w:rsidP="00BA31C4">
      <w:pPr>
        <w:pStyle w:val="ListBullet"/>
      </w:pPr>
      <w:r w:rsidRPr="00843874">
        <w:rPr>
          <w:rStyle w:val="Bold"/>
          <w:color w:val="025187"/>
        </w:rPr>
        <w:t>Dark Blue</w:t>
      </w:r>
      <w:r>
        <w:rPr>
          <w:rStyle w:val="Bold"/>
        </w:rPr>
        <w:t>:</w:t>
      </w:r>
      <w:r w:rsidR="00BA31C4" w:rsidRPr="00614293">
        <w:t xml:space="preserve"> </w:t>
      </w:r>
      <w:r>
        <w:t>Activity not completed, not started, not attempted</w:t>
      </w:r>
    </w:p>
    <w:p w14:paraId="2E00B19B" w14:textId="77777777" w:rsidR="008D0E65" w:rsidRDefault="008D0E65" w:rsidP="008D0E65">
      <w:pPr>
        <w:pStyle w:val="ListBullet"/>
        <w:numPr>
          <w:ilvl w:val="0"/>
          <w:numId w:val="39"/>
        </w:numPr>
        <w:rPr>
          <w:rStyle w:val="Bold"/>
          <w:color w:val="025187"/>
        </w:rPr>
      </w:pPr>
      <w:r>
        <w:rPr>
          <w:rStyle w:val="Bold"/>
          <w:color w:val="025187"/>
        </w:rPr>
        <w:t>Admin can view all student quiz/assignment submissions.</w:t>
      </w:r>
    </w:p>
    <w:p w14:paraId="6BAA626B" w14:textId="77777777" w:rsidR="008D0E65" w:rsidRDefault="008D0E65" w:rsidP="008D0E65">
      <w:pPr>
        <w:pStyle w:val="ListBullet"/>
        <w:numPr>
          <w:ilvl w:val="0"/>
          <w:numId w:val="39"/>
        </w:numPr>
        <w:rPr>
          <w:rStyle w:val="Bold"/>
          <w:color w:val="025187"/>
        </w:rPr>
      </w:pPr>
      <w:r>
        <w:rPr>
          <w:rStyle w:val="Bold"/>
          <w:color w:val="025187"/>
        </w:rPr>
        <w:t>Trainer can view all student quiz/assignment submission.</w:t>
      </w:r>
    </w:p>
    <w:p w14:paraId="028E9E48" w14:textId="13DCE1BB" w:rsidR="008D0E65" w:rsidRDefault="008D0E65" w:rsidP="008D0E65">
      <w:pPr>
        <w:pStyle w:val="ListBullet"/>
        <w:numPr>
          <w:ilvl w:val="0"/>
          <w:numId w:val="39"/>
        </w:numPr>
        <w:rPr>
          <w:rStyle w:val="Bold"/>
          <w:color w:val="025187"/>
        </w:rPr>
      </w:pPr>
      <w:r>
        <w:rPr>
          <w:rStyle w:val="Bold"/>
          <w:color w:val="025187"/>
        </w:rPr>
        <w:t>Student can view a page to attempt quiz/assignment.</w:t>
      </w:r>
    </w:p>
    <w:p w14:paraId="3F7B6637" w14:textId="51134AFF" w:rsidR="00C94DB5" w:rsidRPr="00C94DB5" w:rsidRDefault="00C94DB5" w:rsidP="00C94DB5">
      <w:pPr>
        <w:pStyle w:val="ListBullet"/>
        <w:numPr>
          <w:ilvl w:val="0"/>
          <w:numId w:val="0"/>
        </w:numPr>
        <w:ind w:left="340" w:hanging="340"/>
        <w:rPr>
          <w:rStyle w:val="Bold"/>
          <w:color w:val="262626" w:themeColor="text1" w:themeTint="D9"/>
        </w:rPr>
      </w:pPr>
      <w:r w:rsidRPr="00C94DB5">
        <w:rPr>
          <w:rStyle w:val="Bold"/>
          <w:color w:val="262626" w:themeColor="text1" w:themeTint="D9"/>
        </w:rPr>
        <w:t>Ignore below pages while grading</w:t>
      </w:r>
      <w:r>
        <w:rPr>
          <w:rStyle w:val="Bold"/>
          <w:color w:val="262626" w:themeColor="text1" w:themeTint="D9"/>
        </w:rPr>
        <w:t>.</w:t>
      </w:r>
    </w:p>
    <w:p w14:paraId="1BCC8027" w14:textId="1D5ACD1C" w:rsidR="00C94DB5" w:rsidRDefault="00C94DB5" w:rsidP="00C94DB5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  <w:r>
        <w:rPr>
          <w:noProof/>
        </w:rPr>
        <w:drawing>
          <wp:inline distT="0" distB="0" distL="0" distR="0" wp14:anchorId="4680A57A" wp14:editId="6903773D">
            <wp:extent cx="6400322" cy="235131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6903" cy="23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AE33" w14:textId="54E10E7C" w:rsidR="00C94DB5" w:rsidRDefault="00C94DB5" w:rsidP="00C94DB5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  <w:r>
        <w:rPr>
          <w:noProof/>
        </w:rPr>
        <w:drawing>
          <wp:inline distT="0" distB="0" distL="0" distR="0" wp14:anchorId="58F59020" wp14:editId="32C7281E">
            <wp:extent cx="6400800" cy="21362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3853" cy="21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8DE" w14:textId="4EB0AE7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B215E59" w14:textId="7A2D5DBC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3971FA98" w14:textId="64A7787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07C4CED0" w14:textId="243EBEC8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1629C17F" w14:textId="5AF0D98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4D54F27" w14:textId="664A7FD4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5316E119" w14:textId="2FC66A4E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9E8ED3A" w14:textId="77777777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1DEBC117" w14:textId="44E96BD6" w:rsidR="006E221B" w:rsidRDefault="006E221B" w:rsidP="007B1DF3">
      <w:pPr>
        <w:pStyle w:val="ListBullet"/>
        <w:numPr>
          <w:ilvl w:val="0"/>
          <w:numId w:val="0"/>
        </w:numPr>
        <w:ind w:left="340" w:hanging="340"/>
        <w:jc w:val="center"/>
        <w:rPr>
          <w:rStyle w:val="Bold"/>
          <w:color w:val="025187"/>
        </w:rPr>
      </w:pPr>
      <w:r w:rsidRPr="006E221B">
        <w:rPr>
          <w:rStyle w:val="Bold"/>
          <w:color w:val="0D0D0D" w:themeColor="text1" w:themeTint="F2"/>
        </w:rPr>
        <w:t>If you have any questions contac</w:t>
      </w:r>
      <w:bookmarkStart w:id="4" w:name="_GoBack"/>
      <w:bookmarkEnd w:id="4"/>
      <w:r w:rsidRPr="006E221B">
        <w:rPr>
          <w:rStyle w:val="Bold"/>
          <w:color w:val="0D0D0D" w:themeColor="text1" w:themeTint="F2"/>
        </w:rPr>
        <w:t xml:space="preserve">t IT department: </w:t>
      </w:r>
      <w:hyperlink r:id="rId21" w:history="1">
        <w:r w:rsidRPr="006E221B">
          <w:rPr>
            <w:rStyle w:val="Hyperlink"/>
            <w:color w:val="0D0D0D" w:themeColor="text1" w:themeTint="F2"/>
          </w:rPr>
          <w:t>Syed@australiancollege.edu.au</w:t>
        </w:r>
      </w:hyperlink>
    </w:p>
    <w:p w14:paraId="144DE319" w14:textId="77777777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sectPr w:rsidR="006E221B" w:rsidSect="00495909">
      <w:footerReference w:type="default" r:id="rId22"/>
      <w:footerReference w:type="first" r:id="rId23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71BA8" w14:textId="77777777" w:rsidR="003A0C03" w:rsidRDefault="003A0C03" w:rsidP="005A20E2">
      <w:pPr>
        <w:spacing w:after="0"/>
      </w:pPr>
      <w:r>
        <w:separator/>
      </w:r>
    </w:p>
    <w:p w14:paraId="178CE35C" w14:textId="77777777" w:rsidR="003A0C03" w:rsidRDefault="003A0C03"/>
    <w:p w14:paraId="12FB0668" w14:textId="77777777" w:rsidR="003A0C03" w:rsidRDefault="003A0C03" w:rsidP="009B4773"/>
    <w:p w14:paraId="43319048" w14:textId="77777777" w:rsidR="003A0C03" w:rsidRDefault="003A0C03" w:rsidP="00513832"/>
  </w:endnote>
  <w:endnote w:type="continuationSeparator" w:id="0">
    <w:p w14:paraId="40D3112D" w14:textId="77777777" w:rsidR="003A0C03" w:rsidRDefault="003A0C03" w:rsidP="005A20E2">
      <w:pPr>
        <w:spacing w:after="0"/>
      </w:pPr>
      <w:r>
        <w:continuationSeparator/>
      </w:r>
    </w:p>
    <w:p w14:paraId="7C46C39C" w14:textId="77777777" w:rsidR="003A0C03" w:rsidRDefault="003A0C03"/>
    <w:p w14:paraId="41CB36D3" w14:textId="77777777" w:rsidR="003A0C03" w:rsidRDefault="003A0C03" w:rsidP="009B4773"/>
    <w:p w14:paraId="2C031FEF" w14:textId="77777777" w:rsidR="003A0C03" w:rsidRDefault="003A0C03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B65186A" w14:textId="77777777" w:rsidR="00626840" w:rsidRDefault="00626840" w:rsidP="00F8411A">
            <w:pPr>
              <w:pStyle w:val="Footer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57903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011107972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DD664B9" w14:textId="77777777" w:rsidR="00626840" w:rsidRDefault="00626840" w:rsidP="00D94688">
            <w:pPr>
              <w:pStyle w:val="Footer"/>
              <w:jc w:val="right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F1E3D" w14:textId="77777777" w:rsidR="00626840" w:rsidRPr="00F8411A" w:rsidRDefault="00626840" w:rsidP="00F8411A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Pr="00F8411A">
      <w:t>1</w:t>
    </w:r>
    <w:r w:rsidRPr="00F8411A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651DBD94" w14:textId="77777777" w:rsidR="00626840" w:rsidRDefault="00626840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40FECAFB" w14:textId="77777777" w:rsidR="00626840" w:rsidRDefault="003A0C03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3B2E3" w14:textId="77777777" w:rsidR="003A0C03" w:rsidRDefault="003A0C03" w:rsidP="005A20E2">
      <w:pPr>
        <w:spacing w:after="0"/>
      </w:pPr>
      <w:r>
        <w:separator/>
      </w:r>
    </w:p>
    <w:p w14:paraId="7EA291D1" w14:textId="77777777" w:rsidR="003A0C03" w:rsidRDefault="003A0C03"/>
    <w:p w14:paraId="3DC0F9BC" w14:textId="77777777" w:rsidR="003A0C03" w:rsidRDefault="003A0C03" w:rsidP="009B4773"/>
    <w:p w14:paraId="2F39700C" w14:textId="77777777" w:rsidR="003A0C03" w:rsidRDefault="003A0C03" w:rsidP="00513832"/>
  </w:footnote>
  <w:footnote w:type="continuationSeparator" w:id="0">
    <w:p w14:paraId="2746DA8A" w14:textId="77777777" w:rsidR="003A0C03" w:rsidRDefault="003A0C03" w:rsidP="005A20E2">
      <w:pPr>
        <w:spacing w:after="0"/>
      </w:pPr>
      <w:r>
        <w:continuationSeparator/>
      </w:r>
    </w:p>
    <w:p w14:paraId="643A9D46" w14:textId="77777777" w:rsidR="003A0C03" w:rsidRDefault="003A0C03"/>
    <w:p w14:paraId="37B068A9" w14:textId="77777777" w:rsidR="003A0C03" w:rsidRDefault="003A0C03" w:rsidP="009B4773"/>
    <w:p w14:paraId="05ABFA42" w14:textId="77777777" w:rsidR="003A0C03" w:rsidRDefault="003A0C03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22759A" w14:textId="77777777" w:rsidR="00626840" w:rsidRDefault="00626840" w:rsidP="005A20E2">
    <w:pPr>
      <w:pStyle w:val="Header"/>
      <w:tabs>
        <w:tab w:val="right" w:pos="11057"/>
      </w:tabs>
      <w:ind w:left="-1134" w:right="-1085"/>
    </w:pPr>
    <w:r>
      <w:rPr>
        <w:noProof/>
      </w:rPr>
      <w:drawing>
        <wp:anchor distT="0" distB="0" distL="114300" distR="114300" simplePos="0" relativeHeight="251670528" behindDoc="1" locked="0" layoutInCell="1" allowOverlap="1" wp14:anchorId="71CF0E00" wp14:editId="2F58FC2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132320" cy="9427464"/>
          <wp:effectExtent l="0" t="0" r="0" b="2540"/>
          <wp:wrapNone/>
          <wp:docPr id="2" name="Picture 2" descr="Women with laptop and business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7008" t="5698" r="27787" b="24543"/>
                  <a:stretch/>
                </pic:blipFill>
                <pic:spPr bwMode="auto">
                  <a:xfrm>
                    <a:off x="0" y="0"/>
                    <a:ext cx="7132320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06517C" w14:textId="77777777" w:rsidR="00626840" w:rsidRDefault="0062684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73284" w14:textId="77777777" w:rsidR="00626840" w:rsidRDefault="00626840">
    <w:r>
      <w:rPr>
        <w:noProof/>
      </w:rPr>
      <w:drawing>
        <wp:anchor distT="0" distB="0" distL="114300" distR="114300" simplePos="0" relativeHeight="251675648" behindDoc="1" locked="0" layoutInCell="1" allowOverlap="1" wp14:anchorId="03CD47A6" wp14:editId="75424D9E">
          <wp:simplePos x="0" y="0"/>
          <wp:positionH relativeFrom="page">
            <wp:posOffset>347345</wp:posOffset>
          </wp:positionH>
          <wp:positionV relativeFrom="page">
            <wp:align>center</wp:align>
          </wp:positionV>
          <wp:extent cx="3300984" cy="9427464"/>
          <wp:effectExtent l="0" t="0" r="0" b="2540"/>
          <wp:wrapNone/>
          <wp:docPr id="3" name="Picture 3" descr="Women and some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7115" t="11270" r="35057" b="12436"/>
                  <a:stretch/>
                </pic:blipFill>
                <pic:spPr bwMode="auto">
                  <a:xfrm flipH="1">
                    <a:off x="0" y="0"/>
                    <a:ext cx="3300984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98A0C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A080F5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C1B270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BF2304"/>
    <w:multiLevelType w:val="hybridMultilevel"/>
    <w:tmpl w:val="1F5EC2DA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7"/>
  </w:num>
  <w:num w:numId="4">
    <w:abstractNumId w:val="26"/>
  </w:num>
  <w:num w:numId="5">
    <w:abstractNumId w:val="14"/>
  </w:num>
  <w:num w:numId="6">
    <w:abstractNumId w:val="8"/>
  </w:num>
  <w:num w:numId="7">
    <w:abstractNumId w:val="35"/>
  </w:num>
  <w:num w:numId="8">
    <w:abstractNumId w:val="13"/>
  </w:num>
  <w:num w:numId="9">
    <w:abstractNumId w:val="37"/>
  </w:num>
  <w:num w:numId="10">
    <w:abstractNumId w:val="32"/>
  </w:num>
  <w:num w:numId="11">
    <w:abstractNumId w:val="4"/>
  </w:num>
  <w:num w:numId="12">
    <w:abstractNumId w:val="11"/>
  </w:num>
  <w:num w:numId="13">
    <w:abstractNumId w:val="16"/>
  </w:num>
  <w:num w:numId="14">
    <w:abstractNumId w:val="25"/>
  </w:num>
  <w:num w:numId="15">
    <w:abstractNumId w:val="20"/>
  </w:num>
  <w:num w:numId="16">
    <w:abstractNumId w:val="7"/>
  </w:num>
  <w:num w:numId="17">
    <w:abstractNumId w:val="27"/>
  </w:num>
  <w:num w:numId="18">
    <w:abstractNumId w:val="38"/>
  </w:num>
  <w:num w:numId="19">
    <w:abstractNumId w:val="10"/>
  </w:num>
  <w:num w:numId="20">
    <w:abstractNumId w:val="30"/>
  </w:num>
  <w:num w:numId="21">
    <w:abstractNumId w:val="12"/>
  </w:num>
  <w:num w:numId="22">
    <w:abstractNumId w:val="22"/>
  </w:num>
  <w:num w:numId="23">
    <w:abstractNumId w:val="24"/>
  </w:num>
  <w:num w:numId="24">
    <w:abstractNumId w:val="19"/>
  </w:num>
  <w:num w:numId="25">
    <w:abstractNumId w:val="23"/>
  </w:num>
  <w:num w:numId="26">
    <w:abstractNumId w:val="9"/>
  </w:num>
  <w:num w:numId="27">
    <w:abstractNumId w:val="33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44"/>
    <w:rsid w:val="0000092E"/>
    <w:rsid w:val="00012A83"/>
    <w:rsid w:val="00017C3C"/>
    <w:rsid w:val="00021F2E"/>
    <w:rsid w:val="00023F87"/>
    <w:rsid w:val="00026EAE"/>
    <w:rsid w:val="0003123C"/>
    <w:rsid w:val="00032A10"/>
    <w:rsid w:val="00043FFE"/>
    <w:rsid w:val="00044074"/>
    <w:rsid w:val="0004430C"/>
    <w:rsid w:val="00066DE2"/>
    <w:rsid w:val="00077931"/>
    <w:rsid w:val="00083E30"/>
    <w:rsid w:val="00084E91"/>
    <w:rsid w:val="000900B6"/>
    <w:rsid w:val="000A649E"/>
    <w:rsid w:val="000A7626"/>
    <w:rsid w:val="000B5DA2"/>
    <w:rsid w:val="000C1C28"/>
    <w:rsid w:val="000C5872"/>
    <w:rsid w:val="000E0979"/>
    <w:rsid w:val="000E1544"/>
    <w:rsid w:val="001155CE"/>
    <w:rsid w:val="001225D9"/>
    <w:rsid w:val="00124370"/>
    <w:rsid w:val="00160392"/>
    <w:rsid w:val="001A5429"/>
    <w:rsid w:val="001B1DAF"/>
    <w:rsid w:val="001C7F44"/>
    <w:rsid w:val="001D1C22"/>
    <w:rsid w:val="001E11F1"/>
    <w:rsid w:val="001E1E58"/>
    <w:rsid w:val="00206719"/>
    <w:rsid w:val="00212B1B"/>
    <w:rsid w:val="0021693D"/>
    <w:rsid w:val="00240312"/>
    <w:rsid w:val="00247B17"/>
    <w:rsid w:val="00252E4A"/>
    <w:rsid w:val="002642A8"/>
    <w:rsid w:val="002A137B"/>
    <w:rsid w:val="002E1554"/>
    <w:rsid w:val="0031130D"/>
    <w:rsid w:val="00314A6F"/>
    <w:rsid w:val="00334394"/>
    <w:rsid w:val="00347AF5"/>
    <w:rsid w:val="00360F98"/>
    <w:rsid w:val="00362478"/>
    <w:rsid w:val="00374421"/>
    <w:rsid w:val="00385D4D"/>
    <w:rsid w:val="003A0C03"/>
    <w:rsid w:val="003B5758"/>
    <w:rsid w:val="003D04F0"/>
    <w:rsid w:val="003D59A7"/>
    <w:rsid w:val="003E78A7"/>
    <w:rsid w:val="003F0714"/>
    <w:rsid w:val="003F13B0"/>
    <w:rsid w:val="003F5F4A"/>
    <w:rsid w:val="00400698"/>
    <w:rsid w:val="00403423"/>
    <w:rsid w:val="004211AF"/>
    <w:rsid w:val="00423A18"/>
    <w:rsid w:val="004262DD"/>
    <w:rsid w:val="0042646F"/>
    <w:rsid w:val="00435096"/>
    <w:rsid w:val="00440BF7"/>
    <w:rsid w:val="004411FB"/>
    <w:rsid w:val="00443212"/>
    <w:rsid w:val="004567E6"/>
    <w:rsid w:val="00493EC0"/>
    <w:rsid w:val="00495909"/>
    <w:rsid w:val="004B5251"/>
    <w:rsid w:val="004C7B3E"/>
    <w:rsid w:val="004E3E44"/>
    <w:rsid w:val="00513832"/>
    <w:rsid w:val="00526C37"/>
    <w:rsid w:val="00533047"/>
    <w:rsid w:val="005660C6"/>
    <w:rsid w:val="00577B45"/>
    <w:rsid w:val="00582502"/>
    <w:rsid w:val="005919AF"/>
    <w:rsid w:val="005A20E2"/>
    <w:rsid w:val="005B5B61"/>
    <w:rsid w:val="005B6A1A"/>
    <w:rsid w:val="005D2146"/>
    <w:rsid w:val="005F6388"/>
    <w:rsid w:val="00614293"/>
    <w:rsid w:val="00626840"/>
    <w:rsid w:val="006329E1"/>
    <w:rsid w:val="00633E73"/>
    <w:rsid w:val="00655308"/>
    <w:rsid w:val="00664450"/>
    <w:rsid w:val="006936EB"/>
    <w:rsid w:val="006B2383"/>
    <w:rsid w:val="006D0144"/>
    <w:rsid w:val="006E221B"/>
    <w:rsid w:val="006E3FC8"/>
    <w:rsid w:val="006E523A"/>
    <w:rsid w:val="006F35BA"/>
    <w:rsid w:val="00707756"/>
    <w:rsid w:val="007157EF"/>
    <w:rsid w:val="0071636E"/>
    <w:rsid w:val="00730BAF"/>
    <w:rsid w:val="0073670F"/>
    <w:rsid w:val="00740FCE"/>
    <w:rsid w:val="00753E67"/>
    <w:rsid w:val="007B17C4"/>
    <w:rsid w:val="007B1DF3"/>
    <w:rsid w:val="007B1F5A"/>
    <w:rsid w:val="007B3AB6"/>
    <w:rsid w:val="007B5AFF"/>
    <w:rsid w:val="007C136F"/>
    <w:rsid w:val="007C5AF4"/>
    <w:rsid w:val="007D5767"/>
    <w:rsid w:val="007F793B"/>
    <w:rsid w:val="00810DF6"/>
    <w:rsid w:val="00813EC8"/>
    <w:rsid w:val="00817F8C"/>
    <w:rsid w:val="0083428B"/>
    <w:rsid w:val="00843874"/>
    <w:rsid w:val="0085492C"/>
    <w:rsid w:val="00876F99"/>
    <w:rsid w:val="00877A44"/>
    <w:rsid w:val="008820B3"/>
    <w:rsid w:val="00886169"/>
    <w:rsid w:val="008965F6"/>
    <w:rsid w:val="008A2B5E"/>
    <w:rsid w:val="008D0E65"/>
    <w:rsid w:val="008D3386"/>
    <w:rsid w:val="008D3518"/>
    <w:rsid w:val="008F704C"/>
    <w:rsid w:val="0090206C"/>
    <w:rsid w:val="00902998"/>
    <w:rsid w:val="00912C1B"/>
    <w:rsid w:val="0092125E"/>
    <w:rsid w:val="00924319"/>
    <w:rsid w:val="009367F4"/>
    <w:rsid w:val="00952A7A"/>
    <w:rsid w:val="00974BF8"/>
    <w:rsid w:val="009A3B33"/>
    <w:rsid w:val="009A45A0"/>
    <w:rsid w:val="009B35B5"/>
    <w:rsid w:val="009B4773"/>
    <w:rsid w:val="009C018F"/>
    <w:rsid w:val="009D2556"/>
    <w:rsid w:val="009E55E1"/>
    <w:rsid w:val="00A44EEF"/>
    <w:rsid w:val="00A630FD"/>
    <w:rsid w:val="00A74908"/>
    <w:rsid w:val="00A91213"/>
    <w:rsid w:val="00A960DC"/>
    <w:rsid w:val="00A9621B"/>
    <w:rsid w:val="00AA29B1"/>
    <w:rsid w:val="00AA66D7"/>
    <w:rsid w:val="00AB3E1F"/>
    <w:rsid w:val="00AC3653"/>
    <w:rsid w:val="00AE0241"/>
    <w:rsid w:val="00AE5008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A3E51"/>
    <w:rsid w:val="00BB02E6"/>
    <w:rsid w:val="00BC03CA"/>
    <w:rsid w:val="00BD0C60"/>
    <w:rsid w:val="00C12CCB"/>
    <w:rsid w:val="00C17BCF"/>
    <w:rsid w:val="00C3246A"/>
    <w:rsid w:val="00C65564"/>
    <w:rsid w:val="00C94DB5"/>
    <w:rsid w:val="00CA61D8"/>
    <w:rsid w:val="00CD1D98"/>
    <w:rsid w:val="00CF1267"/>
    <w:rsid w:val="00D13200"/>
    <w:rsid w:val="00D26769"/>
    <w:rsid w:val="00D27AF8"/>
    <w:rsid w:val="00D6543F"/>
    <w:rsid w:val="00D74E0C"/>
    <w:rsid w:val="00D86A0A"/>
    <w:rsid w:val="00D94688"/>
    <w:rsid w:val="00DB5A2E"/>
    <w:rsid w:val="00DC0528"/>
    <w:rsid w:val="00DC1104"/>
    <w:rsid w:val="00DC3A45"/>
    <w:rsid w:val="00DC7466"/>
    <w:rsid w:val="00DC7E1C"/>
    <w:rsid w:val="00DE65A2"/>
    <w:rsid w:val="00DF2DCC"/>
    <w:rsid w:val="00E01D0E"/>
    <w:rsid w:val="00E16215"/>
    <w:rsid w:val="00E31650"/>
    <w:rsid w:val="00E35169"/>
    <w:rsid w:val="00E404DF"/>
    <w:rsid w:val="00E53724"/>
    <w:rsid w:val="00E552C8"/>
    <w:rsid w:val="00E75006"/>
    <w:rsid w:val="00E757A0"/>
    <w:rsid w:val="00E84350"/>
    <w:rsid w:val="00E857E2"/>
    <w:rsid w:val="00E85863"/>
    <w:rsid w:val="00E91AE4"/>
    <w:rsid w:val="00EA431D"/>
    <w:rsid w:val="00EB47F9"/>
    <w:rsid w:val="00EC4BCD"/>
    <w:rsid w:val="00F273EA"/>
    <w:rsid w:val="00F33F5E"/>
    <w:rsid w:val="00F53A40"/>
    <w:rsid w:val="00F60840"/>
    <w:rsid w:val="00F75B86"/>
    <w:rsid w:val="00F77933"/>
    <w:rsid w:val="00F8411A"/>
    <w:rsid w:val="00FA0D95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CBB8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293"/>
  </w:style>
  <w:style w:type="paragraph" w:styleId="Heading1">
    <w:name w:val="heading 1"/>
    <w:basedOn w:val="Normal"/>
    <w:next w:val="Normal"/>
    <w:link w:val="Heading1Char"/>
    <w:uiPriority w:val="9"/>
    <w:qFormat/>
    <w:rsid w:val="00E404DF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B47F9"/>
    <w:pPr>
      <w:spacing w:before="0" w:after="0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813EC8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F5E"/>
    <w:pPr>
      <w:numPr>
        <w:ilvl w:val="1"/>
      </w:numPr>
      <w:spacing w:after="0"/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404DF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ListBullet">
    <w:name w:val="List Bullet"/>
    <w:basedOn w:val="Normal"/>
    <w:uiPriority w:val="99"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32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">
    <w:name w:val="Table Text"/>
    <w:basedOn w:val="Normal"/>
    <w:next w:val="Normal"/>
    <w:qFormat/>
    <w:rsid w:val="00810DF6"/>
    <w:pPr>
      <w:spacing w:before="0" w:after="0" w:line="240" w:lineRule="auto"/>
    </w:pPr>
    <w:rPr>
      <w:sz w:val="18"/>
    </w:rPr>
  </w:style>
  <w:style w:type="paragraph" w:customStyle="1" w:styleId="TableHeading">
    <w:name w:val="Table Heading"/>
    <w:basedOn w:val="Normal"/>
    <w:qFormat/>
    <w:rsid w:val="00DC3A45"/>
    <w:pPr>
      <w:spacing w:before="0" w:after="0" w:line="216" w:lineRule="auto"/>
      <w:ind w:left="85"/>
    </w:pPr>
    <w:rPr>
      <w:b/>
      <w:color w:val="FFFFFF" w:themeColor="background1"/>
      <w:sz w:val="18"/>
      <w:szCs w:val="18"/>
    </w:rPr>
  </w:style>
  <w:style w:type="paragraph" w:customStyle="1" w:styleId="Header2">
    <w:name w:val="Header2"/>
    <w:basedOn w:val="Normal"/>
    <w:next w:val="Normal"/>
    <w:link w:val="Header2Char"/>
    <w:qFormat/>
    <w:rsid w:val="00BA3E51"/>
    <w:pPr>
      <w:spacing w:before="0" w:after="0"/>
    </w:pPr>
    <w:rPr>
      <w:i/>
    </w:rPr>
  </w:style>
  <w:style w:type="paragraph" w:customStyle="1" w:styleId="Tabletotal">
    <w:name w:val="Table total"/>
    <w:basedOn w:val="Normal"/>
    <w:next w:val="Normal"/>
    <w:link w:val="TabletotalChar"/>
    <w:qFormat/>
    <w:rsid w:val="004211AF"/>
    <w:pPr>
      <w:spacing w:before="0" w:after="0"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character" w:customStyle="1" w:styleId="Header2Char">
    <w:name w:val="Header2 Char"/>
    <w:basedOn w:val="DefaultParagraphFont"/>
    <w:link w:val="Header2"/>
    <w:rsid w:val="00BA3E51"/>
    <w:rPr>
      <w:i/>
    </w:rPr>
  </w:style>
  <w:style w:type="character" w:customStyle="1" w:styleId="TabletotalChar">
    <w:name w:val="Table total Char"/>
    <w:basedOn w:val="DefaultParagraphFont"/>
    <w:link w:val="Tabletotal"/>
    <w:rsid w:val="004211AF"/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paragraph" w:customStyle="1" w:styleId="TableTextright">
    <w:name w:val="Table Text right"/>
    <w:basedOn w:val="Normal"/>
    <w:next w:val="Normal"/>
    <w:link w:val="TableTextrightChar"/>
    <w:qFormat/>
    <w:rsid w:val="00810DF6"/>
    <w:pPr>
      <w:spacing w:before="0" w:after="0" w:line="240" w:lineRule="auto"/>
      <w:jc w:val="right"/>
    </w:pPr>
    <w:rPr>
      <w:sz w:val="18"/>
    </w:rPr>
  </w:style>
  <w:style w:type="paragraph" w:customStyle="1" w:styleId="TableTextbold">
    <w:name w:val="Table Text bold"/>
    <w:basedOn w:val="Normal"/>
    <w:next w:val="Normal"/>
    <w:link w:val="TableTextboldChar"/>
    <w:qFormat/>
    <w:rsid w:val="009C018F"/>
    <w:pPr>
      <w:spacing w:before="0" w:after="0" w:line="240" w:lineRule="auto"/>
    </w:pPr>
    <w:rPr>
      <w:b/>
      <w:sz w:val="18"/>
    </w:rPr>
  </w:style>
  <w:style w:type="character" w:customStyle="1" w:styleId="TableTextrightChar">
    <w:name w:val="Table Text right Char"/>
    <w:basedOn w:val="DefaultParagraphFont"/>
    <w:link w:val="TableTextright"/>
    <w:rsid w:val="00810DF6"/>
    <w:rPr>
      <w:sz w:val="18"/>
    </w:rPr>
  </w:style>
  <w:style w:type="character" w:customStyle="1" w:styleId="TableTextboldChar">
    <w:name w:val="Table Text bold Char"/>
    <w:basedOn w:val="DefaultParagraphFont"/>
    <w:link w:val="TableTextbold"/>
    <w:rsid w:val="009C018F"/>
    <w:rPr>
      <w:b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E22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mailto:Syed@australiancollege.edu.au" TargetMode="Externa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y\AppData\Roaming\Microsoft\Templates\Home%20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11C61CECC834937A0450E00011B88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A1A038-5127-4CEB-8B62-53B2650C9E08}"/>
      </w:docPartPr>
      <w:docPartBody>
        <w:p w:rsidR="00CE5930" w:rsidRDefault="008968E1">
          <w:pPr>
            <w:pStyle w:val="411C61CECC834937A0450E00011B886C"/>
          </w:pPr>
          <w:r w:rsidRPr="00614293">
            <w:t>HOME BASED</w:t>
          </w:r>
        </w:p>
      </w:docPartBody>
    </w:docPart>
    <w:docPart>
      <w:docPartPr>
        <w:name w:val="59F1C97DF0614434A13EC594529F28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DBBA7-60CE-45A6-838E-119CC63E284C}"/>
      </w:docPartPr>
      <w:docPartBody>
        <w:p w:rsidR="00CE5930" w:rsidRDefault="008968E1">
          <w:pPr>
            <w:pStyle w:val="59F1C97DF0614434A13EC594529F28D8"/>
          </w:pPr>
          <w:r w:rsidRPr="00614293">
            <w:rPr>
              <w:rStyle w:val="TitleChar"/>
              <w:b w:val="0"/>
            </w:rPr>
            <w:t>PROFESSIONAL SERVICES</w:t>
          </w:r>
        </w:p>
      </w:docPartBody>
    </w:docPart>
    <w:docPart>
      <w:docPartPr>
        <w:name w:val="BC03D3809E0840F58452F7FF77B1CF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4AD7F6-83D5-4CCB-AE5C-A09FC86B137D}"/>
      </w:docPartPr>
      <w:docPartBody>
        <w:p w:rsidR="00CE5930" w:rsidRDefault="008968E1">
          <w:pPr>
            <w:pStyle w:val="BC03D3809E0840F58452F7FF77B1CF1A"/>
          </w:pPr>
          <w:r w:rsidRPr="00614293">
            <w:t>Business Plan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8E1"/>
    <w:rsid w:val="008968E1"/>
    <w:rsid w:val="00CE5930"/>
    <w:rsid w:val="00EC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11C61CECC834937A0450E00011B886C">
    <w:name w:val="411C61CECC834937A0450E00011B886C"/>
  </w:style>
  <w:style w:type="paragraph" w:styleId="Title">
    <w:name w:val="Title"/>
    <w:basedOn w:val="Normal"/>
    <w:next w:val="Normal"/>
    <w:link w:val="TitleChar"/>
    <w:uiPriority w:val="10"/>
    <w:qFormat/>
    <w:pPr>
      <w:spacing w:before="120"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n-US" w:eastAsia="en-US"/>
    </w:rPr>
  </w:style>
  <w:style w:type="paragraph" w:customStyle="1" w:styleId="59F1C97DF0614434A13EC594529F28D8">
    <w:name w:val="59F1C97DF0614434A13EC594529F28D8"/>
  </w:style>
  <w:style w:type="paragraph" w:customStyle="1" w:styleId="BC03D3809E0840F58452F7FF77B1CF1A">
    <w:name w:val="BC03D3809E0840F58452F7FF77B1CF1A"/>
  </w:style>
  <w:style w:type="paragraph" w:customStyle="1" w:styleId="24A89ADC9D0C439EA9D69693E8593618">
    <w:name w:val="24A89ADC9D0C439EA9D69693E8593618"/>
  </w:style>
  <w:style w:type="paragraph" w:customStyle="1" w:styleId="4E939EEEA7524953A9CCB267B20ADFB1">
    <w:name w:val="4E939EEEA7524953A9CCB267B20ADFB1"/>
  </w:style>
  <w:style w:type="paragraph" w:styleId="ListBullet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customStyle="1" w:styleId="A88B2B28078445AFB9F605BD7C7778E1">
    <w:name w:val="A88B2B28078445AFB9F605BD7C7778E1"/>
  </w:style>
  <w:style w:type="paragraph" w:customStyle="1" w:styleId="BD17024E49E546BAB299E081206EAB08">
    <w:name w:val="BD17024E49E546BAB299E081206EAB08"/>
  </w:style>
  <w:style w:type="paragraph" w:customStyle="1" w:styleId="FEB96A431B6E4217A9CC2856710D661E">
    <w:name w:val="FEB96A431B6E4217A9CC2856710D661E"/>
  </w:style>
  <w:style w:type="paragraph" w:styleId="ListNumber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customStyle="1" w:styleId="D76E7D6835B44834AE991B06319E1E1E">
    <w:name w:val="D76E7D6835B44834AE991B06319E1E1E"/>
  </w:style>
  <w:style w:type="paragraph" w:customStyle="1" w:styleId="B2199ACE68964F8D93FE442F3E0FBEF6">
    <w:name w:val="B2199ACE68964F8D93FE442F3E0FBEF6"/>
  </w:style>
  <w:style w:type="paragraph" w:customStyle="1" w:styleId="592A55ACC926407D9C3D5CCDF162D983">
    <w:name w:val="592A55ACC926407D9C3D5CCDF162D983"/>
  </w:style>
  <w:style w:type="character" w:customStyle="1" w:styleId="Bold">
    <w:name w:val="Bold"/>
    <w:uiPriority w:val="1"/>
    <w:qFormat/>
    <w:rPr>
      <w:b/>
      <w:bCs/>
    </w:rPr>
  </w:style>
  <w:style w:type="paragraph" w:customStyle="1" w:styleId="85AB155A616D430AB13651949947BBA3">
    <w:name w:val="85AB155A616D430AB13651949947BBA3"/>
  </w:style>
  <w:style w:type="paragraph" w:customStyle="1" w:styleId="A5D55C47842A46CB8F3F599EB3F4FA69">
    <w:name w:val="A5D55C47842A46CB8F3F599EB3F4FA69"/>
  </w:style>
  <w:style w:type="paragraph" w:customStyle="1" w:styleId="C19897D8F58B4C98A2935C9023A5CB75">
    <w:name w:val="C19897D8F58B4C98A2935C9023A5CB75"/>
  </w:style>
  <w:style w:type="paragraph" w:customStyle="1" w:styleId="E4FA330D6A1648D09ECFE96D7FFE86F6">
    <w:name w:val="E4FA330D6A1648D09ECFE96D7FFE86F6"/>
  </w:style>
  <w:style w:type="paragraph" w:customStyle="1" w:styleId="723E0CCB1C9947EE8F12119639CC97EA">
    <w:name w:val="723E0CCB1C9947EE8F12119639CC97EA"/>
  </w:style>
  <w:style w:type="paragraph" w:customStyle="1" w:styleId="CD84BB235EFA4540B752D9224EB14458">
    <w:name w:val="CD84BB235EFA4540B752D9224EB14458"/>
  </w:style>
  <w:style w:type="paragraph" w:customStyle="1" w:styleId="E676AF0AECAC45D8AB7AD8C39616111E">
    <w:name w:val="E676AF0AECAC45D8AB7AD8C39616111E"/>
  </w:style>
  <w:style w:type="paragraph" w:customStyle="1" w:styleId="0A1EA18650C748FB9290815A39BBC55D">
    <w:name w:val="0A1EA18650C748FB9290815A39BBC55D"/>
  </w:style>
  <w:style w:type="paragraph" w:customStyle="1" w:styleId="91424E65E67E4E649027E2C279B9F108">
    <w:name w:val="91424E65E67E4E649027E2C279B9F108"/>
  </w:style>
  <w:style w:type="paragraph" w:customStyle="1" w:styleId="56C4A15A837742CD89A7B2B078325C83">
    <w:name w:val="56C4A15A837742CD89A7B2B078325C83"/>
  </w:style>
  <w:style w:type="paragraph" w:customStyle="1" w:styleId="ED78F55FD0DC40C993DA65A2DF2E6988">
    <w:name w:val="ED78F55FD0DC40C993DA65A2DF2E6988"/>
  </w:style>
  <w:style w:type="paragraph" w:customStyle="1" w:styleId="E42F41D85D944D8BB47922B743EA1148">
    <w:name w:val="E42F41D85D944D8BB47922B743EA1148"/>
  </w:style>
  <w:style w:type="paragraph" w:customStyle="1" w:styleId="B6F657662B06453591FA66BA356D9963">
    <w:name w:val="B6F657662B06453591FA66BA356D9963"/>
  </w:style>
  <w:style w:type="paragraph" w:customStyle="1" w:styleId="C6DF31650BD24E5FAFE1DC9101F4166A">
    <w:name w:val="C6DF31650BD24E5FAFE1DC9101F4166A"/>
  </w:style>
  <w:style w:type="paragraph" w:customStyle="1" w:styleId="209E1B70A14C4BBFA98816656FE68EA0">
    <w:name w:val="209E1B70A14C4BBFA98816656FE68EA0"/>
  </w:style>
  <w:style w:type="paragraph" w:customStyle="1" w:styleId="A2D0F79A1DC945ED986406E2968541EF">
    <w:name w:val="A2D0F79A1DC945ED986406E2968541EF"/>
  </w:style>
  <w:style w:type="paragraph" w:customStyle="1" w:styleId="E98E11FC2E384A98863FE6564AD7E517">
    <w:name w:val="E98E11FC2E384A98863FE6564AD7E517"/>
  </w:style>
  <w:style w:type="paragraph" w:customStyle="1" w:styleId="D8BC1724B7DC41588072FC388F2309BE">
    <w:name w:val="D8BC1724B7DC41588072FC388F2309BE"/>
  </w:style>
  <w:style w:type="paragraph" w:customStyle="1" w:styleId="B7DE3D4CF58644C1975FF7CB1A242219">
    <w:name w:val="B7DE3D4CF58644C1975FF7CB1A242219"/>
  </w:style>
  <w:style w:type="paragraph" w:customStyle="1" w:styleId="716BF06448F74EFDA565E73718B7CF83">
    <w:name w:val="716BF06448F74EFDA565E73718B7CF83"/>
  </w:style>
  <w:style w:type="paragraph" w:customStyle="1" w:styleId="32D83DD215874877AE5E44F788C6B151">
    <w:name w:val="32D83DD215874877AE5E44F788C6B151"/>
  </w:style>
  <w:style w:type="paragraph" w:customStyle="1" w:styleId="130B0085814B478AB20FA7487396983B">
    <w:name w:val="130B0085814B478AB20FA7487396983B"/>
  </w:style>
  <w:style w:type="paragraph" w:customStyle="1" w:styleId="0173315667824D09B3AD8221F157E156">
    <w:name w:val="0173315667824D09B3AD8221F157E156"/>
  </w:style>
  <w:style w:type="paragraph" w:customStyle="1" w:styleId="59A65CCD7D14497D86A85CA2834D004A">
    <w:name w:val="59A65CCD7D14497D86A85CA2834D004A"/>
  </w:style>
  <w:style w:type="paragraph" w:customStyle="1" w:styleId="54E61C9C8A124332BB0CF7C0E85E8076">
    <w:name w:val="54E61C9C8A124332BB0CF7C0E85E8076"/>
  </w:style>
  <w:style w:type="paragraph" w:customStyle="1" w:styleId="C8B67384DE77457CABEE3F8A97403148">
    <w:name w:val="C8B67384DE77457CABEE3F8A97403148"/>
  </w:style>
  <w:style w:type="paragraph" w:customStyle="1" w:styleId="C1F0EA3C1066428B8DD01B094C9FD370">
    <w:name w:val="C1F0EA3C1066428B8DD01B094C9FD370"/>
  </w:style>
  <w:style w:type="paragraph" w:customStyle="1" w:styleId="B4340FD5C0A2417A964CBD33D34F9DFF">
    <w:name w:val="B4340FD5C0A2417A964CBD33D34F9DFF"/>
  </w:style>
  <w:style w:type="paragraph" w:customStyle="1" w:styleId="526B70A266614C8FAEDE0790ABC3ECDD">
    <w:name w:val="526B70A266614C8FAEDE0790ABC3ECDD"/>
  </w:style>
  <w:style w:type="paragraph" w:customStyle="1" w:styleId="7DAB628F48634B3D88B509640227ABFA">
    <w:name w:val="7DAB628F48634B3D88B509640227ABFA"/>
  </w:style>
  <w:style w:type="paragraph" w:customStyle="1" w:styleId="D2B9FBD24EFF4612BCAABFE81A7B6450">
    <w:name w:val="D2B9FBD24EFF4612BCAABFE81A7B6450"/>
  </w:style>
  <w:style w:type="paragraph" w:customStyle="1" w:styleId="D16715717BCB4BAA89FDA4B4BC77D58D">
    <w:name w:val="D16715717BCB4BAA89FDA4B4BC77D58D"/>
  </w:style>
  <w:style w:type="paragraph" w:customStyle="1" w:styleId="8C86CB3ADEB44F71AF3306FE795B3D49">
    <w:name w:val="8C86CB3ADEB44F71AF3306FE795B3D49"/>
  </w:style>
  <w:style w:type="paragraph" w:customStyle="1" w:styleId="DA8B3B58EF4C461299F0556A2EE5DB92">
    <w:name w:val="DA8B3B58EF4C461299F0556A2EE5DB92"/>
  </w:style>
  <w:style w:type="paragraph" w:customStyle="1" w:styleId="0A92C3F44F3A415C8708CEC09F26189C">
    <w:name w:val="0A92C3F44F3A415C8708CEC09F26189C"/>
  </w:style>
  <w:style w:type="paragraph" w:customStyle="1" w:styleId="F23189AA4D6B4AE585FA23C3B466DBB8">
    <w:name w:val="F23189AA4D6B4AE585FA23C3B466DBB8"/>
  </w:style>
  <w:style w:type="paragraph" w:customStyle="1" w:styleId="27C7FD56DF264344AF9D356E90E32C6D">
    <w:name w:val="27C7FD56DF264344AF9D356E90E32C6D"/>
  </w:style>
  <w:style w:type="paragraph" w:customStyle="1" w:styleId="DCA1332D32A347C497B9689F2E642F15">
    <w:name w:val="DCA1332D32A347C497B9689F2E642F15"/>
  </w:style>
  <w:style w:type="paragraph" w:customStyle="1" w:styleId="3DD8124056FC4FBB81C473978832C2CB">
    <w:name w:val="3DD8124056FC4FBB81C473978832C2CB"/>
  </w:style>
  <w:style w:type="paragraph" w:customStyle="1" w:styleId="BD73EFC91AE644D5BE6E8B1508F2562D">
    <w:name w:val="BD73EFC91AE644D5BE6E8B1508F2562D"/>
  </w:style>
  <w:style w:type="paragraph" w:customStyle="1" w:styleId="B7531562C80F4CED925DA54A046B6FBA">
    <w:name w:val="B7531562C80F4CED925DA54A046B6FBA"/>
  </w:style>
  <w:style w:type="paragraph" w:customStyle="1" w:styleId="BC4C3D07221240C1962DA938359904C2">
    <w:name w:val="BC4C3D07221240C1962DA938359904C2"/>
  </w:style>
  <w:style w:type="paragraph" w:customStyle="1" w:styleId="3543706ADD4E49B78CF08B71EB4D6FB0">
    <w:name w:val="3543706ADD4E49B78CF08B71EB4D6FB0"/>
  </w:style>
  <w:style w:type="paragraph" w:customStyle="1" w:styleId="42E0DDB9E53B48FAA5B58114437EE6F5">
    <w:name w:val="42E0DDB9E53B48FAA5B58114437EE6F5"/>
  </w:style>
  <w:style w:type="paragraph" w:customStyle="1" w:styleId="09CE3E99E7CE441C975EA6C827C46ECE">
    <w:name w:val="09CE3E99E7CE441C975EA6C827C46ECE"/>
  </w:style>
  <w:style w:type="paragraph" w:customStyle="1" w:styleId="020A05A1A94B427F9BCAFF4BEC783497">
    <w:name w:val="020A05A1A94B427F9BCAFF4BEC783497"/>
  </w:style>
  <w:style w:type="paragraph" w:customStyle="1" w:styleId="AA60ED7B1C4B45829F643EADE1A4DC8F">
    <w:name w:val="AA60ED7B1C4B45829F643EADE1A4DC8F"/>
  </w:style>
  <w:style w:type="paragraph" w:customStyle="1" w:styleId="0744730600D140CFAA2C0C11553615F2">
    <w:name w:val="0744730600D140CFAA2C0C11553615F2"/>
  </w:style>
  <w:style w:type="paragraph" w:customStyle="1" w:styleId="9FAD631CC3024E76A210FC2914B8C597">
    <w:name w:val="9FAD631CC3024E76A210FC2914B8C597"/>
  </w:style>
  <w:style w:type="paragraph" w:customStyle="1" w:styleId="CCAE958B561045CDA5FF636A220D6129">
    <w:name w:val="CCAE958B561045CDA5FF636A220D6129"/>
  </w:style>
  <w:style w:type="paragraph" w:customStyle="1" w:styleId="D4F8B4A48BB3484BAC73CF5D962EBC4C">
    <w:name w:val="D4F8B4A48BB3484BAC73CF5D962EBC4C"/>
  </w:style>
  <w:style w:type="paragraph" w:customStyle="1" w:styleId="D3E5D57F501541BD9A8F0C57BDF6553C">
    <w:name w:val="D3E5D57F501541BD9A8F0C57BDF6553C"/>
  </w:style>
  <w:style w:type="paragraph" w:customStyle="1" w:styleId="6EECF23DF1BE48CF81E48D7C483572EA">
    <w:name w:val="6EECF23DF1BE48CF81E48D7C483572EA"/>
  </w:style>
  <w:style w:type="paragraph" w:customStyle="1" w:styleId="D34BEF1E181D4A13B14790951D52A695">
    <w:name w:val="D34BEF1E181D4A13B14790951D52A695"/>
  </w:style>
  <w:style w:type="paragraph" w:customStyle="1" w:styleId="Graphbullet">
    <w:name w:val="Graph bullet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5E7E52F6433644A3BAAEEE3B4C83D354">
    <w:name w:val="5E7E52F6433644A3BAAEEE3B4C83D354"/>
  </w:style>
  <w:style w:type="paragraph" w:customStyle="1" w:styleId="50A22FA4791844D1A0A90AC728EFCEC7">
    <w:name w:val="50A22FA4791844D1A0A90AC728EFCEC7"/>
  </w:style>
  <w:style w:type="paragraph" w:customStyle="1" w:styleId="Graphbullet2">
    <w:name w:val="Graph bullet 2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7ACC045B724D44D6BD33A621FC6BE573">
    <w:name w:val="7ACC045B724D44D6BD33A621FC6BE573"/>
  </w:style>
  <w:style w:type="paragraph" w:customStyle="1" w:styleId="ED711C696B6C494691DB193123100AC6">
    <w:name w:val="ED711C696B6C494691DB193123100AC6"/>
  </w:style>
  <w:style w:type="paragraph" w:customStyle="1" w:styleId="Graphbullet3">
    <w:name w:val="Graph bullet 3"/>
    <w:basedOn w:val="Normal"/>
    <w:qFormat/>
    <w:pPr>
      <w:numPr>
        <w:numId w:val="5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0B2C76F6B5B34B57A51B5F153480513C">
    <w:name w:val="0B2C76F6B5B34B57A51B5F153480513C"/>
  </w:style>
  <w:style w:type="paragraph" w:customStyle="1" w:styleId="B45C02BAE989497A9287EE9DB9B67F31">
    <w:name w:val="B45C02BAE989497A9287EE9DB9B67F31"/>
  </w:style>
  <w:style w:type="paragraph" w:customStyle="1" w:styleId="Graphbullet4">
    <w:name w:val="Graph bullet 4"/>
    <w:basedOn w:val="Normal"/>
    <w:qFormat/>
    <w:pPr>
      <w:numPr>
        <w:numId w:val="6"/>
      </w:numPr>
      <w:spacing w:after="0" w:line="240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18C59715D60C4159A9BF81204519166F">
    <w:name w:val="18C59715D60C4159A9BF81204519166F"/>
  </w:style>
  <w:style w:type="paragraph" w:customStyle="1" w:styleId="ACCA7286350B4492A9DE5522C0B118AD">
    <w:name w:val="ACCA7286350B4492A9DE5522C0B118AD"/>
  </w:style>
  <w:style w:type="paragraph" w:customStyle="1" w:styleId="D6D5C832A535428FA3988916B71141EF">
    <w:name w:val="D6D5C832A535428FA3988916B71141EF"/>
  </w:style>
  <w:style w:type="paragraph" w:customStyle="1" w:styleId="BC2AA775C2A94A5F951BCF2F11733A47">
    <w:name w:val="BC2AA775C2A94A5F951BCF2F11733A47"/>
  </w:style>
  <w:style w:type="paragraph" w:customStyle="1" w:styleId="1D2664B052794103BC0A1FC76007EBF4">
    <w:name w:val="1D2664B052794103BC0A1FC76007EBF4"/>
  </w:style>
  <w:style w:type="paragraph" w:customStyle="1" w:styleId="9B4F3144BBEC477A9C8118F11BE8A9D0">
    <w:name w:val="9B4F3144BBEC477A9C8118F11BE8A9D0"/>
  </w:style>
  <w:style w:type="paragraph" w:customStyle="1" w:styleId="C58D01820A8A44CB8BF513FEAF513153">
    <w:name w:val="C58D01820A8A44CB8BF513FEAF513153"/>
  </w:style>
  <w:style w:type="paragraph" w:customStyle="1" w:styleId="DB037E10064C46319B0993F0AE87F8E0">
    <w:name w:val="DB037E10064C46319B0993F0AE87F8E0"/>
  </w:style>
  <w:style w:type="paragraph" w:customStyle="1" w:styleId="0684158852E349E09D13E5548489C569">
    <w:name w:val="0684158852E349E09D13E5548489C569"/>
  </w:style>
  <w:style w:type="paragraph" w:customStyle="1" w:styleId="2F74183CDEE14F5799932E86ECDA93F8">
    <w:name w:val="2F74183CDEE14F5799932E86ECDA93F8"/>
  </w:style>
  <w:style w:type="paragraph" w:customStyle="1" w:styleId="15D576016C1C4B2C855551172A910C8F">
    <w:name w:val="15D576016C1C4B2C855551172A910C8F"/>
  </w:style>
  <w:style w:type="paragraph" w:customStyle="1" w:styleId="1477C04B3D3D4499B137D39E551A4A3E">
    <w:name w:val="1477C04B3D3D4499B137D39E551A4A3E"/>
  </w:style>
  <w:style w:type="paragraph" w:customStyle="1" w:styleId="15D6C21A81034F5ABB53F1C2ECED9CE5">
    <w:name w:val="15D6C21A81034F5ABB53F1C2ECED9CE5"/>
  </w:style>
  <w:style w:type="paragraph" w:customStyle="1" w:styleId="15E74DC34B50456DAA9D02E88BB2B493">
    <w:name w:val="15E74DC34B50456DAA9D02E88BB2B493"/>
  </w:style>
  <w:style w:type="paragraph" w:customStyle="1" w:styleId="5CF0B1021AB94481AB500F1001216045">
    <w:name w:val="5CF0B1021AB94481AB500F1001216045"/>
  </w:style>
  <w:style w:type="paragraph" w:customStyle="1" w:styleId="AA4D1BC348E64191AF2ACFDB3BC4876A">
    <w:name w:val="AA4D1BC348E64191AF2ACFDB3BC4876A"/>
  </w:style>
  <w:style w:type="paragraph" w:customStyle="1" w:styleId="EF78FAA72E33480EA2C0BCD158543A06">
    <w:name w:val="EF78FAA72E33480EA2C0BCD158543A06"/>
  </w:style>
  <w:style w:type="paragraph" w:customStyle="1" w:styleId="F83383F07ABC426F852A595D3DC3C704">
    <w:name w:val="F83383F07ABC426F852A595D3DC3C704"/>
  </w:style>
  <w:style w:type="paragraph" w:customStyle="1" w:styleId="3E2E5285E85D4324B88E8E2A635099C3">
    <w:name w:val="3E2E5285E85D4324B88E8E2A635099C3"/>
  </w:style>
  <w:style w:type="paragraph" w:customStyle="1" w:styleId="316C41E41E7143618468CED6DBE497F2">
    <w:name w:val="316C41E41E7143618468CED6DBE497F2"/>
  </w:style>
  <w:style w:type="paragraph" w:customStyle="1" w:styleId="A8995BD0E98546A58E46AEA84FB05190">
    <w:name w:val="A8995BD0E98546A58E46AEA84FB05190"/>
  </w:style>
  <w:style w:type="paragraph" w:styleId="ListBullet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customStyle="1" w:styleId="72E74E80C1DD494EA12AE067238C2024">
    <w:name w:val="72E74E80C1DD494EA12AE067238C2024"/>
  </w:style>
  <w:style w:type="paragraph" w:customStyle="1" w:styleId="3910FB2F25AF4ED4853B4E1551E9F26E">
    <w:name w:val="3910FB2F25AF4ED4853B4E1551E9F26E"/>
  </w:style>
  <w:style w:type="paragraph" w:customStyle="1" w:styleId="927B893C8DDA43049E26CB31DA5C7D18">
    <w:name w:val="927B893C8DDA43049E26CB31DA5C7D18"/>
  </w:style>
  <w:style w:type="paragraph" w:customStyle="1" w:styleId="3BA2E69B68B840C89EDB4F9A36C14EE6">
    <w:name w:val="3BA2E69B68B840C89EDB4F9A36C14EE6"/>
  </w:style>
  <w:style w:type="paragraph" w:customStyle="1" w:styleId="447136EB68B2457586BF2B1AD1366DAB">
    <w:name w:val="447136EB68B2457586BF2B1AD1366DAB"/>
  </w:style>
  <w:style w:type="paragraph" w:customStyle="1" w:styleId="2FE8B27AD2F1454FBEB79100CE23318E">
    <w:name w:val="2FE8B27AD2F1454FBEB79100CE23318E"/>
  </w:style>
  <w:style w:type="paragraph" w:customStyle="1" w:styleId="68B3A8B7A76E4A4EAE313AFBC0F13DE7">
    <w:name w:val="68B3A8B7A76E4A4EAE313AFBC0F13DE7"/>
  </w:style>
  <w:style w:type="paragraph" w:customStyle="1" w:styleId="1BEA265A37EF4590954C8FE9306B415D">
    <w:name w:val="1BEA265A37EF4590954C8FE9306B415D"/>
  </w:style>
  <w:style w:type="paragraph" w:customStyle="1" w:styleId="4D131D4F744B476DA930AA501700193C">
    <w:name w:val="4D131D4F744B476DA930AA501700193C"/>
  </w:style>
  <w:style w:type="paragraph" w:customStyle="1" w:styleId="996B356F580E464AB33AF3A58CB13BBE">
    <w:name w:val="996B356F580E464AB33AF3A58CB13BBE"/>
  </w:style>
  <w:style w:type="paragraph" w:customStyle="1" w:styleId="7ACF6937E2B243D599FABC4E688A0A05">
    <w:name w:val="7ACF6937E2B243D599FABC4E688A0A05"/>
  </w:style>
  <w:style w:type="paragraph" w:customStyle="1" w:styleId="95FF75D9C15C49B6840967EC45EF3657">
    <w:name w:val="95FF75D9C15C49B6840967EC45EF3657"/>
  </w:style>
  <w:style w:type="paragraph" w:customStyle="1" w:styleId="BBF152AA4F9D4DC381D4AE578C81862F">
    <w:name w:val="BBF152AA4F9D4DC381D4AE578C81862F"/>
  </w:style>
  <w:style w:type="paragraph" w:customStyle="1" w:styleId="AD5ADEFFCC5A4273A5F210450199B7FD">
    <w:name w:val="AD5ADEFFCC5A4273A5F210450199B7FD"/>
  </w:style>
  <w:style w:type="paragraph" w:customStyle="1" w:styleId="5438D12CE5564D3E8424F11A9F8202C9">
    <w:name w:val="5438D12CE5564D3E8424F11A9F8202C9"/>
  </w:style>
  <w:style w:type="paragraph" w:customStyle="1" w:styleId="1D643BD242E64C7AA0FC5D4DF1C335DC">
    <w:name w:val="1D643BD242E64C7AA0FC5D4DF1C335DC"/>
  </w:style>
  <w:style w:type="paragraph" w:customStyle="1" w:styleId="0D0CDB70939440F3B8A2DAEF2EA6EE5D">
    <w:name w:val="0D0CDB70939440F3B8A2DAEF2EA6EE5D"/>
  </w:style>
  <w:style w:type="paragraph" w:customStyle="1" w:styleId="221DA4606298441685249698FFED9292">
    <w:name w:val="221DA4606298441685249698FFED9292"/>
  </w:style>
  <w:style w:type="paragraph" w:customStyle="1" w:styleId="FD12F446C79F469A90930DDD0FFFF85A">
    <w:name w:val="FD12F446C79F469A90930DDD0FFFF85A"/>
  </w:style>
  <w:style w:type="paragraph" w:customStyle="1" w:styleId="B413C0BC9699448BBCEE85704FA19D66">
    <w:name w:val="B413C0BC9699448BBCEE85704FA19D66"/>
  </w:style>
  <w:style w:type="paragraph" w:customStyle="1" w:styleId="37115B8CA92F47F0872F97885BE477E0">
    <w:name w:val="37115B8CA92F47F0872F97885BE477E0"/>
  </w:style>
  <w:style w:type="paragraph" w:customStyle="1" w:styleId="341257DAC8CD42ADA63B5683255E6E7B">
    <w:name w:val="341257DAC8CD42ADA63B5683255E6E7B"/>
  </w:style>
  <w:style w:type="paragraph" w:customStyle="1" w:styleId="8B8CA4C775354281934D6BAFC5E7B9E5">
    <w:name w:val="8B8CA4C775354281934D6BAFC5E7B9E5"/>
  </w:style>
  <w:style w:type="paragraph" w:customStyle="1" w:styleId="F9643757BB6C43F9BC3585BA08222F60">
    <w:name w:val="F9643757BB6C43F9BC3585BA08222F60"/>
  </w:style>
  <w:style w:type="paragraph" w:customStyle="1" w:styleId="C4971516F42D4DC59B616A1466CD4CFE">
    <w:name w:val="C4971516F42D4DC59B616A1466CD4CFE"/>
  </w:style>
  <w:style w:type="paragraph" w:customStyle="1" w:styleId="9CC1610145F24862A22E4A385B4B35EF">
    <w:name w:val="9CC1610145F24862A22E4A385B4B35EF"/>
  </w:style>
  <w:style w:type="paragraph" w:customStyle="1" w:styleId="F7290133A14348648E9EBF5B787A982C">
    <w:name w:val="F7290133A14348648E9EBF5B787A982C"/>
  </w:style>
  <w:style w:type="paragraph" w:customStyle="1" w:styleId="8BE27AF3E8B149EDB8BE3DEC52D87E60">
    <w:name w:val="8BE27AF3E8B149EDB8BE3DEC52D87E60"/>
  </w:style>
  <w:style w:type="paragraph" w:customStyle="1" w:styleId="06A203726EF8409D8144568CD9DAE009">
    <w:name w:val="06A203726EF8409D8144568CD9DAE009"/>
  </w:style>
  <w:style w:type="paragraph" w:customStyle="1" w:styleId="8E91C2238AB9475A8C06E2AB9D45E3F6">
    <w:name w:val="8E91C2238AB9475A8C06E2AB9D45E3F6"/>
  </w:style>
  <w:style w:type="paragraph" w:customStyle="1" w:styleId="A545E365AD764D61AD14A6197D4668D4">
    <w:name w:val="A545E365AD764D61AD14A6197D4668D4"/>
  </w:style>
  <w:style w:type="paragraph" w:customStyle="1" w:styleId="0E11AF7DF96B48C7B579E5825F97AA4D">
    <w:name w:val="0E11AF7DF96B48C7B579E5825F97AA4D"/>
  </w:style>
  <w:style w:type="paragraph" w:customStyle="1" w:styleId="363F6A961AFC408092389C82608AC8AB">
    <w:name w:val="363F6A961AFC408092389C82608AC8AB"/>
  </w:style>
  <w:style w:type="paragraph" w:customStyle="1" w:styleId="A7DCB4C1BC0844698D14393D2C8316C5">
    <w:name w:val="A7DCB4C1BC0844698D14393D2C8316C5"/>
  </w:style>
  <w:style w:type="paragraph" w:customStyle="1" w:styleId="DB20BAFDE2A74FACAD6CA812F770FBF6">
    <w:name w:val="DB20BAFDE2A74FACAD6CA812F770FBF6"/>
  </w:style>
  <w:style w:type="paragraph" w:customStyle="1" w:styleId="FDD29778E716420184631D33E0AA74C7">
    <w:name w:val="FDD29778E716420184631D33E0AA74C7"/>
  </w:style>
  <w:style w:type="paragraph" w:customStyle="1" w:styleId="1589CFC2DBB84A56A7C54FF8105C78F6">
    <w:name w:val="1589CFC2DBB84A56A7C54FF8105C78F6"/>
  </w:style>
  <w:style w:type="paragraph" w:customStyle="1" w:styleId="C7B63B2D9CFD4A9EA9B45C836E6AB029">
    <w:name w:val="C7B63B2D9CFD4A9EA9B45C836E6AB029"/>
  </w:style>
  <w:style w:type="paragraph" w:customStyle="1" w:styleId="F853F7283F6242509F6B47A8A15D3115">
    <w:name w:val="F853F7283F6242509F6B47A8A15D3115"/>
  </w:style>
  <w:style w:type="paragraph" w:customStyle="1" w:styleId="36FEB019448742278EC34A6143ACDAD1">
    <w:name w:val="36FEB019448742278EC34A6143ACDAD1"/>
  </w:style>
  <w:style w:type="paragraph" w:customStyle="1" w:styleId="17D4121CDC9D4DBDAC5010C496F2BB20">
    <w:name w:val="17D4121CDC9D4DBDAC5010C496F2BB20"/>
  </w:style>
  <w:style w:type="paragraph" w:customStyle="1" w:styleId="4148144F232A4AA3B1BCBB46011EBD2B">
    <w:name w:val="4148144F232A4AA3B1BCBB46011EBD2B"/>
  </w:style>
  <w:style w:type="paragraph" w:customStyle="1" w:styleId="6865C88E227F4F1398B8A3FF64A324F4">
    <w:name w:val="6865C88E227F4F1398B8A3FF64A324F4"/>
  </w:style>
  <w:style w:type="paragraph" w:customStyle="1" w:styleId="27E8545CE6D6443993DD39449874322D">
    <w:name w:val="27E8545CE6D6443993DD39449874322D"/>
  </w:style>
  <w:style w:type="paragraph" w:customStyle="1" w:styleId="C589E8473D0142029DD0B9978CD2BD9C">
    <w:name w:val="C589E8473D0142029DD0B9978CD2BD9C"/>
  </w:style>
  <w:style w:type="paragraph" w:customStyle="1" w:styleId="F31121CFB32447B2B2CCF14D86979246">
    <w:name w:val="F31121CFB32447B2B2CCF14D86979246"/>
  </w:style>
  <w:style w:type="paragraph" w:customStyle="1" w:styleId="A518878D623644EFBA2F92C8AA29DC3B">
    <w:name w:val="A518878D623644EFBA2F92C8AA29DC3B"/>
  </w:style>
  <w:style w:type="paragraph" w:customStyle="1" w:styleId="0B27DECF827D49F88CE1949A962EDB37">
    <w:name w:val="0B27DECF827D49F88CE1949A962EDB37"/>
  </w:style>
  <w:style w:type="paragraph" w:customStyle="1" w:styleId="3DEDCCF91DC44C56B258C8ACA56EDDA4">
    <w:name w:val="3DEDCCF91DC44C56B258C8ACA56EDDA4"/>
  </w:style>
  <w:style w:type="paragraph" w:customStyle="1" w:styleId="9B275B10416B450B8F55C3021BCBED57">
    <w:name w:val="9B275B10416B450B8F55C3021BCBED57"/>
  </w:style>
  <w:style w:type="paragraph" w:customStyle="1" w:styleId="E7831B84A4F34E9BA2DAA6C67A5F586A">
    <w:name w:val="E7831B84A4F34E9BA2DAA6C67A5F586A"/>
  </w:style>
  <w:style w:type="paragraph" w:customStyle="1" w:styleId="5A549A3D1ACD450C85C622A738EA5279">
    <w:name w:val="5A549A3D1ACD450C85C622A738EA5279"/>
  </w:style>
  <w:style w:type="paragraph" w:customStyle="1" w:styleId="73F0F122416843D8B4797D5782DFF515">
    <w:name w:val="73F0F122416843D8B4797D5782DFF515"/>
  </w:style>
  <w:style w:type="paragraph" w:customStyle="1" w:styleId="559AF361270646C795B05123A3FDFA9B">
    <w:name w:val="559AF361270646C795B05123A3FDFA9B"/>
  </w:style>
  <w:style w:type="paragraph" w:customStyle="1" w:styleId="D1C38AB013F84337872B040E51887726">
    <w:name w:val="D1C38AB013F84337872B040E51887726"/>
  </w:style>
  <w:style w:type="paragraph" w:customStyle="1" w:styleId="E1B424BB57314E4FBD69B708AC22418D">
    <w:name w:val="E1B424BB57314E4FBD69B708AC22418D"/>
  </w:style>
  <w:style w:type="paragraph" w:customStyle="1" w:styleId="A258855C542E472E9D2FE4308B00BCEA">
    <w:name w:val="A258855C542E472E9D2FE4308B00BCEA"/>
  </w:style>
  <w:style w:type="paragraph" w:customStyle="1" w:styleId="D7AA0F5DDF4140B3A63360313AA5148C">
    <w:name w:val="D7AA0F5DDF4140B3A63360313AA5148C"/>
  </w:style>
  <w:style w:type="paragraph" w:customStyle="1" w:styleId="B413767BF6FD4717B2D20C956BF26A73">
    <w:name w:val="B413767BF6FD4717B2D20C956BF26A73"/>
  </w:style>
  <w:style w:type="paragraph" w:customStyle="1" w:styleId="535CA6C7CEE74496901A60E3AFE78E8C">
    <w:name w:val="535CA6C7CEE74496901A60E3AFE78E8C"/>
  </w:style>
  <w:style w:type="paragraph" w:customStyle="1" w:styleId="E2E30D24CD0440D1BCA6D7CE7F43FCD7">
    <w:name w:val="E2E30D24CD0440D1BCA6D7CE7F43FCD7"/>
  </w:style>
  <w:style w:type="paragraph" w:customStyle="1" w:styleId="721A3EE5F5D24C8385D36B052B5C2638">
    <w:name w:val="721A3EE5F5D24C8385D36B052B5C2638"/>
  </w:style>
  <w:style w:type="paragraph" w:customStyle="1" w:styleId="FC0A6C774E26441F91B6E07C8BC7A2FE">
    <w:name w:val="FC0A6C774E26441F91B6E07C8BC7A2FE"/>
  </w:style>
  <w:style w:type="paragraph" w:customStyle="1" w:styleId="EEC897AFC97F4A6DA98C5C783D1ED5BE">
    <w:name w:val="EEC897AFC97F4A6DA98C5C783D1ED5BE"/>
  </w:style>
  <w:style w:type="paragraph" w:customStyle="1" w:styleId="3BF8D04112EB4C51B422F4565D6CE4EC">
    <w:name w:val="3BF8D04112EB4C51B422F4565D6CE4EC"/>
  </w:style>
  <w:style w:type="paragraph" w:customStyle="1" w:styleId="39393095BA684D5AA3EED298C15508F1">
    <w:name w:val="39393095BA684D5AA3EED298C15508F1"/>
  </w:style>
  <w:style w:type="paragraph" w:customStyle="1" w:styleId="3274E9F279FE4E7B8CEB8306E56E4618">
    <w:name w:val="3274E9F279FE4E7B8CEB8306E56E4618"/>
  </w:style>
  <w:style w:type="paragraph" w:customStyle="1" w:styleId="D02D26297FB844E0AD7AA64CAE245D3D">
    <w:name w:val="D02D26297FB844E0AD7AA64CAE245D3D"/>
  </w:style>
  <w:style w:type="paragraph" w:customStyle="1" w:styleId="F100089AF7354598BFAEEF33C2C3BA9A">
    <w:name w:val="F100089AF7354598BFAEEF33C2C3BA9A"/>
  </w:style>
  <w:style w:type="paragraph" w:customStyle="1" w:styleId="7B15CDA8ABE84969B951F1BA089479E8">
    <w:name w:val="7B15CDA8ABE84969B951F1BA089479E8"/>
  </w:style>
  <w:style w:type="paragraph" w:customStyle="1" w:styleId="050B6DADCDF34704907E3F27DE1EE55A">
    <w:name w:val="050B6DADCDF34704907E3F27DE1EE55A"/>
  </w:style>
  <w:style w:type="paragraph" w:customStyle="1" w:styleId="37914834A37F471D887A22D04D9DF383">
    <w:name w:val="37914834A37F471D887A22D04D9DF383"/>
  </w:style>
  <w:style w:type="paragraph" w:customStyle="1" w:styleId="9AA9795254334060A7F075D24B7F81BF">
    <w:name w:val="9AA9795254334060A7F075D24B7F81BF"/>
  </w:style>
  <w:style w:type="paragraph" w:customStyle="1" w:styleId="7B75E5DAD6C64AD2A08F51DA3E434E63">
    <w:name w:val="7B75E5DAD6C64AD2A08F51DA3E434E63"/>
  </w:style>
  <w:style w:type="paragraph" w:customStyle="1" w:styleId="8857CAAA3FEB4AC89988C8BEE9656F1F">
    <w:name w:val="8857CAAA3FEB4AC89988C8BEE9656F1F"/>
  </w:style>
  <w:style w:type="paragraph" w:customStyle="1" w:styleId="5DDA6EB8C2DB4D50835F8246AFC2A94E">
    <w:name w:val="5DDA6EB8C2DB4D50835F8246AFC2A94E"/>
  </w:style>
  <w:style w:type="paragraph" w:customStyle="1" w:styleId="419BF17132C64CAA9E44CE0C15013F7A">
    <w:name w:val="419BF17132C64CAA9E44CE0C15013F7A"/>
  </w:style>
  <w:style w:type="paragraph" w:customStyle="1" w:styleId="6E9B69CEE6DF40CDA51E3F4E08559359">
    <w:name w:val="6E9B69CEE6DF40CDA51E3F4E08559359"/>
  </w:style>
  <w:style w:type="paragraph" w:customStyle="1" w:styleId="52D05040AD904B0B8F60C20C293B3CDC">
    <w:name w:val="52D05040AD904B0B8F60C20C293B3CDC"/>
  </w:style>
  <w:style w:type="paragraph" w:customStyle="1" w:styleId="5D1DF7DB6C8E4599850829E9B189795B">
    <w:name w:val="5D1DF7DB6C8E4599850829E9B189795B"/>
  </w:style>
  <w:style w:type="paragraph" w:customStyle="1" w:styleId="DE0CA7CCB71645E6B18951F2640C7036">
    <w:name w:val="DE0CA7CCB71645E6B18951F2640C7036"/>
  </w:style>
  <w:style w:type="paragraph" w:customStyle="1" w:styleId="8417AFB4624C480F9EFC0521519D57A6">
    <w:name w:val="8417AFB4624C480F9EFC0521519D57A6"/>
  </w:style>
  <w:style w:type="paragraph" w:customStyle="1" w:styleId="33AAAED1BF12438F983F1FD00609D80A">
    <w:name w:val="33AAAED1BF12438F983F1FD00609D80A"/>
  </w:style>
  <w:style w:type="paragraph" w:customStyle="1" w:styleId="D475F63B22CC4293A31540590B36222D">
    <w:name w:val="D475F63B22CC4293A31540590B36222D"/>
  </w:style>
  <w:style w:type="paragraph" w:customStyle="1" w:styleId="96AD728729A74985B91E5CB9D8F8183A">
    <w:name w:val="96AD728729A74985B91E5CB9D8F8183A"/>
  </w:style>
  <w:style w:type="paragraph" w:customStyle="1" w:styleId="F31321EB38C24FF9824817D33EB4BC88">
    <w:name w:val="F31321EB38C24FF9824817D33EB4BC88"/>
  </w:style>
  <w:style w:type="paragraph" w:customStyle="1" w:styleId="835633B3AB1A4C45A6C453C6615721CA">
    <w:name w:val="835633B3AB1A4C45A6C453C6615721CA"/>
  </w:style>
  <w:style w:type="paragraph" w:customStyle="1" w:styleId="D7A806BFF9F742F1B5B6ABF5D7068069">
    <w:name w:val="D7A806BFF9F742F1B5B6ABF5D7068069"/>
  </w:style>
  <w:style w:type="paragraph" w:customStyle="1" w:styleId="9327872C1FEE4F8DB059E215AB5474EE">
    <w:name w:val="9327872C1FEE4F8DB059E215AB5474EE"/>
  </w:style>
  <w:style w:type="paragraph" w:customStyle="1" w:styleId="387084A43F454843AF90F707FF06C56E">
    <w:name w:val="387084A43F454843AF90F707FF06C56E"/>
  </w:style>
  <w:style w:type="paragraph" w:customStyle="1" w:styleId="30987098BAAC47058028E2FD6D6A10AA">
    <w:name w:val="30987098BAAC47058028E2FD6D6A10AA"/>
  </w:style>
  <w:style w:type="paragraph" w:customStyle="1" w:styleId="D3632637EECD40B7802D79F71CED2957">
    <w:name w:val="D3632637EECD40B7802D79F71CED2957"/>
  </w:style>
  <w:style w:type="paragraph" w:customStyle="1" w:styleId="1ECEB2777D9846008F11B4530A9B2441">
    <w:name w:val="1ECEB2777D9846008F11B4530A9B2441"/>
  </w:style>
  <w:style w:type="paragraph" w:customStyle="1" w:styleId="B2E32F8C37054E55A95DF34A689612D5">
    <w:name w:val="B2E32F8C37054E55A95DF34A689612D5"/>
  </w:style>
  <w:style w:type="paragraph" w:customStyle="1" w:styleId="335B1B0F687248788A8B056A6D2C2C84">
    <w:name w:val="335B1B0F687248788A8B056A6D2C2C84"/>
  </w:style>
  <w:style w:type="paragraph" w:customStyle="1" w:styleId="2608475CE69C436FB8A7BEC385381519">
    <w:name w:val="2608475CE69C436FB8A7BEC385381519"/>
  </w:style>
  <w:style w:type="paragraph" w:customStyle="1" w:styleId="19AC81AAA1D44D7DA62C084C413182A4">
    <w:name w:val="19AC81AAA1D44D7DA62C084C413182A4"/>
  </w:style>
  <w:style w:type="paragraph" w:customStyle="1" w:styleId="2F853281EA2B4538AA980A28EE6E5DD9">
    <w:name w:val="2F853281EA2B4538AA980A28EE6E5DD9"/>
  </w:style>
  <w:style w:type="paragraph" w:customStyle="1" w:styleId="849986D5517643A0963EA0C97E0DB1A9">
    <w:name w:val="849986D5517643A0963EA0C97E0DB1A9"/>
  </w:style>
  <w:style w:type="paragraph" w:customStyle="1" w:styleId="8EC89C3773BE420EBC455B37FD760C96">
    <w:name w:val="8EC89C3773BE420EBC455B37FD760C96"/>
  </w:style>
  <w:style w:type="paragraph" w:customStyle="1" w:styleId="5DB5CBA653704138AA166A8E612CE452">
    <w:name w:val="5DB5CBA653704138AA166A8E612CE452"/>
  </w:style>
  <w:style w:type="paragraph" w:customStyle="1" w:styleId="409B8696B5AA41138BEC146E086FE672">
    <w:name w:val="409B8696B5AA41138BEC146E086FE672"/>
  </w:style>
  <w:style w:type="paragraph" w:customStyle="1" w:styleId="20E560E356834F51BE23FF4617761806">
    <w:name w:val="20E560E356834F51BE23FF4617761806"/>
  </w:style>
  <w:style w:type="paragraph" w:customStyle="1" w:styleId="7D58052368064E7AB3F6C0E58AF510FB">
    <w:name w:val="7D58052368064E7AB3F6C0E58AF510FB"/>
  </w:style>
  <w:style w:type="paragraph" w:customStyle="1" w:styleId="A7C378A91FEC463885747070F241286D">
    <w:name w:val="A7C378A91FEC463885747070F241286D"/>
  </w:style>
  <w:style w:type="paragraph" w:customStyle="1" w:styleId="4A4DE12D29254AADAC7C156F9EBFC704">
    <w:name w:val="4A4DE12D29254AADAC7C156F9EBFC704"/>
  </w:style>
  <w:style w:type="paragraph" w:customStyle="1" w:styleId="0672040DD5DC402AA0113BE0759348E2">
    <w:name w:val="0672040DD5DC402AA0113BE0759348E2"/>
  </w:style>
  <w:style w:type="paragraph" w:customStyle="1" w:styleId="D2D3A7C27BFD46548354B06B6125D3F8">
    <w:name w:val="D2D3A7C27BFD46548354B06B6125D3F8"/>
  </w:style>
  <w:style w:type="paragraph" w:customStyle="1" w:styleId="1194B95092DE4D5AAC4A38BAB9D2479A">
    <w:name w:val="1194B95092DE4D5AAC4A38BAB9D2479A"/>
  </w:style>
  <w:style w:type="paragraph" w:customStyle="1" w:styleId="203840D848754C28B2579B6A6B85C797">
    <w:name w:val="203840D848754C28B2579B6A6B85C797"/>
  </w:style>
  <w:style w:type="paragraph" w:customStyle="1" w:styleId="B6A955CE1C364F25BB24475612C6B61D">
    <w:name w:val="B6A955CE1C364F25BB24475612C6B61D"/>
  </w:style>
  <w:style w:type="paragraph" w:customStyle="1" w:styleId="087302337682474F8FAE2B0F85D13B18">
    <w:name w:val="087302337682474F8FAE2B0F85D13B18"/>
  </w:style>
  <w:style w:type="paragraph" w:customStyle="1" w:styleId="B933E61C3569449DA25DF156A9AB324E">
    <w:name w:val="B933E61C3569449DA25DF156A9AB324E"/>
  </w:style>
  <w:style w:type="paragraph" w:customStyle="1" w:styleId="0461434BF644491AA919F8C5DE8F503D">
    <w:name w:val="0461434BF644491AA919F8C5DE8F503D"/>
  </w:style>
  <w:style w:type="paragraph" w:customStyle="1" w:styleId="BF2C2A24F534480BB6E9FAFA8834D5D1">
    <w:name w:val="BF2C2A24F534480BB6E9FAFA8834D5D1"/>
  </w:style>
  <w:style w:type="paragraph" w:customStyle="1" w:styleId="610C62520B304B5FA4BC55B885B99889">
    <w:name w:val="610C62520B304B5FA4BC55B885B99889"/>
  </w:style>
  <w:style w:type="paragraph" w:customStyle="1" w:styleId="DAE5F253A7974A60972BA7D8557F6E7A">
    <w:name w:val="DAE5F253A7974A60972BA7D8557F6E7A"/>
  </w:style>
  <w:style w:type="paragraph" w:customStyle="1" w:styleId="FC6D8355A30B468F93DA2758E99DAF1B">
    <w:name w:val="FC6D8355A30B468F93DA2758E99DAF1B"/>
  </w:style>
  <w:style w:type="paragraph" w:customStyle="1" w:styleId="FAE3F88B93004D87A9A524A24A43E25B">
    <w:name w:val="FAE3F88B93004D87A9A524A24A43E25B"/>
  </w:style>
  <w:style w:type="paragraph" w:customStyle="1" w:styleId="78EBE13FA34C4CEE8D02EB083AD802AE">
    <w:name w:val="78EBE13FA34C4CEE8D02EB083AD802AE"/>
  </w:style>
  <w:style w:type="paragraph" w:customStyle="1" w:styleId="163ADC353E924FCB9FDE6EECC2E203D4">
    <w:name w:val="163ADC353E924FCB9FDE6EECC2E203D4"/>
  </w:style>
  <w:style w:type="paragraph" w:customStyle="1" w:styleId="2B27327B832E4463A73831CCF9287DC2">
    <w:name w:val="2B27327B832E4463A73831CCF9287DC2"/>
  </w:style>
  <w:style w:type="paragraph" w:customStyle="1" w:styleId="B613E5B91DF04C6F86666FD6B5175479">
    <w:name w:val="B613E5B91DF04C6F86666FD6B5175479"/>
  </w:style>
  <w:style w:type="paragraph" w:customStyle="1" w:styleId="F024C8D775AF47A480754E326BDC768F">
    <w:name w:val="F024C8D775AF47A480754E326BDC768F"/>
  </w:style>
  <w:style w:type="paragraph" w:customStyle="1" w:styleId="174C99F7F6EC4178B97CF451CB99852D">
    <w:name w:val="174C99F7F6EC4178B97CF451CB99852D"/>
  </w:style>
  <w:style w:type="paragraph" w:customStyle="1" w:styleId="238D5E5364C84C9B80CDC2672A803AE0">
    <w:name w:val="238D5E5364C84C9B80CDC2672A803AE0"/>
  </w:style>
  <w:style w:type="paragraph" w:customStyle="1" w:styleId="0150E9DBAF644383AEB5E2869532F661">
    <w:name w:val="0150E9DBAF644383AEB5E2869532F661"/>
  </w:style>
  <w:style w:type="paragraph" w:customStyle="1" w:styleId="A78B056F759E4E1A8AAD9DC0E4866EA4">
    <w:name w:val="A78B056F759E4E1A8AAD9DC0E4866EA4"/>
  </w:style>
  <w:style w:type="paragraph" w:customStyle="1" w:styleId="DFCB4D8A4D504B548B3B1A6FE2414B4A">
    <w:name w:val="DFCB4D8A4D504B548B3B1A6FE2414B4A"/>
  </w:style>
  <w:style w:type="paragraph" w:customStyle="1" w:styleId="8BB7EEE084144D68BD4F6672EB93103B">
    <w:name w:val="8BB7EEE084144D68BD4F6672EB93103B"/>
  </w:style>
  <w:style w:type="paragraph" w:customStyle="1" w:styleId="1A30332BD196459B81E0AB7DE3E35896">
    <w:name w:val="1A30332BD196459B81E0AB7DE3E35896"/>
  </w:style>
  <w:style w:type="paragraph" w:customStyle="1" w:styleId="D0E414E7AF37418B823F5449D0EFDC9E">
    <w:name w:val="D0E414E7AF37418B823F5449D0EFDC9E"/>
  </w:style>
  <w:style w:type="paragraph" w:customStyle="1" w:styleId="41CAC96633474C84B0ECEF66A603CDDF">
    <w:name w:val="41CAC96633474C84B0ECEF66A603CDDF"/>
  </w:style>
  <w:style w:type="paragraph" w:customStyle="1" w:styleId="9D56317B8185498F8C24CAB72B8172E0">
    <w:name w:val="9D56317B8185498F8C24CAB72B8172E0"/>
  </w:style>
  <w:style w:type="paragraph" w:customStyle="1" w:styleId="0587E35806CD496A9CA0FDB0FE739522">
    <w:name w:val="0587E35806CD496A9CA0FDB0FE739522"/>
  </w:style>
  <w:style w:type="paragraph" w:customStyle="1" w:styleId="FA91C13CC3C54F27B8954517ACB71D6F">
    <w:name w:val="FA91C13CC3C54F27B8954517ACB71D6F"/>
  </w:style>
  <w:style w:type="paragraph" w:customStyle="1" w:styleId="E49682EE92B64E40AE555AB12379D87D">
    <w:name w:val="E49682EE92B64E40AE555AB12379D87D"/>
  </w:style>
  <w:style w:type="paragraph" w:customStyle="1" w:styleId="818005F955C943CC9D213ACC8F286BFC">
    <w:name w:val="818005F955C943CC9D213ACC8F286BFC"/>
  </w:style>
  <w:style w:type="paragraph" w:customStyle="1" w:styleId="C4F5CC66D2014AAB9D4520BC26113EE2">
    <w:name w:val="C4F5CC66D2014AAB9D4520BC26113EE2"/>
  </w:style>
  <w:style w:type="paragraph" w:customStyle="1" w:styleId="B817D164F5044394B005011C6E9169C5">
    <w:name w:val="B817D164F5044394B005011C6E9169C5"/>
  </w:style>
  <w:style w:type="paragraph" w:customStyle="1" w:styleId="66FE732850344E28927FD34938CAA234">
    <w:name w:val="66FE732850344E28927FD34938CAA234"/>
  </w:style>
  <w:style w:type="paragraph" w:customStyle="1" w:styleId="8DA3785C74AC49B9A732631763D3A47F">
    <w:name w:val="8DA3785C74AC49B9A732631763D3A47F"/>
  </w:style>
  <w:style w:type="paragraph" w:customStyle="1" w:styleId="869F54B45D8045A8BAFCE6D41CD5D653">
    <w:name w:val="869F54B45D8045A8BAFCE6D41CD5D653"/>
  </w:style>
  <w:style w:type="paragraph" w:customStyle="1" w:styleId="D71839F400EE4EBB9904E2787AC89F67">
    <w:name w:val="D71839F400EE4EBB9904E2787AC89F67"/>
  </w:style>
  <w:style w:type="paragraph" w:customStyle="1" w:styleId="C4BEC5780A064AC6BB31F1ED5C700DFA">
    <w:name w:val="C4BEC5780A064AC6BB31F1ED5C700DFA"/>
  </w:style>
  <w:style w:type="paragraph" w:customStyle="1" w:styleId="1F2D719BDDC74D78A71BCBBEA33E02AF">
    <w:name w:val="1F2D719BDDC74D78A71BCBBEA33E02AF"/>
  </w:style>
  <w:style w:type="paragraph" w:customStyle="1" w:styleId="E528443255524CA0A31FD9408D8F3202">
    <w:name w:val="E528443255524CA0A31FD9408D8F3202"/>
  </w:style>
  <w:style w:type="paragraph" w:customStyle="1" w:styleId="6B8E1430A076492C9D2DC5214397ACCA">
    <w:name w:val="6B8E1430A076492C9D2DC5214397ACCA"/>
  </w:style>
  <w:style w:type="paragraph" w:customStyle="1" w:styleId="FB48488407A546E5AC892E071F373DC5">
    <w:name w:val="FB48488407A546E5AC892E071F373DC5"/>
  </w:style>
  <w:style w:type="paragraph" w:customStyle="1" w:styleId="B5629CA3583C4CC4BE7C4C451864D83E">
    <w:name w:val="B5629CA3583C4CC4BE7C4C451864D83E"/>
  </w:style>
  <w:style w:type="paragraph" w:customStyle="1" w:styleId="B8B7B481D19C49289C7BD0449F47B15D">
    <w:name w:val="B8B7B481D19C49289C7BD0449F47B15D"/>
  </w:style>
  <w:style w:type="paragraph" w:customStyle="1" w:styleId="59A772D767584EE18A729FFCF3C7B5F2">
    <w:name w:val="59A772D767584EE18A729FFCF3C7B5F2"/>
  </w:style>
  <w:style w:type="paragraph" w:customStyle="1" w:styleId="DC5CFDD9A7F04E1199017738380B374D">
    <w:name w:val="DC5CFDD9A7F04E1199017738380B374D"/>
  </w:style>
  <w:style w:type="paragraph" w:customStyle="1" w:styleId="25B83976C3ED45DDA68DED10BA50B2FF">
    <w:name w:val="25B83976C3ED45DDA68DED10BA50B2FF"/>
  </w:style>
  <w:style w:type="paragraph" w:customStyle="1" w:styleId="DDA8E8817DFA4164BAC13C0F1D521381">
    <w:name w:val="DDA8E8817DFA4164BAC13C0F1D521381"/>
  </w:style>
  <w:style w:type="paragraph" w:customStyle="1" w:styleId="2025A22829124DF3B88452F79F4FD908">
    <w:name w:val="2025A22829124DF3B88452F79F4FD908"/>
  </w:style>
  <w:style w:type="paragraph" w:customStyle="1" w:styleId="2D4E5AE1B5BF4564BBEB7889BCF46FE5">
    <w:name w:val="2D4E5AE1B5BF4564BBEB7889BCF46FE5"/>
  </w:style>
  <w:style w:type="paragraph" w:customStyle="1" w:styleId="64CA787E020F42CF8A9176E42623C3EF">
    <w:name w:val="64CA787E020F42CF8A9176E42623C3EF"/>
  </w:style>
  <w:style w:type="paragraph" w:customStyle="1" w:styleId="CF5F3E999FD4420184FA931C9B2B7D2C">
    <w:name w:val="CF5F3E999FD4420184FA931C9B2B7D2C"/>
  </w:style>
  <w:style w:type="paragraph" w:customStyle="1" w:styleId="7D1E3EC0486646C1B762E724E20AC4B9">
    <w:name w:val="7D1E3EC0486646C1B762E724E20AC4B9"/>
  </w:style>
  <w:style w:type="paragraph" w:customStyle="1" w:styleId="C9EF4AE871DD445FA0D75314721C0EF7">
    <w:name w:val="C9EF4AE871DD445FA0D75314721C0EF7"/>
  </w:style>
  <w:style w:type="paragraph" w:customStyle="1" w:styleId="3756A006B305489BB584999678930390">
    <w:name w:val="3756A006B305489BB584999678930390"/>
  </w:style>
  <w:style w:type="paragraph" w:customStyle="1" w:styleId="265BC964B09245D69EDB76962321252A">
    <w:name w:val="265BC964B09245D69EDB76962321252A"/>
  </w:style>
  <w:style w:type="paragraph" w:customStyle="1" w:styleId="A2625C1E90E54E7CBC30140A04DE2230">
    <w:name w:val="A2625C1E90E54E7CBC30140A04DE2230"/>
  </w:style>
  <w:style w:type="paragraph" w:customStyle="1" w:styleId="E6F18F09010744999B54FFE832BC4F2B">
    <w:name w:val="E6F18F09010744999B54FFE832BC4F2B"/>
  </w:style>
  <w:style w:type="paragraph" w:customStyle="1" w:styleId="21BCB96883614413921CE039D4F2B872">
    <w:name w:val="21BCB96883614413921CE039D4F2B872"/>
  </w:style>
  <w:style w:type="paragraph" w:customStyle="1" w:styleId="232C6247C66C47CA85652DB33050896E">
    <w:name w:val="232C6247C66C47CA85652DB33050896E"/>
  </w:style>
  <w:style w:type="paragraph" w:customStyle="1" w:styleId="34432913529047D8A8E73F7ADDE6EEA7">
    <w:name w:val="34432913529047D8A8E73F7ADDE6EEA7"/>
  </w:style>
  <w:style w:type="paragraph" w:customStyle="1" w:styleId="EE360D06D6B34246A68B6FF5EC592E97">
    <w:name w:val="EE360D06D6B34246A68B6FF5EC592E97"/>
  </w:style>
  <w:style w:type="paragraph" w:customStyle="1" w:styleId="76096F0AAE1F41E7A7A59BB10F7217BB">
    <w:name w:val="76096F0AAE1F41E7A7A59BB10F7217BB"/>
  </w:style>
  <w:style w:type="paragraph" w:customStyle="1" w:styleId="717BF8C206A24FD1912E08FAA21F18D1">
    <w:name w:val="717BF8C206A24FD1912E08FAA21F18D1"/>
  </w:style>
  <w:style w:type="paragraph" w:customStyle="1" w:styleId="B9253631A2474D8CB506460F4EB5563F">
    <w:name w:val="B9253631A2474D8CB506460F4EB5563F"/>
  </w:style>
  <w:style w:type="paragraph" w:customStyle="1" w:styleId="29D9FAD8DAA0455E831B23D8F9516B7D">
    <w:name w:val="29D9FAD8DAA0455E831B23D8F9516B7D"/>
  </w:style>
  <w:style w:type="paragraph" w:customStyle="1" w:styleId="6DF41984431D4894965E006F9AF6181E">
    <w:name w:val="6DF41984431D4894965E006F9AF6181E"/>
  </w:style>
  <w:style w:type="paragraph" w:customStyle="1" w:styleId="BC8773C1767B41E1A3AC0E9BA7502E4C">
    <w:name w:val="BC8773C1767B41E1A3AC0E9BA7502E4C"/>
  </w:style>
  <w:style w:type="paragraph" w:customStyle="1" w:styleId="B76D81FF489E40F0A13A616ADE8F9FB6">
    <w:name w:val="B76D81FF489E40F0A13A616ADE8F9FB6"/>
  </w:style>
  <w:style w:type="paragraph" w:customStyle="1" w:styleId="54108223DDB24F6F8A9D283AFD786091">
    <w:name w:val="54108223DDB24F6F8A9D283AFD786091"/>
  </w:style>
  <w:style w:type="paragraph" w:customStyle="1" w:styleId="32971A2774E844DE8F8CDC4DB1229EFB">
    <w:name w:val="32971A2774E844DE8F8CDC4DB1229EFB"/>
  </w:style>
  <w:style w:type="paragraph" w:customStyle="1" w:styleId="F695C22E6A1441BDBF5D3C5B12BE2664">
    <w:name w:val="F695C22E6A1441BDBF5D3C5B12BE2664"/>
  </w:style>
  <w:style w:type="paragraph" w:customStyle="1" w:styleId="5E930EB1E6E941F0A8A13573DCADE718">
    <w:name w:val="5E930EB1E6E941F0A8A13573DCADE718"/>
  </w:style>
  <w:style w:type="paragraph" w:customStyle="1" w:styleId="B6EFB463FF2C49DCB3CCD0A91E770D03">
    <w:name w:val="B6EFB463FF2C49DCB3CCD0A91E770D03"/>
  </w:style>
  <w:style w:type="paragraph" w:customStyle="1" w:styleId="B1B664CD6A264DA5BCAD528934703EA7">
    <w:name w:val="B1B664CD6A264DA5BCAD528934703EA7"/>
  </w:style>
  <w:style w:type="paragraph" w:customStyle="1" w:styleId="9E199B2592DF426F924298AC3CF5C57E">
    <w:name w:val="9E199B2592DF426F924298AC3CF5C57E"/>
  </w:style>
  <w:style w:type="paragraph" w:customStyle="1" w:styleId="D8174E94B86A42948CA3487E4978BAC6">
    <w:name w:val="D8174E94B86A42948CA3487E4978BAC6"/>
  </w:style>
  <w:style w:type="paragraph" w:customStyle="1" w:styleId="E7E32CE09272449088CB0E07CAD8B2B6">
    <w:name w:val="E7E32CE09272449088CB0E07CAD8B2B6"/>
  </w:style>
  <w:style w:type="paragraph" w:customStyle="1" w:styleId="13F2E311EE5A4AB2ADAF66BF905DE502">
    <w:name w:val="13F2E311EE5A4AB2ADAF66BF905DE502"/>
  </w:style>
  <w:style w:type="paragraph" w:customStyle="1" w:styleId="5C13D6BC92CA4BC5AAAEDD021DA83151">
    <w:name w:val="5C13D6BC92CA4BC5AAAEDD021DA83151"/>
  </w:style>
  <w:style w:type="paragraph" w:customStyle="1" w:styleId="DE34E10537454538B44A66BE4F8CF20E">
    <w:name w:val="DE34E10537454538B44A66BE4F8CF20E"/>
  </w:style>
  <w:style w:type="paragraph" w:customStyle="1" w:styleId="7653B56AB588482A82615B5D3C812832">
    <w:name w:val="7653B56AB588482A82615B5D3C812832"/>
  </w:style>
  <w:style w:type="paragraph" w:customStyle="1" w:styleId="EA450A0E7E834255BEB6E1B029DF386A">
    <w:name w:val="EA450A0E7E834255BEB6E1B029DF386A"/>
  </w:style>
  <w:style w:type="paragraph" w:customStyle="1" w:styleId="301CB7EDEB1940EABFCCEB3D1D776023">
    <w:name w:val="301CB7EDEB1940EABFCCEB3D1D776023"/>
  </w:style>
  <w:style w:type="paragraph" w:customStyle="1" w:styleId="03E19BD5542E41DAAFBA7F724C03165B">
    <w:name w:val="03E19BD5542E41DAAFBA7F724C03165B"/>
  </w:style>
  <w:style w:type="paragraph" w:customStyle="1" w:styleId="C94DF1A8D3A6490C93C96FF757213325">
    <w:name w:val="C94DF1A8D3A6490C93C96FF757213325"/>
  </w:style>
  <w:style w:type="paragraph" w:customStyle="1" w:styleId="FF8B1C8A17654A4EA0B5BC42E7AA2A44">
    <w:name w:val="FF8B1C8A17654A4EA0B5BC42E7AA2A44"/>
  </w:style>
  <w:style w:type="paragraph" w:customStyle="1" w:styleId="A942E33469984A308FC855DE55540540">
    <w:name w:val="A942E33469984A308FC855DE55540540"/>
  </w:style>
  <w:style w:type="paragraph" w:customStyle="1" w:styleId="72B0F65C85CC493985067B279D5B738F">
    <w:name w:val="72B0F65C85CC493985067B279D5B738F"/>
  </w:style>
  <w:style w:type="paragraph" w:customStyle="1" w:styleId="91D61A2EAD744006B901C3472EA02462">
    <w:name w:val="91D61A2EAD744006B901C3472EA02462"/>
  </w:style>
  <w:style w:type="paragraph" w:customStyle="1" w:styleId="4F38DCEA739F46EF9082F374A4609C5C">
    <w:name w:val="4F38DCEA739F46EF9082F374A4609C5C"/>
  </w:style>
  <w:style w:type="paragraph" w:customStyle="1" w:styleId="83E7B8E6B0F64867A6D40614A19AFD6C">
    <w:name w:val="83E7B8E6B0F64867A6D40614A19AFD6C"/>
  </w:style>
  <w:style w:type="paragraph" w:customStyle="1" w:styleId="D33E7A3C7F4149B5BE70201195B11D41">
    <w:name w:val="D33E7A3C7F4149B5BE70201195B11D41"/>
  </w:style>
  <w:style w:type="paragraph" w:customStyle="1" w:styleId="8DC72CC8E0514410BC6DD974E0596216">
    <w:name w:val="8DC72CC8E0514410BC6DD974E0596216"/>
  </w:style>
  <w:style w:type="paragraph" w:customStyle="1" w:styleId="557D17E592F443588E4EEEECF4FB7E8B">
    <w:name w:val="557D17E592F443588E4EEEECF4FB7E8B"/>
  </w:style>
  <w:style w:type="paragraph" w:customStyle="1" w:styleId="F7F32DF46D164D92B0104C0C7579DC97">
    <w:name w:val="F7F32DF46D164D92B0104C0C7579DC97"/>
  </w:style>
  <w:style w:type="paragraph" w:customStyle="1" w:styleId="3DB854F980C5456EA2E3B04F3B0F7B96">
    <w:name w:val="3DB854F980C5456EA2E3B04F3B0F7B96"/>
  </w:style>
  <w:style w:type="paragraph" w:customStyle="1" w:styleId="5DC6C0C1A3FB491B8F4DE0EBDABE3920">
    <w:name w:val="5DC6C0C1A3FB491B8F4DE0EBDABE3920"/>
  </w:style>
  <w:style w:type="paragraph" w:customStyle="1" w:styleId="232F1904EF27487E806F1BEEFEA9A81E">
    <w:name w:val="232F1904EF27487E806F1BEEFEA9A81E"/>
  </w:style>
  <w:style w:type="paragraph" w:customStyle="1" w:styleId="425223A96CE14477A4BF112B7B195081">
    <w:name w:val="425223A96CE14477A4BF112B7B195081"/>
  </w:style>
  <w:style w:type="paragraph" w:customStyle="1" w:styleId="51BF5474F0964094A0BA5F8C66447003">
    <w:name w:val="51BF5474F0964094A0BA5F8C66447003"/>
  </w:style>
  <w:style w:type="paragraph" w:customStyle="1" w:styleId="85F7FEE3226042FEB47670396615323F">
    <w:name w:val="85F7FEE3226042FEB47670396615323F"/>
  </w:style>
  <w:style w:type="paragraph" w:customStyle="1" w:styleId="5AE82830D5E8449789776FB56BA7A19C">
    <w:name w:val="5AE82830D5E8449789776FB56BA7A19C"/>
  </w:style>
  <w:style w:type="paragraph" w:customStyle="1" w:styleId="D0177BA082FF4B95B4F53FE8E71DF41B">
    <w:name w:val="D0177BA082FF4B95B4F53FE8E71DF41B"/>
  </w:style>
  <w:style w:type="paragraph" w:customStyle="1" w:styleId="BA7A96F62E1B4ED19D3BFFDF6833E0F3">
    <w:name w:val="BA7A96F62E1B4ED19D3BFFDF6833E0F3"/>
  </w:style>
  <w:style w:type="paragraph" w:customStyle="1" w:styleId="EF3C15970356486D84B8B71F92005261">
    <w:name w:val="EF3C15970356486D84B8B71F92005261"/>
  </w:style>
  <w:style w:type="paragraph" w:customStyle="1" w:styleId="F1D4BB9EE74B4B898AEF79AF25D8E1AE">
    <w:name w:val="F1D4BB9EE74B4B898AEF79AF25D8E1AE"/>
  </w:style>
  <w:style w:type="paragraph" w:customStyle="1" w:styleId="C4FA6325610B4F0B8A221E36251687F3">
    <w:name w:val="C4FA6325610B4F0B8A221E36251687F3"/>
  </w:style>
  <w:style w:type="paragraph" w:customStyle="1" w:styleId="7FDB3340D82D4C119E7BAFA79C9EE99D">
    <w:name w:val="7FDB3340D82D4C119E7BAFA79C9EE99D"/>
  </w:style>
  <w:style w:type="paragraph" w:customStyle="1" w:styleId="D4AC2190F2974B82A17CB5254D7DF3B3">
    <w:name w:val="D4AC2190F2974B82A17CB5254D7DF3B3"/>
  </w:style>
  <w:style w:type="paragraph" w:customStyle="1" w:styleId="6180EBD244024BE28A64193829514D89">
    <w:name w:val="6180EBD244024BE28A64193829514D89"/>
  </w:style>
  <w:style w:type="paragraph" w:customStyle="1" w:styleId="2096573C46D14101BB081059A1426AC8">
    <w:name w:val="2096573C46D14101BB081059A1426AC8"/>
  </w:style>
  <w:style w:type="paragraph" w:customStyle="1" w:styleId="128D40A43ED74DA195C64711271F59C0">
    <w:name w:val="128D40A43ED74DA195C64711271F59C0"/>
  </w:style>
  <w:style w:type="paragraph" w:customStyle="1" w:styleId="3FCA2E0448AE4DE08B3A42D16E5688D8">
    <w:name w:val="3FCA2E0448AE4DE08B3A42D16E5688D8"/>
  </w:style>
  <w:style w:type="paragraph" w:customStyle="1" w:styleId="B6AE69CDFE9A4BBABE030F0AEC75B8EB">
    <w:name w:val="B6AE69CDFE9A4BBABE030F0AEC75B8EB"/>
  </w:style>
  <w:style w:type="paragraph" w:customStyle="1" w:styleId="1300FC7EEE6D446BB8CC2D7DD3F2BC40">
    <w:name w:val="1300FC7EEE6D446BB8CC2D7DD3F2BC40"/>
  </w:style>
  <w:style w:type="paragraph" w:customStyle="1" w:styleId="A94E6EE05813482FAFD5E8D2DB45942B">
    <w:name w:val="A94E6EE05813482FAFD5E8D2DB45942B"/>
  </w:style>
  <w:style w:type="paragraph" w:customStyle="1" w:styleId="88490B3A2CE5440982A6C87C2CFD5B24">
    <w:name w:val="88490B3A2CE5440982A6C87C2CFD5B24"/>
  </w:style>
  <w:style w:type="paragraph" w:customStyle="1" w:styleId="17CDE0EC9D6B4AF9854DC69748AA8699">
    <w:name w:val="17CDE0EC9D6B4AF9854DC69748AA8699"/>
  </w:style>
  <w:style w:type="paragraph" w:customStyle="1" w:styleId="DDA63AAC2A884C849FBDB359C88624F1">
    <w:name w:val="DDA63AAC2A884C849FBDB359C88624F1"/>
  </w:style>
  <w:style w:type="paragraph" w:customStyle="1" w:styleId="0A21CF8EE4584BDDAA69359148244483">
    <w:name w:val="0A21CF8EE4584BDDAA69359148244483"/>
  </w:style>
  <w:style w:type="paragraph" w:customStyle="1" w:styleId="7B3AC87E3A424F148723BA0F4EC04DD5">
    <w:name w:val="7B3AC87E3A424F148723BA0F4EC04DD5"/>
  </w:style>
  <w:style w:type="paragraph" w:customStyle="1" w:styleId="517B22CC1D8E4971B17C1F638A2F5DDC">
    <w:name w:val="517B22CC1D8E4971B17C1F638A2F5DDC"/>
  </w:style>
  <w:style w:type="paragraph" w:customStyle="1" w:styleId="AFC05046D611424499443CF1F22CF4AF">
    <w:name w:val="AFC05046D611424499443CF1F22CF4AF"/>
  </w:style>
  <w:style w:type="paragraph" w:customStyle="1" w:styleId="7D55902DCC2843CFA40BC8473451363C">
    <w:name w:val="7D55902DCC2843CFA40BC8473451363C"/>
  </w:style>
  <w:style w:type="paragraph" w:customStyle="1" w:styleId="D44AA5C36DDF44D996B9DA2611F87DA4">
    <w:name w:val="D44AA5C36DDF44D996B9DA2611F87DA4"/>
  </w:style>
  <w:style w:type="paragraph" w:customStyle="1" w:styleId="97FC117C922E438791A15169F3A8FE99">
    <w:name w:val="97FC117C922E438791A15169F3A8FE99"/>
  </w:style>
  <w:style w:type="paragraph" w:customStyle="1" w:styleId="CC317DB23D214F88BD635B295387EDC3">
    <w:name w:val="CC317DB23D214F88BD635B295387EDC3"/>
  </w:style>
  <w:style w:type="paragraph" w:customStyle="1" w:styleId="741CCC6EFAB946CDA24806C275BB0C9B">
    <w:name w:val="741CCC6EFAB946CDA24806C275BB0C9B"/>
  </w:style>
  <w:style w:type="paragraph" w:customStyle="1" w:styleId="54C2B6A6185647868E4A86B86561B126">
    <w:name w:val="54C2B6A6185647868E4A86B86561B126"/>
  </w:style>
  <w:style w:type="paragraph" w:customStyle="1" w:styleId="46B3AA492D1745229CF09B5652480934">
    <w:name w:val="46B3AA492D1745229CF09B5652480934"/>
  </w:style>
  <w:style w:type="paragraph" w:customStyle="1" w:styleId="5421BF2456864796A97311E81E096FBF">
    <w:name w:val="5421BF2456864796A97311E81E096FBF"/>
  </w:style>
  <w:style w:type="paragraph" w:customStyle="1" w:styleId="1C54F6058DA84ACAB66E561D4078D758">
    <w:name w:val="1C54F6058DA84ACAB66E561D4078D758"/>
  </w:style>
  <w:style w:type="paragraph" w:customStyle="1" w:styleId="D39B99E129184F85B576C3D2793E519E">
    <w:name w:val="D39B99E129184F85B576C3D2793E519E"/>
  </w:style>
  <w:style w:type="paragraph" w:customStyle="1" w:styleId="15423E66311147899C6657721A220291">
    <w:name w:val="15423E66311147899C6657721A220291"/>
  </w:style>
  <w:style w:type="paragraph" w:customStyle="1" w:styleId="3B0DE3A32B7B414FB9CDB451F126E71A">
    <w:name w:val="3B0DE3A32B7B414FB9CDB451F126E71A"/>
  </w:style>
  <w:style w:type="paragraph" w:customStyle="1" w:styleId="043F078F2AB9472A8D03E65DBC9CF6DD">
    <w:name w:val="043F078F2AB9472A8D03E65DBC9CF6DD"/>
  </w:style>
  <w:style w:type="paragraph" w:customStyle="1" w:styleId="8E60FB48E82E44878D28EAC9E0CC6A4E">
    <w:name w:val="8E60FB48E82E44878D28EAC9E0CC6A4E"/>
  </w:style>
  <w:style w:type="paragraph" w:customStyle="1" w:styleId="D60F8554E24A4002AF58FA9C521D1B32">
    <w:name w:val="D60F8554E24A4002AF58FA9C521D1B32"/>
  </w:style>
  <w:style w:type="paragraph" w:customStyle="1" w:styleId="6D733F246AC94C98A0E7B3F08BCA7FBE">
    <w:name w:val="6D733F246AC94C98A0E7B3F08BCA7FBE"/>
  </w:style>
  <w:style w:type="paragraph" w:customStyle="1" w:styleId="F2D20FC7F07F44D39B797D32E4B3799D">
    <w:name w:val="F2D20FC7F07F44D39B797D32E4B3799D"/>
  </w:style>
  <w:style w:type="paragraph" w:customStyle="1" w:styleId="8DB1FCFC7BF340499C0A8E26AAD4C347">
    <w:name w:val="8DB1FCFC7BF340499C0A8E26AAD4C347"/>
  </w:style>
  <w:style w:type="paragraph" w:customStyle="1" w:styleId="C40012AC8AA54B968B385C763501750E">
    <w:name w:val="C40012AC8AA54B968B385C763501750E"/>
  </w:style>
  <w:style w:type="paragraph" w:customStyle="1" w:styleId="5CA51E0C3D2045B9AF1E2E1F5D893A90">
    <w:name w:val="5CA51E0C3D2045B9AF1E2E1F5D893A90"/>
  </w:style>
  <w:style w:type="paragraph" w:customStyle="1" w:styleId="FFCD8714E7F040EBBA4FF13145C77142">
    <w:name w:val="FFCD8714E7F040EBBA4FF13145C77142"/>
  </w:style>
  <w:style w:type="paragraph" w:customStyle="1" w:styleId="B32926570AF54618A941B19D2AB26A4D">
    <w:name w:val="B32926570AF54618A941B19D2AB26A4D"/>
  </w:style>
  <w:style w:type="paragraph" w:customStyle="1" w:styleId="6F511FB53147450D8CA34C33D4869365">
    <w:name w:val="6F511FB53147450D8CA34C33D4869365"/>
  </w:style>
  <w:style w:type="paragraph" w:customStyle="1" w:styleId="A49B03941B6947C4BB02470F69A78E42">
    <w:name w:val="A49B03941B6947C4BB02470F69A78E42"/>
  </w:style>
  <w:style w:type="paragraph" w:customStyle="1" w:styleId="9B195B7F85614AD19AE58CDB29F6037E">
    <w:name w:val="9B195B7F85614AD19AE58CDB29F6037E"/>
  </w:style>
  <w:style w:type="paragraph" w:customStyle="1" w:styleId="9DEB5B72380F40BCAD29E9B5734E8E27">
    <w:name w:val="9DEB5B72380F40BCAD29E9B5734E8E27"/>
  </w:style>
  <w:style w:type="paragraph" w:customStyle="1" w:styleId="1E605FF93ACE4010B167395F609605A1">
    <w:name w:val="1E605FF93ACE4010B167395F609605A1"/>
  </w:style>
  <w:style w:type="paragraph" w:customStyle="1" w:styleId="3BF1F501AD0E483CAA1F5E6ED9D416C2">
    <w:name w:val="3BF1F501AD0E483CAA1F5E6ED9D416C2"/>
  </w:style>
  <w:style w:type="paragraph" w:customStyle="1" w:styleId="DABD7B3804D64378A29CE82F0C71692B">
    <w:name w:val="DABD7B3804D64378A29CE82F0C71692B"/>
  </w:style>
  <w:style w:type="paragraph" w:customStyle="1" w:styleId="B063F817A9094AFCB17CC111BA26ABFD">
    <w:name w:val="B063F817A9094AFCB17CC111BA26ABFD"/>
  </w:style>
  <w:style w:type="paragraph" w:customStyle="1" w:styleId="55F6FD0B386748A889E89181F6FA8F94">
    <w:name w:val="55F6FD0B386748A889E89181F6FA8F94"/>
  </w:style>
  <w:style w:type="paragraph" w:customStyle="1" w:styleId="66F06EAFA8BB438EA69E23B61F95F0FD">
    <w:name w:val="66F06EAFA8BB438EA69E23B61F95F0FD"/>
  </w:style>
  <w:style w:type="paragraph" w:customStyle="1" w:styleId="6DC81838F0854AC3897C0AF39BEEC69F">
    <w:name w:val="6DC81838F0854AC3897C0AF39BEEC69F"/>
  </w:style>
  <w:style w:type="paragraph" w:customStyle="1" w:styleId="2D70C2EB2B624F2EB0DF30CE1F5DFE4F">
    <w:name w:val="2D70C2EB2B624F2EB0DF30CE1F5DFE4F"/>
  </w:style>
  <w:style w:type="paragraph" w:customStyle="1" w:styleId="FC5D899DACD04DA2911C8574E6F25B1A">
    <w:name w:val="FC5D899DACD04DA2911C8574E6F25B1A"/>
  </w:style>
  <w:style w:type="paragraph" w:customStyle="1" w:styleId="4B74B0F9B56340F7898D604F4A9620B4">
    <w:name w:val="4B74B0F9B56340F7898D604F4A9620B4"/>
  </w:style>
  <w:style w:type="paragraph" w:customStyle="1" w:styleId="BD58AEB3E79B40A68DABA71696DD1995">
    <w:name w:val="BD58AEB3E79B40A68DABA71696DD1995"/>
  </w:style>
  <w:style w:type="paragraph" w:customStyle="1" w:styleId="B0D9CE3A5B3E42B4A777C52A2ADF1B76">
    <w:name w:val="B0D9CE3A5B3E42B4A777C52A2ADF1B76"/>
  </w:style>
  <w:style w:type="paragraph" w:customStyle="1" w:styleId="BEAABB392AF9476BA6B9A027DB478CC9">
    <w:name w:val="BEAABB392AF9476BA6B9A027DB478CC9"/>
  </w:style>
  <w:style w:type="paragraph" w:customStyle="1" w:styleId="D1DA277449A04D29AE1A111DB25A5B3E">
    <w:name w:val="D1DA277449A04D29AE1A111DB25A5B3E"/>
  </w:style>
  <w:style w:type="paragraph" w:customStyle="1" w:styleId="0553C18C1D81443B9CE0AB1FCD55BBD5">
    <w:name w:val="0553C18C1D81443B9CE0AB1FCD55BBD5"/>
  </w:style>
  <w:style w:type="paragraph" w:customStyle="1" w:styleId="21ED6E8ECF144D1E9FCFB061C34D6CBA">
    <w:name w:val="21ED6E8ECF144D1E9FCFB061C34D6CBA"/>
  </w:style>
  <w:style w:type="paragraph" w:customStyle="1" w:styleId="CE79B41173BC480B84FF1C01E5DD4528">
    <w:name w:val="CE79B41173BC480B84FF1C01E5DD4528"/>
  </w:style>
  <w:style w:type="paragraph" w:customStyle="1" w:styleId="3E8955BB717A445091D47DDF97EDF71E">
    <w:name w:val="3E8955BB717A445091D47DDF97EDF71E"/>
  </w:style>
  <w:style w:type="paragraph" w:customStyle="1" w:styleId="9316C4E9718F4B259FE097B7898B91B6">
    <w:name w:val="9316C4E9718F4B259FE097B7898B91B6"/>
  </w:style>
  <w:style w:type="paragraph" w:customStyle="1" w:styleId="C80349E70A9A4BF1B4660C2C48CFBA3D">
    <w:name w:val="C80349E70A9A4BF1B4660C2C48CFBA3D"/>
  </w:style>
  <w:style w:type="paragraph" w:customStyle="1" w:styleId="5A12F137325441C0857BC04D57761656">
    <w:name w:val="5A12F137325441C0857BC04D57761656"/>
  </w:style>
  <w:style w:type="paragraph" w:customStyle="1" w:styleId="DBE6FE823446407489BD98AE123772C5">
    <w:name w:val="DBE6FE823446407489BD98AE123772C5"/>
  </w:style>
  <w:style w:type="paragraph" w:customStyle="1" w:styleId="B581DD40D5374689A34162529DDFB90B">
    <w:name w:val="B581DD40D5374689A34162529DDFB90B"/>
  </w:style>
  <w:style w:type="paragraph" w:customStyle="1" w:styleId="F47BCC46A0C84CC7BA5C660BA237259F">
    <w:name w:val="F47BCC46A0C84CC7BA5C660BA237259F"/>
  </w:style>
  <w:style w:type="paragraph" w:customStyle="1" w:styleId="72C0D48425224766B5AA782B89322ECF">
    <w:name w:val="72C0D48425224766B5AA782B89322ECF"/>
  </w:style>
  <w:style w:type="paragraph" w:customStyle="1" w:styleId="E1073A27C7184E3C8E50F2E450752602">
    <w:name w:val="E1073A27C7184E3C8E50F2E450752602"/>
  </w:style>
  <w:style w:type="paragraph" w:customStyle="1" w:styleId="5A7521A984CC4DC0AD312D8F8A38EEA0">
    <w:name w:val="5A7521A984CC4DC0AD312D8F8A38EEA0"/>
  </w:style>
  <w:style w:type="paragraph" w:customStyle="1" w:styleId="B38A69A81F8140B98D281D7D1E33F179">
    <w:name w:val="B38A69A81F8140B98D281D7D1E33F179"/>
  </w:style>
  <w:style w:type="paragraph" w:customStyle="1" w:styleId="8E8BF39A3F4349B6994426EE7853372A">
    <w:name w:val="8E8BF39A3F4349B6994426EE7853372A"/>
  </w:style>
  <w:style w:type="paragraph" w:customStyle="1" w:styleId="9FB45FE93D3F462281E0EBC415FB5A32">
    <w:name w:val="9FB45FE93D3F462281E0EBC415FB5A32"/>
  </w:style>
  <w:style w:type="paragraph" w:customStyle="1" w:styleId="5F64D5B976EE4B1B8012F2D3677FB507">
    <w:name w:val="5F64D5B976EE4B1B8012F2D3677FB507"/>
  </w:style>
  <w:style w:type="paragraph" w:customStyle="1" w:styleId="38E0B9223E654D49B97AD058AA11A42F">
    <w:name w:val="38E0B9223E654D49B97AD058AA11A42F"/>
  </w:style>
  <w:style w:type="paragraph" w:customStyle="1" w:styleId="B0E54B51FD1E44F4B02280F0E9B9FE45">
    <w:name w:val="B0E54B51FD1E44F4B02280F0E9B9FE45"/>
  </w:style>
  <w:style w:type="paragraph" w:customStyle="1" w:styleId="84B45CDE47FB40D292F26821890F2B43">
    <w:name w:val="84B45CDE47FB40D292F26821890F2B43"/>
  </w:style>
  <w:style w:type="paragraph" w:customStyle="1" w:styleId="33A15F45BD874214903E94E644EB025E">
    <w:name w:val="33A15F45BD874214903E94E644EB025E"/>
  </w:style>
  <w:style w:type="paragraph" w:customStyle="1" w:styleId="7B6BF94B69ED4353B8A66544C8285B74">
    <w:name w:val="7B6BF94B69ED4353B8A66544C8285B74"/>
  </w:style>
  <w:style w:type="paragraph" w:customStyle="1" w:styleId="3CA45A9DB83846EAA645192E361DE11A">
    <w:name w:val="3CA45A9DB83846EAA645192E361DE11A"/>
  </w:style>
  <w:style w:type="paragraph" w:customStyle="1" w:styleId="07B0C3ADBC35483F89FC445373F9960D">
    <w:name w:val="07B0C3ADBC35483F89FC445373F9960D"/>
  </w:style>
  <w:style w:type="paragraph" w:customStyle="1" w:styleId="4DE04DD429044ED695BFDBB91DDD5912">
    <w:name w:val="4DE04DD429044ED695BFDBB91DDD5912"/>
  </w:style>
  <w:style w:type="paragraph" w:customStyle="1" w:styleId="33BABB9B5AE2496090A2A002DAD9411B">
    <w:name w:val="33BABB9B5AE2496090A2A002DAD9411B"/>
  </w:style>
  <w:style w:type="paragraph" w:customStyle="1" w:styleId="AA076BAC7AF14D6F99122285347FEB81">
    <w:name w:val="AA076BAC7AF14D6F99122285347FEB81"/>
  </w:style>
  <w:style w:type="paragraph" w:customStyle="1" w:styleId="79ECDE2014354B2FA76433D46C2EE874">
    <w:name w:val="79ECDE2014354B2FA76433D46C2EE874"/>
  </w:style>
  <w:style w:type="paragraph" w:customStyle="1" w:styleId="A1404FFFBA4D4418B2CC2A0104441FEA">
    <w:name w:val="A1404FFFBA4D4418B2CC2A0104441FEA"/>
  </w:style>
  <w:style w:type="paragraph" w:customStyle="1" w:styleId="11EBBA30104644778FD571B6E14042D8">
    <w:name w:val="11EBBA30104644778FD571B6E14042D8"/>
  </w:style>
  <w:style w:type="paragraph" w:customStyle="1" w:styleId="99AD1E10F9204B3491921C4236A788AA">
    <w:name w:val="99AD1E10F9204B3491921C4236A788AA"/>
  </w:style>
  <w:style w:type="paragraph" w:customStyle="1" w:styleId="791FBDFEA43742279FDC1EC97A4115A0">
    <w:name w:val="791FBDFEA43742279FDC1EC97A4115A0"/>
  </w:style>
  <w:style w:type="paragraph" w:customStyle="1" w:styleId="B63D4880F4274AE5908A5EB46B9ED96B">
    <w:name w:val="B63D4880F4274AE5908A5EB46B9ED96B"/>
  </w:style>
  <w:style w:type="paragraph" w:customStyle="1" w:styleId="1820B77096B845DABFFD053A776736F7">
    <w:name w:val="1820B77096B845DABFFD053A776736F7"/>
  </w:style>
  <w:style w:type="paragraph" w:customStyle="1" w:styleId="765956A83CB54EED8DB1237B06A05D5A">
    <w:name w:val="765956A83CB54EED8DB1237B06A05D5A"/>
  </w:style>
  <w:style w:type="paragraph" w:customStyle="1" w:styleId="C61742CE45D5497D87E68FFAB0EA54BE">
    <w:name w:val="C61742CE45D5497D87E68FFAB0EA54BE"/>
  </w:style>
  <w:style w:type="paragraph" w:customStyle="1" w:styleId="5F8515561111471A90E09EFA85E6876D">
    <w:name w:val="5F8515561111471A90E09EFA85E6876D"/>
  </w:style>
  <w:style w:type="paragraph" w:customStyle="1" w:styleId="71B3F4B54D474A3282D524987C1AFA8D">
    <w:name w:val="71B3F4B54D474A3282D524987C1AFA8D"/>
  </w:style>
  <w:style w:type="paragraph" w:customStyle="1" w:styleId="65F955A8BD3B4491BD943D58807DE7D2">
    <w:name w:val="65F955A8BD3B4491BD943D58807DE7D2"/>
  </w:style>
  <w:style w:type="paragraph" w:customStyle="1" w:styleId="6E04F8F9A4EB4D72BBE6C6D7DA6B3C3C">
    <w:name w:val="6E04F8F9A4EB4D72BBE6C6D7DA6B3C3C"/>
  </w:style>
  <w:style w:type="paragraph" w:customStyle="1" w:styleId="6CF108A7E46D4C94BB79FF2847C322AA">
    <w:name w:val="6CF108A7E46D4C94BB79FF2847C322AA"/>
  </w:style>
  <w:style w:type="paragraph" w:customStyle="1" w:styleId="CCB44F389B994E668F3FA51A07D18AF8">
    <w:name w:val="CCB44F389B994E668F3FA51A07D18AF8"/>
  </w:style>
  <w:style w:type="paragraph" w:customStyle="1" w:styleId="E6EA5037A39A42CFA6BBA8747BEAC19B">
    <w:name w:val="E6EA5037A39A42CFA6BBA8747BEAC19B"/>
  </w:style>
  <w:style w:type="paragraph" w:customStyle="1" w:styleId="9913C643EBF04D37825FF2670262BDFB">
    <w:name w:val="9913C643EBF04D37825FF2670262BDFB"/>
  </w:style>
  <w:style w:type="paragraph" w:customStyle="1" w:styleId="1BCD87A95A0643B99E47D5119F31C3E1">
    <w:name w:val="1BCD87A95A0643B99E47D5119F31C3E1"/>
  </w:style>
  <w:style w:type="paragraph" w:customStyle="1" w:styleId="55A4CBDB62CC44F38AC4D766D3052A31">
    <w:name w:val="55A4CBDB62CC44F38AC4D766D3052A31"/>
  </w:style>
  <w:style w:type="paragraph" w:customStyle="1" w:styleId="C783F93080BA434DBF078108D6837D08">
    <w:name w:val="C783F93080BA434DBF078108D6837D08"/>
  </w:style>
  <w:style w:type="paragraph" w:customStyle="1" w:styleId="5F2FA7A0848A4D2A9D152D7D1F2A4D67">
    <w:name w:val="5F2FA7A0848A4D2A9D152D7D1F2A4D67"/>
  </w:style>
  <w:style w:type="paragraph" w:customStyle="1" w:styleId="9372F5EC2259434A931554B72BE7FE15">
    <w:name w:val="9372F5EC2259434A931554B72BE7FE15"/>
  </w:style>
  <w:style w:type="paragraph" w:customStyle="1" w:styleId="0872658BA4A04680A193B3D2AD872E71">
    <w:name w:val="0872658BA4A04680A193B3D2AD872E71"/>
  </w:style>
  <w:style w:type="paragraph" w:customStyle="1" w:styleId="54C397EBC97E47BEB343223A163BC756">
    <w:name w:val="54C397EBC97E47BEB343223A163BC756"/>
  </w:style>
  <w:style w:type="paragraph" w:customStyle="1" w:styleId="F226060685E44D30AC63DC35A1EC4075">
    <w:name w:val="F226060685E44D30AC63DC35A1EC4075"/>
  </w:style>
  <w:style w:type="paragraph" w:customStyle="1" w:styleId="A7D02FC19F3F4A649F7E37CE6C14CC33">
    <w:name w:val="A7D02FC19F3F4A649F7E37CE6C14CC33"/>
  </w:style>
  <w:style w:type="paragraph" w:customStyle="1" w:styleId="1B03A835ACF84EEC96208C15FB901699">
    <w:name w:val="1B03A835ACF84EEC96208C15FB901699"/>
  </w:style>
  <w:style w:type="paragraph" w:customStyle="1" w:styleId="45D297F588E24B35AD9908C539F7581E">
    <w:name w:val="45D297F588E24B35AD9908C539F7581E"/>
  </w:style>
  <w:style w:type="paragraph" w:customStyle="1" w:styleId="0BD7DD1D4412478D8AF78645F3D2B373">
    <w:name w:val="0BD7DD1D4412478D8AF78645F3D2B373"/>
  </w:style>
  <w:style w:type="paragraph" w:customStyle="1" w:styleId="EF3A50A82BAA4569BFA1C2A24C866325">
    <w:name w:val="EF3A50A82BAA4569BFA1C2A24C866325"/>
  </w:style>
  <w:style w:type="paragraph" w:customStyle="1" w:styleId="3AE0676B293B4AF9B3583FD0DAF26837">
    <w:name w:val="3AE0676B293B4AF9B3583FD0DAF26837"/>
  </w:style>
  <w:style w:type="paragraph" w:customStyle="1" w:styleId="CCAB126CC6D0459C8DF79B3F15385C15">
    <w:name w:val="CCAB126CC6D0459C8DF79B3F15385C15"/>
  </w:style>
  <w:style w:type="paragraph" w:customStyle="1" w:styleId="CF314CE271164B31B34966DB9573EBB2">
    <w:name w:val="CF314CE271164B31B34966DB9573EBB2"/>
  </w:style>
  <w:style w:type="paragraph" w:customStyle="1" w:styleId="81ECD99B768A48CCA0C708FBA0911757">
    <w:name w:val="81ECD99B768A48CCA0C708FBA0911757"/>
  </w:style>
  <w:style w:type="paragraph" w:customStyle="1" w:styleId="DAAAC72853D34A16A3ED0CA413347F8A">
    <w:name w:val="DAAAC72853D34A16A3ED0CA413347F8A"/>
  </w:style>
  <w:style w:type="paragraph" w:customStyle="1" w:styleId="55D4AA6602464399BCBC10E4C80054C8">
    <w:name w:val="55D4AA6602464399BCBC10E4C80054C8"/>
  </w:style>
  <w:style w:type="paragraph" w:customStyle="1" w:styleId="8227DC62AFF94CCD9C93643A035EE55C">
    <w:name w:val="8227DC62AFF94CCD9C93643A035EE55C"/>
  </w:style>
  <w:style w:type="paragraph" w:customStyle="1" w:styleId="5B50B7D8EAED45CF96D9696FBF19E7C7">
    <w:name w:val="5B50B7D8EAED45CF96D9696FBF19E7C7"/>
  </w:style>
  <w:style w:type="paragraph" w:customStyle="1" w:styleId="3025AEB31DD542AC99E6691F1E22DE1F">
    <w:name w:val="3025AEB31DD542AC99E6691F1E22DE1F"/>
  </w:style>
  <w:style w:type="paragraph" w:customStyle="1" w:styleId="DD501752ACBD42689448ED40DE50B2E6">
    <w:name w:val="DD501752ACBD42689448ED40DE50B2E6"/>
  </w:style>
  <w:style w:type="paragraph" w:customStyle="1" w:styleId="D67C57F5D77F41F1ABDF1D834D6E9F56">
    <w:name w:val="D67C57F5D77F41F1ABDF1D834D6E9F56"/>
  </w:style>
  <w:style w:type="paragraph" w:customStyle="1" w:styleId="E668898955574FCBB009BE506BCFC1B7">
    <w:name w:val="E668898955574FCBB009BE506BCFC1B7"/>
  </w:style>
  <w:style w:type="paragraph" w:customStyle="1" w:styleId="8FB423FC0318477D8F2C4EA09A740A57">
    <w:name w:val="8FB423FC0318477D8F2C4EA09A740A57"/>
  </w:style>
  <w:style w:type="paragraph" w:customStyle="1" w:styleId="AAE437A4A0244F21BEBBF2B80DD19B79">
    <w:name w:val="AAE437A4A0244F21BEBBF2B80DD19B79"/>
  </w:style>
  <w:style w:type="paragraph" w:customStyle="1" w:styleId="44A9653133C44B11A8DA016AD8CBC6EA">
    <w:name w:val="44A9653133C44B11A8DA016AD8CBC6EA"/>
  </w:style>
  <w:style w:type="paragraph" w:customStyle="1" w:styleId="ABC6FA6240FA4BC6B04F424A9F8D7F37">
    <w:name w:val="ABC6FA6240FA4BC6B04F424A9F8D7F37"/>
  </w:style>
  <w:style w:type="paragraph" w:customStyle="1" w:styleId="50B90C3A6CC44F1F852FAC2E358CAA1F">
    <w:name w:val="50B90C3A6CC44F1F852FAC2E358CAA1F"/>
  </w:style>
  <w:style w:type="paragraph" w:customStyle="1" w:styleId="F36AFCD0FC404BE48E59C056046669E0">
    <w:name w:val="F36AFCD0FC404BE48E59C056046669E0"/>
  </w:style>
  <w:style w:type="paragraph" w:customStyle="1" w:styleId="260B7EE9EE264EBAA2CB6D950BC128C7">
    <w:name w:val="260B7EE9EE264EBAA2CB6D950BC128C7"/>
  </w:style>
  <w:style w:type="paragraph" w:customStyle="1" w:styleId="5DCF0FBBE5744E38B2ADA6523E6DDF31">
    <w:name w:val="5DCF0FBBE5744E38B2ADA6523E6DDF31"/>
  </w:style>
  <w:style w:type="paragraph" w:customStyle="1" w:styleId="BB432B0B018B4B98AD2D3AB25BEEF586">
    <w:name w:val="BB432B0B018B4B98AD2D3AB25BEEF586"/>
  </w:style>
  <w:style w:type="paragraph" w:customStyle="1" w:styleId="3C3292433FB947399AF41C3223E78AD3">
    <w:name w:val="3C3292433FB947399AF41C3223E78AD3"/>
  </w:style>
  <w:style w:type="paragraph" w:customStyle="1" w:styleId="0BA9F0EC16034A74B014565912A28944">
    <w:name w:val="0BA9F0EC16034A74B014565912A28944"/>
  </w:style>
  <w:style w:type="paragraph" w:customStyle="1" w:styleId="0FBA1F9B09044A27B4E49CA028C653D0">
    <w:name w:val="0FBA1F9B09044A27B4E49CA028C653D0"/>
  </w:style>
  <w:style w:type="paragraph" w:customStyle="1" w:styleId="83C81B82D12E441F97C95009390F371A">
    <w:name w:val="83C81B82D12E441F97C95009390F371A"/>
  </w:style>
  <w:style w:type="paragraph" w:customStyle="1" w:styleId="886A73BF5292403A89042E96E59388FF">
    <w:name w:val="886A73BF5292403A89042E96E59388FF"/>
  </w:style>
  <w:style w:type="paragraph" w:customStyle="1" w:styleId="17D81749DD6F43FCB46A7A4EBBB2FDD7">
    <w:name w:val="17D81749DD6F43FCB46A7A4EBBB2FDD7"/>
  </w:style>
  <w:style w:type="paragraph" w:customStyle="1" w:styleId="F2F4430905894CEA895E6A032CA6E43E">
    <w:name w:val="F2F4430905894CEA895E6A032CA6E43E"/>
  </w:style>
  <w:style w:type="paragraph" w:customStyle="1" w:styleId="6553D4D6088F46B4BC9C524625A9D62E">
    <w:name w:val="6553D4D6088F46B4BC9C524625A9D62E"/>
  </w:style>
  <w:style w:type="paragraph" w:customStyle="1" w:styleId="C26B87AF56674ABEA71F345FB19BF051">
    <w:name w:val="C26B87AF56674ABEA71F345FB19BF051"/>
  </w:style>
  <w:style w:type="paragraph" w:customStyle="1" w:styleId="6CB477D955FF49BBA6E9928E595F4879">
    <w:name w:val="6CB477D955FF49BBA6E9928E595F4879"/>
  </w:style>
  <w:style w:type="paragraph" w:customStyle="1" w:styleId="93148481A4C74E9FB4B02C3ED4884431">
    <w:name w:val="93148481A4C74E9FB4B02C3ED4884431"/>
  </w:style>
  <w:style w:type="paragraph" w:customStyle="1" w:styleId="F645D3BDED744EE48FEF00A33F3FDC50">
    <w:name w:val="F645D3BDED744EE48FEF00A33F3FDC50"/>
  </w:style>
  <w:style w:type="paragraph" w:customStyle="1" w:styleId="C208BE74BC924A6EA66E98C7070FCA07">
    <w:name w:val="C208BE74BC924A6EA66E98C7070FCA07"/>
  </w:style>
  <w:style w:type="paragraph" w:customStyle="1" w:styleId="0D7B034A595645EE90147262A9805EF6">
    <w:name w:val="0D7B034A595645EE90147262A9805EF6"/>
  </w:style>
  <w:style w:type="paragraph" w:customStyle="1" w:styleId="44E9F747C3BD41BDB3BB878FD6B4F021">
    <w:name w:val="44E9F747C3BD41BDB3BB878FD6B4F021"/>
  </w:style>
  <w:style w:type="paragraph" w:customStyle="1" w:styleId="017181C430BE4700B80D01B73B982076">
    <w:name w:val="017181C430BE4700B80D01B73B982076"/>
  </w:style>
  <w:style w:type="paragraph" w:customStyle="1" w:styleId="56E15D1CEB4A49789833AA5F31047CC3">
    <w:name w:val="56E15D1CEB4A49789833AA5F31047CC3"/>
  </w:style>
  <w:style w:type="paragraph" w:customStyle="1" w:styleId="9FF6188A8D464AE086DC747A4E07E36D">
    <w:name w:val="9FF6188A8D464AE086DC747A4E07E36D"/>
  </w:style>
  <w:style w:type="paragraph" w:customStyle="1" w:styleId="4DD5C037E14C4257AE657783418E0674">
    <w:name w:val="4DD5C037E14C4257AE657783418E0674"/>
  </w:style>
  <w:style w:type="paragraph" w:customStyle="1" w:styleId="C4B33C8D0F2C46E4B1749830F3DDB0DE">
    <w:name w:val="C4B33C8D0F2C46E4B1749830F3DDB0DE"/>
  </w:style>
  <w:style w:type="paragraph" w:customStyle="1" w:styleId="15798DB590BB403EA8E5932E0D3D10DE">
    <w:name w:val="15798DB590BB403EA8E5932E0D3D10DE"/>
  </w:style>
  <w:style w:type="paragraph" w:customStyle="1" w:styleId="37DA2168AF0F4F22BE53D45D773B44F1">
    <w:name w:val="37DA2168AF0F4F22BE53D45D773B44F1"/>
  </w:style>
  <w:style w:type="paragraph" w:customStyle="1" w:styleId="1217D1D6809E4637AF73C5468DDE9FB8">
    <w:name w:val="1217D1D6809E4637AF73C5468DDE9FB8"/>
  </w:style>
  <w:style w:type="paragraph" w:customStyle="1" w:styleId="39E0C7B09DC240968DFC88D18318FB40">
    <w:name w:val="39E0C7B09DC240968DFC88D18318FB40"/>
  </w:style>
  <w:style w:type="paragraph" w:customStyle="1" w:styleId="95E270E9EE1B4ED590DB23E64F351C0C">
    <w:name w:val="95E270E9EE1B4ED590DB23E64F351C0C"/>
  </w:style>
  <w:style w:type="paragraph" w:customStyle="1" w:styleId="186E9522559D44DAB7535FCB810B11B2">
    <w:name w:val="186E9522559D44DAB7535FCB810B11B2"/>
  </w:style>
  <w:style w:type="paragraph" w:customStyle="1" w:styleId="9D38D5F0E49D40E694808B4139A10622">
    <w:name w:val="9D38D5F0E49D40E694808B4139A10622"/>
  </w:style>
  <w:style w:type="paragraph" w:customStyle="1" w:styleId="FBC7AE6B1D3B4C93BD7E997484E60AFE">
    <w:name w:val="FBC7AE6B1D3B4C93BD7E997484E60AFE"/>
  </w:style>
  <w:style w:type="paragraph" w:customStyle="1" w:styleId="D42CC5EEE6D34BE3A289E4C56AB09B87">
    <w:name w:val="D42CC5EEE6D34BE3A289E4C56AB09B87"/>
  </w:style>
  <w:style w:type="paragraph" w:customStyle="1" w:styleId="A6F19AD63F0E4F20A0D4D95770C6879D">
    <w:name w:val="A6F19AD63F0E4F20A0D4D95770C6879D"/>
  </w:style>
  <w:style w:type="paragraph" w:customStyle="1" w:styleId="1811E383A2A74F1FB9863DFC18D9F195">
    <w:name w:val="1811E383A2A74F1FB9863DFC18D9F195"/>
  </w:style>
  <w:style w:type="paragraph" w:customStyle="1" w:styleId="14B2A999521A4674B278FDBA54953488">
    <w:name w:val="14B2A999521A4674B278FDBA54953488"/>
  </w:style>
  <w:style w:type="paragraph" w:customStyle="1" w:styleId="90DD876822914F91A406817D48F783E1">
    <w:name w:val="90DD876822914F91A406817D48F783E1"/>
  </w:style>
  <w:style w:type="paragraph" w:customStyle="1" w:styleId="1575A0462E8648E1BD8C9E0C32A11CC2">
    <w:name w:val="1575A0462E8648E1BD8C9E0C32A11CC2"/>
  </w:style>
  <w:style w:type="paragraph" w:customStyle="1" w:styleId="68AB57583B6F4265BDE315B32C07DBE5">
    <w:name w:val="68AB57583B6F4265BDE315B32C07DBE5"/>
  </w:style>
  <w:style w:type="paragraph" w:customStyle="1" w:styleId="808C3E39043E43F2962883960D8DD532">
    <w:name w:val="808C3E39043E43F2962883960D8DD532"/>
  </w:style>
  <w:style w:type="paragraph" w:customStyle="1" w:styleId="CAF248C2C38E482896B2EF23620FC526">
    <w:name w:val="CAF248C2C38E482896B2EF23620FC526"/>
  </w:style>
  <w:style w:type="paragraph" w:customStyle="1" w:styleId="96BD67283A2D4D2E8347A5ACD06A360B">
    <w:name w:val="96BD67283A2D4D2E8347A5ACD06A360B"/>
  </w:style>
  <w:style w:type="paragraph" w:customStyle="1" w:styleId="94B7BB9B1F27414DA6F439AD66056F79">
    <w:name w:val="94B7BB9B1F27414DA6F439AD66056F79"/>
  </w:style>
  <w:style w:type="paragraph" w:customStyle="1" w:styleId="71434F17EE5145F78564289742C89E96">
    <w:name w:val="71434F17EE5145F78564289742C89E96"/>
  </w:style>
  <w:style w:type="paragraph" w:customStyle="1" w:styleId="02799F4B06224C4292960C25112376FD">
    <w:name w:val="02799F4B06224C4292960C25112376FD"/>
  </w:style>
  <w:style w:type="paragraph" w:customStyle="1" w:styleId="FEC09452010C4AA6A37E25604C6E050D">
    <w:name w:val="FEC09452010C4AA6A37E25604C6E050D"/>
  </w:style>
  <w:style w:type="paragraph" w:customStyle="1" w:styleId="E85CFDFC8B004E0EBC9678ACBD878A3A">
    <w:name w:val="E85CFDFC8B004E0EBC9678ACBD878A3A"/>
  </w:style>
  <w:style w:type="paragraph" w:customStyle="1" w:styleId="5E52FA41C9D6413FB426E8E2EE1DD811">
    <w:name w:val="5E52FA41C9D6413FB426E8E2EE1DD811"/>
  </w:style>
  <w:style w:type="paragraph" w:customStyle="1" w:styleId="4CAF1B94D00E4BF9920B8B8908B8950D">
    <w:name w:val="4CAF1B94D00E4BF9920B8B8908B8950D"/>
  </w:style>
  <w:style w:type="paragraph" w:customStyle="1" w:styleId="8922ABC2E371477B974A486F5764E35A">
    <w:name w:val="8922ABC2E371477B974A486F5764E35A"/>
  </w:style>
  <w:style w:type="paragraph" w:customStyle="1" w:styleId="82B9031283444ED2882B5C2534C4B528">
    <w:name w:val="82B9031283444ED2882B5C2534C4B528"/>
  </w:style>
  <w:style w:type="paragraph" w:customStyle="1" w:styleId="5EBC5F958FB34D2B83DBE7A83783CC5C">
    <w:name w:val="5EBC5F958FB34D2B83DBE7A83783CC5C"/>
  </w:style>
  <w:style w:type="paragraph" w:customStyle="1" w:styleId="3909B7F6465C4EC49610C39309147657">
    <w:name w:val="3909B7F6465C4EC49610C39309147657"/>
  </w:style>
  <w:style w:type="paragraph" w:customStyle="1" w:styleId="4065677D4D0841738045D3F4B36678EC">
    <w:name w:val="4065677D4D0841738045D3F4B36678EC"/>
  </w:style>
  <w:style w:type="paragraph" w:customStyle="1" w:styleId="583D9306DCA1494A81E5B82C263686DB">
    <w:name w:val="583D9306DCA1494A81E5B82C263686DB"/>
  </w:style>
  <w:style w:type="paragraph" w:customStyle="1" w:styleId="D5280E40E9104190BB6E91D3A6648BC3">
    <w:name w:val="D5280E40E9104190BB6E91D3A6648BC3"/>
  </w:style>
  <w:style w:type="paragraph" w:customStyle="1" w:styleId="3749533E3F204482BA9F4221E2A68346">
    <w:name w:val="3749533E3F204482BA9F4221E2A68346"/>
  </w:style>
  <w:style w:type="paragraph" w:customStyle="1" w:styleId="5B713433FB3649E7A90758913C284367">
    <w:name w:val="5B713433FB3649E7A90758913C284367"/>
  </w:style>
  <w:style w:type="paragraph" w:customStyle="1" w:styleId="0A9720623CAF410B95775CE2919B0C43">
    <w:name w:val="0A9720623CAF410B95775CE2919B0C43"/>
  </w:style>
  <w:style w:type="paragraph" w:customStyle="1" w:styleId="26FA69236CF24AC5A9BC4D8FFD5C5539">
    <w:name w:val="26FA69236CF24AC5A9BC4D8FFD5C5539"/>
  </w:style>
  <w:style w:type="paragraph" w:customStyle="1" w:styleId="83CB9375A98F4562A21639931A94B8C0">
    <w:name w:val="83CB9375A98F4562A21639931A94B8C0"/>
  </w:style>
  <w:style w:type="paragraph" w:customStyle="1" w:styleId="8DFDB8CAD307413581ACE5EBF7026594">
    <w:name w:val="8DFDB8CAD307413581ACE5EBF7026594"/>
  </w:style>
  <w:style w:type="paragraph" w:customStyle="1" w:styleId="ABE6451432D04BFDB0BC02A093234B4C">
    <w:name w:val="ABE6451432D04BFDB0BC02A093234B4C"/>
  </w:style>
  <w:style w:type="paragraph" w:customStyle="1" w:styleId="C4BF765A74B54E139A1CCD89AB5CBAAA">
    <w:name w:val="C4BF765A74B54E139A1CCD89AB5CBAAA"/>
  </w:style>
  <w:style w:type="paragraph" w:customStyle="1" w:styleId="31B7C720E0AF491E8179401DFBFF3FFC">
    <w:name w:val="31B7C720E0AF491E8179401DFBFF3FFC"/>
  </w:style>
  <w:style w:type="paragraph" w:customStyle="1" w:styleId="1EE4C93325834DA797B40A510F8CDD6C">
    <w:name w:val="1EE4C93325834DA797B40A510F8CDD6C"/>
  </w:style>
  <w:style w:type="paragraph" w:customStyle="1" w:styleId="84E94B6D1058463EBA4B4CF819703211">
    <w:name w:val="84E94B6D1058463EBA4B4CF819703211"/>
  </w:style>
  <w:style w:type="paragraph" w:customStyle="1" w:styleId="F6A646702AFB42CCBA2AE8F86920BDF3">
    <w:name w:val="F6A646702AFB42CCBA2AE8F86920BDF3"/>
  </w:style>
  <w:style w:type="paragraph" w:customStyle="1" w:styleId="5F69927AD9CC46BBB660DD8EFF685127">
    <w:name w:val="5F69927AD9CC46BBB660DD8EFF685127"/>
  </w:style>
  <w:style w:type="paragraph" w:customStyle="1" w:styleId="A2563F1998784EC8B34C9A4B88AA18EB">
    <w:name w:val="A2563F1998784EC8B34C9A4B88AA18EB"/>
  </w:style>
  <w:style w:type="paragraph" w:customStyle="1" w:styleId="7C01DE67F21C435191B863F5F8F0AB92">
    <w:name w:val="7C01DE67F21C435191B863F5F8F0AB92"/>
  </w:style>
  <w:style w:type="paragraph" w:customStyle="1" w:styleId="D061FF9954B1425B88EA69D0FFB845D4">
    <w:name w:val="D061FF9954B1425B88EA69D0FFB845D4"/>
  </w:style>
  <w:style w:type="paragraph" w:customStyle="1" w:styleId="E8F6081B2BA44830866A22E33A7832CB">
    <w:name w:val="E8F6081B2BA44830866A22E33A7832CB"/>
  </w:style>
  <w:style w:type="paragraph" w:customStyle="1" w:styleId="6410160AE30540C7922E662BA8929543">
    <w:name w:val="6410160AE30540C7922E662BA8929543"/>
  </w:style>
  <w:style w:type="paragraph" w:customStyle="1" w:styleId="F4A832152E8840BD90FC9C0799A31216">
    <w:name w:val="F4A832152E8840BD90FC9C0799A31216"/>
  </w:style>
  <w:style w:type="paragraph" w:customStyle="1" w:styleId="D24DE184BD34435485EE0425F1482D51">
    <w:name w:val="D24DE184BD34435485EE0425F1482D51"/>
  </w:style>
  <w:style w:type="paragraph" w:customStyle="1" w:styleId="2368154D8B7643828366FB9A2BF9C0E4">
    <w:name w:val="2368154D8B7643828366FB9A2BF9C0E4"/>
  </w:style>
  <w:style w:type="paragraph" w:customStyle="1" w:styleId="968D0955C7D3429F97B645B64777B24C">
    <w:name w:val="968D0955C7D3429F97B645B64777B24C"/>
  </w:style>
  <w:style w:type="paragraph" w:customStyle="1" w:styleId="123B92DA36444E98BC43BB5AD3F82E66">
    <w:name w:val="123B92DA36444E98BC43BB5AD3F82E66"/>
  </w:style>
  <w:style w:type="paragraph" w:customStyle="1" w:styleId="30E148F403ED4721B13A5D71551F3058">
    <w:name w:val="30E148F403ED4721B13A5D71551F3058"/>
  </w:style>
  <w:style w:type="paragraph" w:customStyle="1" w:styleId="32B1596CC1364235B1200F4A1F805346">
    <w:name w:val="32B1596CC1364235B1200F4A1F805346"/>
  </w:style>
  <w:style w:type="paragraph" w:customStyle="1" w:styleId="0D90FD0D742647EF842F0F1E6EAFCDB8">
    <w:name w:val="0D90FD0D742647EF842F0F1E6EAFCDB8"/>
  </w:style>
  <w:style w:type="paragraph" w:customStyle="1" w:styleId="613FDF3B37ED426882498131E63ED515">
    <w:name w:val="613FDF3B37ED426882498131E63ED515"/>
  </w:style>
  <w:style w:type="paragraph" w:customStyle="1" w:styleId="BD7D06A157C1452C8674788188F3378A">
    <w:name w:val="BD7D06A157C1452C8674788188F3378A"/>
  </w:style>
  <w:style w:type="paragraph" w:customStyle="1" w:styleId="A1524681D94E4E3A86F0B33A221200FF">
    <w:name w:val="A1524681D94E4E3A86F0B33A221200FF"/>
  </w:style>
  <w:style w:type="paragraph" w:customStyle="1" w:styleId="1CCD5B8D622D467E8AB892C6860C8495">
    <w:name w:val="1CCD5B8D622D467E8AB892C6860C8495"/>
  </w:style>
  <w:style w:type="paragraph" w:customStyle="1" w:styleId="CB8E5123255B414DA2E6A58A9978CA7E">
    <w:name w:val="CB8E5123255B414DA2E6A58A9978CA7E"/>
  </w:style>
  <w:style w:type="paragraph" w:customStyle="1" w:styleId="4093678D164B4814802AA8D2E5389928">
    <w:name w:val="4093678D164B4814802AA8D2E5389928"/>
  </w:style>
  <w:style w:type="paragraph" w:customStyle="1" w:styleId="5D5E7E255E954A79ABEA5921C29C761A">
    <w:name w:val="5D5E7E255E954A79ABEA5921C29C761A"/>
  </w:style>
  <w:style w:type="paragraph" w:customStyle="1" w:styleId="F945E12C70B24184AC763395B3AE62C3">
    <w:name w:val="F945E12C70B24184AC763395B3AE62C3"/>
  </w:style>
  <w:style w:type="paragraph" w:customStyle="1" w:styleId="0BA1B932D4984B54952C67D56B058DF7">
    <w:name w:val="0BA1B932D4984B54952C67D56B058DF7"/>
  </w:style>
  <w:style w:type="paragraph" w:customStyle="1" w:styleId="EB4E372C5997471FAD729E5C462D7813">
    <w:name w:val="EB4E372C5997471FAD729E5C462D7813"/>
  </w:style>
  <w:style w:type="paragraph" w:customStyle="1" w:styleId="6DC1875FF2E34E5AAE4AA05BAB649D78">
    <w:name w:val="6DC1875FF2E34E5AAE4AA05BAB649D78"/>
  </w:style>
  <w:style w:type="paragraph" w:customStyle="1" w:styleId="9E597B4D0B99465CA2D393B47BE3AAA1">
    <w:name w:val="9E597B4D0B99465CA2D393B47BE3AAA1"/>
  </w:style>
  <w:style w:type="paragraph" w:customStyle="1" w:styleId="D6035050F73F404CAE2F25B6EE53F74D">
    <w:name w:val="D6035050F73F404CAE2F25B6EE53F74D"/>
  </w:style>
  <w:style w:type="paragraph" w:customStyle="1" w:styleId="DD677527A8404F24AD4536D425C83B9E">
    <w:name w:val="DD677527A8404F24AD4536D425C83B9E"/>
  </w:style>
  <w:style w:type="paragraph" w:customStyle="1" w:styleId="61B921A9DA2F4F0193C8F34E2E8A70E3">
    <w:name w:val="61B921A9DA2F4F0193C8F34E2E8A70E3"/>
  </w:style>
  <w:style w:type="paragraph" w:customStyle="1" w:styleId="899337BE9C774860A5122A31177A7275">
    <w:name w:val="899337BE9C774860A5122A31177A7275"/>
  </w:style>
  <w:style w:type="paragraph" w:customStyle="1" w:styleId="E814544C01CC4BB8B5449FABC1EC6118">
    <w:name w:val="E814544C01CC4BB8B5449FABC1EC6118"/>
  </w:style>
  <w:style w:type="paragraph" w:customStyle="1" w:styleId="E3503B4FC1664C908AB3EE6BC2570966">
    <w:name w:val="E3503B4FC1664C908AB3EE6BC2570966"/>
  </w:style>
  <w:style w:type="paragraph" w:customStyle="1" w:styleId="C7FAA3AE98D74167BAEDDA0691BE422D">
    <w:name w:val="C7FAA3AE98D74167BAEDDA0691BE422D"/>
  </w:style>
  <w:style w:type="paragraph" w:customStyle="1" w:styleId="D907CBDCC3474270A951A785419C6B7F">
    <w:name w:val="D907CBDCC3474270A951A785419C6B7F"/>
  </w:style>
  <w:style w:type="paragraph" w:customStyle="1" w:styleId="0AD6082A72E1485789D8310EAD9F04AF">
    <w:name w:val="0AD6082A72E1485789D8310EAD9F04AF"/>
  </w:style>
  <w:style w:type="paragraph" w:customStyle="1" w:styleId="246137FFF5114D659F06BE5A0794CF46">
    <w:name w:val="246137FFF5114D659F06BE5A0794CF46"/>
  </w:style>
  <w:style w:type="paragraph" w:customStyle="1" w:styleId="D57B13C1F00740EC992BBCCF76144FCF">
    <w:name w:val="D57B13C1F00740EC992BBCCF76144FCF"/>
  </w:style>
  <w:style w:type="paragraph" w:customStyle="1" w:styleId="C2073DBCC674479EBF2A1F18C36A499F">
    <w:name w:val="C2073DBCC674479EBF2A1F18C36A499F"/>
  </w:style>
  <w:style w:type="paragraph" w:customStyle="1" w:styleId="EEE1536A6D034068A5FC463AD2FC2F9C">
    <w:name w:val="EEE1536A6D034068A5FC463AD2FC2F9C"/>
  </w:style>
  <w:style w:type="paragraph" w:customStyle="1" w:styleId="D0560341FCDF419180A13D569793BC81">
    <w:name w:val="D0560341FCDF419180A13D569793BC81"/>
  </w:style>
  <w:style w:type="paragraph" w:customStyle="1" w:styleId="3A5A829A33404253AAF587A99D222025">
    <w:name w:val="3A5A829A33404253AAF587A99D222025"/>
  </w:style>
  <w:style w:type="paragraph" w:customStyle="1" w:styleId="7F57F769C2B640EAB8B2BE8538AD6FAC">
    <w:name w:val="7F57F769C2B640EAB8B2BE8538AD6FAC"/>
  </w:style>
  <w:style w:type="paragraph" w:customStyle="1" w:styleId="F943A14930564847A76C0C96A9003921">
    <w:name w:val="F943A14930564847A76C0C96A9003921"/>
  </w:style>
  <w:style w:type="paragraph" w:customStyle="1" w:styleId="64869C6AAA9D4AA7B6C64FD42A2ACDEE">
    <w:name w:val="64869C6AAA9D4AA7B6C64FD42A2ACDEE"/>
  </w:style>
  <w:style w:type="paragraph" w:customStyle="1" w:styleId="05F959DE35C34D7096FACF6343130F17">
    <w:name w:val="05F959DE35C34D7096FACF6343130F17"/>
  </w:style>
  <w:style w:type="paragraph" w:customStyle="1" w:styleId="3301428D391F4158B2AC5F8826464ADD">
    <w:name w:val="3301428D391F4158B2AC5F8826464ADD"/>
  </w:style>
  <w:style w:type="paragraph" w:customStyle="1" w:styleId="A27C2493E5D74DFF8E8CCA24FFC03409">
    <w:name w:val="A27C2493E5D74DFF8E8CCA24FFC03409"/>
  </w:style>
  <w:style w:type="paragraph" w:customStyle="1" w:styleId="5F999486F2C24DA9BD6CF93BB54EB762">
    <w:name w:val="5F999486F2C24DA9BD6CF93BB54EB762"/>
  </w:style>
  <w:style w:type="paragraph" w:customStyle="1" w:styleId="0B357FF91C754BD9BE46303308458185">
    <w:name w:val="0B357FF91C754BD9BE46303308458185"/>
  </w:style>
  <w:style w:type="paragraph" w:customStyle="1" w:styleId="E4F3A3359FA14EA7A2F9712CA092DA09">
    <w:name w:val="E4F3A3359FA14EA7A2F9712CA092DA09"/>
  </w:style>
  <w:style w:type="paragraph" w:customStyle="1" w:styleId="755A55BB0F5B4B398EB5B3D05390C9CF">
    <w:name w:val="755A55BB0F5B4B398EB5B3D05390C9CF"/>
  </w:style>
  <w:style w:type="paragraph" w:customStyle="1" w:styleId="F783775E91F74DB3BC45B87F45E33E44">
    <w:name w:val="F783775E91F74DB3BC45B87F45E33E44"/>
  </w:style>
  <w:style w:type="paragraph" w:customStyle="1" w:styleId="59617F7590B949E5A72484BB9E7D1A42">
    <w:name w:val="59617F7590B949E5A72484BB9E7D1A42"/>
  </w:style>
  <w:style w:type="paragraph" w:customStyle="1" w:styleId="7BB91A1E9B99456D8ED8C867F6D9EDCE">
    <w:name w:val="7BB91A1E9B99456D8ED8C867F6D9EDCE"/>
  </w:style>
  <w:style w:type="paragraph" w:customStyle="1" w:styleId="7E8C0E8A60A2477AA425F0989C60E74C">
    <w:name w:val="7E8C0E8A60A2477AA425F0989C60E74C"/>
  </w:style>
  <w:style w:type="paragraph" w:customStyle="1" w:styleId="4EF043E8C1F4466D97D54D4E6F5E27FB">
    <w:name w:val="4EF043E8C1F4466D97D54D4E6F5E27FB"/>
  </w:style>
  <w:style w:type="paragraph" w:customStyle="1" w:styleId="3526501B6BB54E2A926D893E6AE3CFE7">
    <w:name w:val="3526501B6BB54E2A926D893E6AE3CFE7"/>
  </w:style>
  <w:style w:type="paragraph" w:customStyle="1" w:styleId="F2E3C160E32A43208B959EED42C54D09">
    <w:name w:val="F2E3C160E32A43208B959EED42C54D09"/>
  </w:style>
  <w:style w:type="paragraph" w:customStyle="1" w:styleId="11053034694E454B9524067095FB96F6">
    <w:name w:val="11053034694E454B9524067095FB96F6"/>
  </w:style>
  <w:style w:type="paragraph" w:customStyle="1" w:styleId="C5C0DFBCE389466EABA20DEF1A0765B0">
    <w:name w:val="C5C0DFBCE389466EABA20DEF1A0765B0"/>
  </w:style>
  <w:style w:type="paragraph" w:customStyle="1" w:styleId="BBB83D5ED0314ED19ECDD2377F20D530">
    <w:name w:val="BBB83D5ED0314ED19ECDD2377F20D530"/>
  </w:style>
  <w:style w:type="paragraph" w:customStyle="1" w:styleId="23C85CC270BE47B5B2FC189B858785AB">
    <w:name w:val="23C85CC270BE47B5B2FC189B858785AB"/>
  </w:style>
  <w:style w:type="paragraph" w:customStyle="1" w:styleId="E7F4EFFE060C4710B6D8283041AB1BDE">
    <w:name w:val="E7F4EFFE060C4710B6D8283041AB1BDE"/>
  </w:style>
  <w:style w:type="paragraph" w:customStyle="1" w:styleId="25B4B0C28C3544CDAE4606A2AB14AA5F">
    <w:name w:val="25B4B0C28C3544CDAE4606A2AB14AA5F"/>
  </w:style>
  <w:style w:type="paragraph" w:customStyle="1" w:styleId="68E4DDD62AE34FEDB7E8117E754F7D45">
    <w:name w:val="68E4DDD62AE34FEDB7E8117E754F7D45"/>
  </w:style>
  <w:style w:type="paragraph" w:customStyle="1" w:styleId="CA2365537B3545E895C3121746BF3ACD">
    <w:name w:val="CA2365537B3545E895C3121746BF3ACD"/>
  </w:style>
  <w:style w:type="paragraph" w:customStyle="1" w:styleId="48666A00BD8A406F89354EF55667F642">
    <w:name w:val="48666A00BD8A406F89354EF55667F642"/>
  </w:style>
  <w:style w:type="paragraph" w:customStyle="1" w:styleId="3D0A5C9D9B674907AE235DE6B89F6130">
    <w:name w:val="3D0A5C9D9B674907AE235DE6B89F6130"/>
  </w:style>
  <w:style w:type="paragraph" w:customStyle="1" w:styleId="7A3113A9A1F44F2CB2AFB1E9A26C3B9E">
    <w:name w:val="7A3113A9A1F44F2CB2AFB1E9A26C3B9E"/>
  </w:style>
  <w:style w:type="paragraph" w:customStyle="1" w:styleId="0B14705797B041B78226A1DA1D62F0A9">
    <w:name w:val="0B14705797B041B78226A1DA1D62F0A9"/>
  </w:style>
  <w:style w:type="paragraph" w:customStyle="1" w:styleId="FCA336EBE9654AB496A14B294F50656C">
    <w:name w:val="FCA336EBE9654AB496A14B294F50656C"/>
  </w:style>
  <w:style w:type="paragraph" w:customStyle="1" w:styleId="3D45D44A88904BABACAD0AEE9013FB2F">
    <w:name w:val="3D45D44A88904BABACAD0AEE9013FB2F"/>
  </w:style>
  <w:style w:type="paragraph" w:customStyle="1" w:styleId="A3FEFF1B7B004D60AAA6FAA81E53E17C">
    <w:name w:val="A3FEFF1B7B004D60AAA6FAA81E53E17C"/>
  </w:style>
  <w:style w:type="paragraph" w:customStyle="1" w:styleId="0A4462332120418D8E2D6EF21DA20E63">
    <w:name w:val="0A4462332120418D8E2D6EF21DA20E63"/>
  </w:style>
  <w:style w:type="paragraph" w:customStyle="1" w:styleId="C6247B9D8DD44DE2B232234D5773415B">
    <w:name w:val="C6247B9D8DD44DE2B232234D5773415B"/>
  </w:style>
  <w:style w:type="paragraph" w:customStyle="1" w:styleId="6AD08D07DE4B429E965C4BBF6497513B">
    <w:name w:val="6AD08D07DE4B429E965C4BBF6497513B"/>
  </w:style>
  <w:style w:type="paragraph" w:customStyle="1" w:styleId="B463A9F3F4F54664895926AB6A70E33E">
    <w:name w:val="B463A9F3F4F54664895926AB6A70E33E"/>
  </w:style>
  <w:style w:type="paragraph" w:customStyle="1" w:styleId="234ECEDB469540A6A3A0C293E9480229">
    <w:name w:val="234ECEDB469540A6A3A0C293E9480229"/>
  </w:style>
  <w:style w:type="paragraph" w:customStyle="1" w:styleId="9D6EDCB5F76443B8BA6076C7AC4E3887">
    <w:name w:val="9D6EDCB5F76443B8BA6076C7AC4E3887"/>
  </w:style>
  <w:style w:type="paragraph" w:customStyle="1" w:styleId="573BA035A5E14DF6A74797CF8EF98999">
    <w:name w:val="573BA035A5E14DF6A74797CF8EF98999"/>
  </w:style>
  <w:style w:type="paragraph" w:customStyle="1" w:styleId="57C2600E46724F9D8DA923A18291F184">
    <w:name w:val="57C2600E46724F9D8DA923A18291F184"/>
  </w:style>
  <w:style w:type="paragraph" w:customStyle="1" w:styleId="7FF1A95303F94D33801B1CCA760E9BC2">
    <w:name w:val="7FF1A95303F94D33801B1CCA760E9BC2"/>
  </w:style>
  <w:style w:type="paragraph" w:customStyle="1" w:styleId="D5FA8ADE4E054660A03B9EF7034EF0EC">
    <w:name w:val="D5FA8ADE4E054660A03B9EF7034EF0EC"/>
  </w:style>
  <w:style w:type="paragraph" w:customStyle="1" w:styleId="0687A883837049F1A8FA1B7F6156B3F5">
    <w:name w:val="0687A883837049F1A8FA1B7F6156B3F5"/>
  </w:style>
  <w:style w:type="paragraph" w:customStyle="1" w:styleId="47419199B8E04491A5EEDA9787350017">
    <w:name w:val="47419199B8E04491A5EEDA9787350017"/>
  </w:style>
  <w:style w:type="paragraph" w:customStyle="1" w:styleId="36E0D0D6DC674BF792157A24EDA22E07">
    <w:name w:val="36E0D0D6DC674BF792157A24EDA22E07"/>
  </w:style>
  <w:style w:type="paragraph" w:customStyle="1" w:styleId="EFDC1CAA843C4E5ABDC5B922273F6D53">
    <w:name w:val="EFDC1CAA843C4E5ABDC5B922273F6D53"/>
  </w:style>
  <w:style w:type="paragraph" w:customStyle="1" w:styleId="5EEF094E08DE4FE6AA6FA490C41FF739">
    <w:name w:val="5EEF094E08DE4FE6AA6FA490C41FF739"/>
  </w:style>
  <w:style w:type="paragraph" w:customStyle="1" w:styleId="35BE3D22BF4148FDAF7783CAC22CDA1A">
    <w:name w:val="35BE3D22BF4148FDAF7783CAC22CDA1A"/>
  </w:style>
  <w:style w:type="paragraph" w:customStyle="1" w:styleId="4055E2A24A9144AAA52E4524FD675686">
    <w:name w:val="4055E2A24A9144AAA52E4524FD675686"/>
  </w:style>
  <w:style w:type="paragraph" w:customStyle="1" w:styleId="E13EFDDE6841485AA83E11900A4A919E">
    <w:name w:val="E13EFDDE6841485AA83E11900A4A919E"/>
  </w:style>
  <w:style w:type="paragraph" w:customStyle="1" w:styleId="212BB24A4D1345F4A764571F5F8441AB">
    <w:name w:val="212BB24A4D1345F4A764571F5F8441AB"/>
  </w:style>
  <w:style w:type="paragraph" w:customStyle="1" w:styleId="9A50C77CB2DF4B6994CE142BB79544C6">
    <w:name w:val="9A50C77CB2DF4B6994CE142BB79544C6"/>
  </w:style>
  <w:style w:type="paragraph" w:customStyle="1" w:styleId="9E61FD0DE04647A8A3288035921DF5AE">
    <w:name w:val="9E61FD0DE04647A8A3288035921DF5AE"/>
  </w:style>
  <w:style w:type="paragraph" w:customStyle="1" w:styleId="3CD22F2D34A44AEEB3742622E7D836DD">
    <w:name w:val="3CD22F2D34A44AEEB3742622E7D836DD"/>
  </w:style>
  <w:style w:type="paragraph" w:customStyle="1" w:styleId="44E976D80B6040D6A0050E409CE68B85">
    <w:name w:val="44E976D80B6040D6A0050E409CE68B85"/>
  </w:style>
  <w:style w:type="paragraph" w:customStyle="1" w:styleId="F1539216CDBF42169D022E54E847BA07">
    <w:name w:val="F1539216CDBF42169D022E54E847BA07"/>
  </w:style>
  <w:style w:type="paragraph" w:customStyle="1" w:styleId="DB81BC9F879A4B869681E4825D27783A">
    <w:name w:val="DB81BC9F879A4B869681E4825D27783A"/>
  </w:style>
  <w:style w:type="paragraph" w:customStyle="1" w:styleId="D474CD55D20E4CE0AE143F9B8A153017">
    <w:name w:val="D474CD55D20E4CE0AE143F9B8A153017"/>
  </w:style>
  <w:style w:type="paragraph" w:customStyle="1" w:styleId="BB0F699D4AB94765B4AB912FBE127EB3">
    <w:name w:val="BB0F699D4AB94765B4AB912FBE127EB3"/>
  </w:style>
  <w:style w:type="paragraph" w:customStyle="1" w:styleId="341461EE997A4DB1BC44C35900E652D8">
    <w:name w:val="341461EE997A4DB1BC44C35900E652D8"/>
  </w:style>
  <w:style w:type="paragraph" w:customStyle="1" w:styleId="32191FBDD2A64A9587007D7B09B662C6">
    <w:name w:val="32191FBDD2A64A9587007D7B09B662C6"/>
  </w:style>
  <w:style w:type="paragraph" w:customStyle="1" w:styleId="8067EB3C5CA146658BA166328E5ADD8E">
    <w:name w:val="8067EB3C5CA146658BA166328E5ADD8E"/>
  </w:style>
  <w:style w:type="paragraph" w:customStyle="1" w:styleId="985D50DCD7984F62AD71A6FC5154A6D1">
    <w:name w:val="985D50DCD7984F62AD71A6FC5154A6D1"/>
  </w:style>
  <w:style w:type="paragraph" w:customStyle="1" w:styleId="E0E0FFD29CDD41F2AAD592A9A07443B1">
    <w:name w:val="E0E0FFD29CDD41F2AAD592A9A07443B1"/>
  </w:style>
  <w:style w:type="paragraph" w:customStyle="1" w:styleId="50B7417C5B8F438BABF05862304BE0A8">
    <w:name w:val="50B7417C5B8F438BABF05862304BE0A8"/>
  </w:style>
  <w:style w:type="paragraph" w:customStyle="1" w:styleId="F5E7246A2C7C443B903C2815B8E61F3B">
    <w:name w:val="F5E7246A2C7C443B903C2815B8E61F3B"/>
  </w:style>
  <w:style w:type="paragraph" w:customStyle="1" w:styleId="6CDFFB5A74CD470192C67FE949808F0E">
    <w:name w:val="6CDFFB5A74CD470192C67FE949808F0E"/>
  </w:style>
  <w:style w:type="paragraph" w:customStyle="1" w:styleId="E6A393899BD84B4E9A2405BA6518219E">
    <w:name w:val="E6A393899BD84B4E9A2405BA6518219E"/>
  </w:style>
  <w:style w:type="paragraph" w:customStyle="1" w:styleId="26D2C7E98D3E4750A506F02D1F44DE98">
    <w:name w:val="26D2C7E98D3E4750A506F02D1F44DE98"/>
  </w:style>
  <w:style w:type="paragraph" w:customStyle="1" w:styleId="FCB9027FCE71402F8F1553E9174EDEBD">
    <w:name w:val="FCB9027FCE71402F8F1553E9174EDEBD"/>
  </w:style>
  <w:style w:type="paragraph" w:customStyle="1" w:styleId="974B04AB106E406A8F348C33C1F19DB8">
    <w:name w:val="974B04AB106E406A8F348C33C1F19DB8"/>
  </w:style>
  <w:style w:type="paragraph" w:customStyle="1" w:styleId="34568CDBE4A446A891070E34E59446D9">
    <w:name w:val="34568CDBE4A446A891070E34E59446D9"/>
  </w:style>
  <w:style w:type="paragraph" w:customStyle="1" w:styleId="3C532716AC294759BFBE77BCCC626614">
    <w:name w:val="3C532716AC294759BFBE77BCCC626614"/>
  </w:style>
  <w:style w:type="paragraph" w:customStyle="1" w:styleId="9534784FE98B4AB196C949BD9EB7BD5C">
    <w:name w:val="9534784FE98B4AB196C949BD9EB7BD5C"/>
  </w:style>
  <w:style w:type="paragraph" w:customStyle="1" w:styleId="D41774494DD24143929365BA4A7F271D">
    <w:name w:val="D41774494DD24143929365BA4A7F271D"/>
  </w:style>
  <w:style w:type="paragraph" w:customStyle="1" w:styleId="F757B97762704B009C80EAE77D62E9F8">
    <w:name w:val="F757B97762704B009C80EAE77D62E9F8"/>
  </w:style>
  <w:style w:type="paragraph" w:customStyle="1" w:styleId="2059B4D5DACE4DEDA65C1E526ED489C2">
    <w:name w:val="2059B4D5DACE4DEDA65C1E526ED489C2"/>
  </w:style>
  <w:style w:type="paragraph" w:customStyle="1" w:styleId="F56A5AC9F2D540CF99694215A476CE11">
    <w:name w:val="F56A5AC9F2D540CF99694215A476CE11"/>
  </w:style>
  <w:style w:type="paragraph" w:customStyle="1" w:styleId="448B03577E244495B544F89F2422C0D3">
    <w:name w:val="448B03577E244495B544F89F2422C0D3"/>
  </w:style>
  <w:style w:type="paragraph" w:customStyle="1" w:styleId="CE3D947686504766AA21F82632A1A9EA">
    <w:name w:val="CE3D947686504766AA21F82632A1A9EA"/>
  </w:style>
  <w:style w:type="paragraph" w:customStyle="1" w:styleId="2E133FE3ACCA4F4B8FA604DDFB349CE7">
    <w:name w:val="2E133FE3ACCA4F4B8FA604DDFB349CE7"/>
  </w:style>
  <w:style w:type="paragraph" w:customStyle="1" w:styleId="89A190B0096C44CF9C32524E25F9962F">
    <w:name w:val="89A190B0096C44CF9C32524E25F9962F"/>
  </w:style>
  <w:style w:type="paragraph" w:customStyle="1" w:styleId="6E469C210DB844569B9B652B11F78EDE">
    <w:name w:val="6E469C210DB844569B9B652B11F78EDE"/>
  </w:style>
  <w:style w:type="paragraph" w:customStyle="1" w:styleId="5D0D700EB75F44158BB6CBBA0470F307">
    <w:name w:val="5D0D700EB75F44158BB6CBBA0470F307"/>
  </w:style>
  <w:style w:type="paragraph" w:customStyle="1" w:styleId="6F443BDBAB9C49C29293346D09630933">
    <w:name w:val="6F443BDBAB9C49C29293346D09630933"/>
  </w:style>
  <w:style w:type="paragraph" w:customStyle="1" w:styleId="8C79167C1BEE458AA5A032299198A69C">
    <w:name w:val="8C79167C1BEE458AA5A032299198A69C"/>
  </w:style>
  <w:style w:type="paragraph" w:customStyle="1" w:styleId="2D10032D64FB4104AB22BBF782686D2C">
    <w:name w:val="2D10032D64FB4104AB22BBF782686D2C"/>
  </w:style>
  <w:style w:type="paragraph" w:customStyle="1" w:styleId="E800D1B7FB134495823A84A4DF5FEDF5">
    <w:name w:val="E800D1B7FB134495823A84A4DF5FEDF5"/>
  </w:style>
  <w:style w:type="paragraph" w:customStyle="1" w:styleId="010BC48E0DD247F38168EDC246D0A4FA">
    <w:name w:val="010BC48E0DD247F38168EDC246D0A4FA"/>
  </w:style>
  <w:style w:type="paragraph" w:customStyle="1" w:styleId="5F33F462BC8D435EB0E05320B7CD4DE8">
    <w:name w:val="5F33F462BC8D435EB0E05320B7CD4DE8"/>
  </w:style>
  <w:style w:type="paragraph" w:customStyle="1" w:styleId="8D526B5BAC674015A801155F6BD5B33E">
    <w:name w:val="8D526B5BAC674015A801155F6BD5B33E"/>
  </w:style>
  <w:style w:type="paragraph" w:customStyle="1" w:styleId="6F33B7FA85CB43E181E5F477437BFDA4">
    <w:name w:val="6F33B7FA85CB43E181E5F477437BFDA4"/>
  </w:style>
  <w:style w:type="paragraph" w:customStyle="1" w:styleId="26F703847F0F40A6B74CEFDC1E41E314">
    <w:name w:val="26F703847F0F40A6B74CEFDC1E41E314"/>
  </w:style>
  <w:style w:type="paragraph" w:customStyle="1" w:styleId="40C3ADA8959E4F2B928AC79F9BD5C1FC">
    <w:name w:val="40C3ADA8959E4F2B928AC79F9BD5C1FC"/>
  </w:style>
  <w:style w:type="paragraph" w:customStyle="1" w:styleId="C7FA69712FFD477BAFE46D331C679731">
    <w:name w:val="C7FA69712FFD477BAFE46D331C679731"/>
  </w:style>
  <w:style w:type="paragraph" w:customStyle="1" w:styleId="3C931680A95E47E0AB90FB6538E826DF">
    <w:name w:val="3C931680A95E47E0AB90FB6538E826DF"/>
  </w:style>
  <w:style w:type="paragraph" w:customStyle="1" w:styleId="658DE9797313413E9BB2392B9D208B05">
    <w:name w:val="658DE9797313413E9BB2392B9D208B05"/>
  </w:style>
  <w:style w:type="paragraph" w:customStyle="1" w:styleId="DBE8F3AF1B914D32B0837A4924DD4538">
    <w:name w:val="DBE8F3AF1B914D32B0837A4924DD4538"/>
  </w:style>
  <w:style w:type="paragraph" w:customStyle="1" w:styleId="D617FD7CB5DD414FBEB24F76269F70EA">
    <w:name w:val="D617FD7CB5DD414FBEB24F76269F70EA"/>
  </w:style>
  <w:style w:type="paragraph" w:customStyle="1" w:styleId="F71BB58B7F9B4B81B95925C80D29786F">
    <w:name w:val="F71BB58B7F9B4B81B95925C80D29786F"/>
  </w:style>
  <w:style w:type="paragraph" w:customStyle="1" w:styleId="CB34B732412A49F9A00FE840D824ED9A">
    <w:name w:val="CB34B732412A49F9A00FE840D824ED9A"/>
  </w:style>
  <w:style w:type="paragraph" w:customStyle="1" w:styleId="97809CB5E0AF4EDF88924C642CCB9995">
    <w:name w:val="97809CB5E0AF4EDF88924C642CCB9995"/>
  </w:style>
  <w:style w:type="paragraph" w:customStyle="1" w:styleId="BD483D8EF89C481CB69C4F6FD7466B67">
    <w:name w:val="BD483D8EF89C481CB69C4F6FD7466B67"/>
  </w:style>
  <w:style w:type="paragraph" w:customStyle="1" w:styleId="A90D7E154E4A40F7BD332A62A55CA6C0">
    <w:name w:val="A90D7E154E4A40F7BD332A62A55CA6C0"/>
  </w:style>
  <w:style w:type="paragraph" w:customStyle="1" w:styleId="3AFD4A2B68084C9D84BE9E9116B78A13">
    <w:name w:val="3AFD4A2B68084C9D84BE9E9116B78A13"/>
  </w:style>
  <w:style w:type="paragraph" w:customStyle="1" w:styleId="4E4678337C4E4FC8B77564BC6EDC8DEB">
    <w:name w:val="4E4678337C4E4FC8B77564BC6EDC8DEB"/>
  </w:style>
  <w:style w:type="paragraph" w:customStyle="1" w:styleId="0A87710540794AC894446FE511543F17">
    <w:name w:val="0A87710540794AC894446FE511543F17"/>
  </w:style>
  <w:style w:type="paragraph" w:customStyle="1" w:styleId="3F974BA120384C798C6B236189EE93C6">
    <w:name w:val="3F974BA120384C798C6B236189EE93C6"/>
  </w:style>
  <w:style w:type="paragraph" w:customStyle="1" w:styleId="B4E0C1554A9743A68429B9C98B7524A9">
    <w:name w:val="B4E0C1554A9743A68429B9C98B7524A9"/>
  </w:style>
  <w:style w:type="paragraph" w:customStyle="1" w:styleId="1CEEA68E702B4AD39F23F5E81B33A463">
    <w:name w:val="1CEEA68E702B4AD39F23F5E81B33A463"/>
  </w:style>
  <w:style w:type="paragraph" w:customStyle="1" w:styleId="ACC9A2F9F00D4C2CAAC7AB13DED0300D">
    <w:name w:val="ACC9A2F9F00D4C2CAAC7AB13DED0300D"/>
  </w:style>
  <w:style w:type="paragraph" w:customStyle="1" w:styleId="876BAA5C1AB54614AE03BE435E235698">
    <w:name w:val="876BAA5C1AB54614AE03BE435E235698"/>
  </w:style>
  <w:style w:type="paragraph" w:customStyle="1" w:styleId="C424A299F467496B89B875ACB6FB03CD">
    <w:name w:val="C424A299F467496B89B875ACB6FB03CD"/>
  </w:style>
  <w:style w:type="paragraph" w:customStyle="1" w:styleId="D5612AD2E1A8497CAB42F4806570F4EC">
    <w:name w:val="D5612AD2E1A8497CAB42F4806570F4EC"/>
  </w:style>
  <w:style w:type="paragraph" w:customStyle="1" w:styleId="9A450856BF5C4E52888F332C91BDA007">
    <w:name w:val="9A450856BF5C4E52888F332C91BDA007"/>
  </w:style>
  <w:style w:type="paragraph" w:customStyle="1" w:styleId="5D4297B435BB492595BB6AC15904459A">
    <w:name w:val="5D4297B435BB492595BB6AC15904459A"/>
  </w:style>
  <w:style w:type="paragraph" w:customStyle="1" w:styleId="5EC608CE5AE64B21A42F26116F3F4593">
    <w:name w:val="5EC608CE5AE64B21A42F26116F3F4593"/>
  </w:style>
  <w:style w:type="paragraph" w:customStyle="1" w:styleId="187B651AC42545BAB70028B6D0358C85">
    <w:name w:val="187B651AC42545BAB70028B6D0358C85"/>
  </w:style>
  <w:style w:type="paragraph" w:customStyle="1" w:styleId="38F0B6E6359F4F68A7CCC15954B6218C">
    <w:name w:val="38F0B6E6359F4F68A7CCC15954B6218C"/>
  </w:style>
  <w:style w:type="paragraph" w:customStyle="1" w:styleId="CD079801B2E04580A14EBAF68937BF6F">
    <w:name w:val="CD079801B2E04580A14EBAF68937BF6F"/>
  </w:style>
  <w:style w:type="paragraph" w:customStyle="1" w:styleId="A43B5A909AC845CDA45641735FA42929">
    <w:name w:val="A43B5A909AC845CDA45641735FA42929"/>
  </w:style>
  <w:style w:type="paragraph" w:customStyle="1" w:styleId="5E29637B5B114F22B92A323F17738251">
    <w:name w:val="5E29637B5B114F22B92A323F17738251"/>
  </w:style>
  <w:style w:type="paragraph" w:customStyle="1" w:styleId="98A4F17F11BF4D4487F0ACB1F0F5EC51">
    <w:name w:val="98A4F17F11BF4D4487F0ACB1F0F5EC51"/>
  </w:style>
  <w:style w:type="paragraph" w:customStyle="1" w:styleId="A2B4E980D99E455EAEE9836B72281EC7">
    <w:name w:val="A2B4E980D99E455EAEE9836B72281EC7"/>
  </w:style>
  <w:style w:type="paragraph" w:customStyle="1" w:styleId="AEC767172BDE4370827AEF06D6C580A6">
    <w:name w:val="AEC767172BDE4370827AEF06D6C580A6"/>
  </w:style>
  <w:style w:type="paragraph" w:customStyle="1" w:styleId="28351E54E4BA4C7CB924DFF90F50B4DC">
    <w:name w:val="28351E54E4BA4C7CB924DFF90F50B4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f9b5e87859ce6d7eedbdc6e4e4205c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5e0075ee7624d6a846e01eb6183742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0C2B731-8FA9-4B63-AFAA-3A0B4B7E0D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32A254-86CD-45C5-B671-DB7A9DD1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 business plan.dotx</Template>
  <TotalTime>0</TotalTime>
  <Pages>7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EASY GRADE</vt:lpstr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EASY GRADE</dc:title>
  <dc:subject>COMPLETION PROGRESS</dc:subject>
  <dc:creator/>
  <cp:keywords/>
  <dc:description/>
  <cp:lastModifiedBy/>
  <cp:revision>1</cp:revision>
  <dcterms:created xsi:type="dcterms:W3CDTF">2022-04-21T05:06:00Z</dcterms:created>
  <dcterms:modified xsi:type="dcterms:W3CDTF">2022-04-21T06:14:00Z</dcterms:modified>
  <cp:contentStatus>Manual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